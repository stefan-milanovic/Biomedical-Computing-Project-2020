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2CA10D" w14:textId="77777777" w:rsidR="00F06BB2" w:rsidRPr="00A430CC" w:rsidRDefault="00586F2A" w:rsidP="00547A2A">
      <w:pPr>
        <w:pStyle w:val="Zaglavljenaslovnestrane"/>
        <w:spacing w:line="240" w:lineRule="auto"/>
        <w:rPr>
          <w:lang w:val="sr-Cyrl-RS"/>
        </w:rPr>
      </w:pPr>
      <w:r w:rsidRPr="00A430CC">
        <w:rPr>
          <w:lang w:val="sr-Cyrl-RS"/>
        </w:rPr>
        <w:t>Универзитет</w:t>
      </w:r>
      <w:r w:rsidR="00F06BB2" w:rsidRPr="00A430CC">
        <w:rPr>
          <w:lang w:val="sr-Cyrl-RS"/>
        </w:rPr>
        <w:t xml:space="preserve"> </w:t>
      </w:r>
      <w:r w:rsidR="006412E1" w:rsidRPr="00A430CC">
        <w:rPr>
          <w:lang w:val="sr-Cyrl-RS"/>
        </w:rPr>
        <w:t>у</w:t>
      </w:r>
      <w:r w:rsidR="00F06BB2" w:rsidRPr="00A430CC">
        <w:rPr>
          <w:lang w:val="sr-Cyrl-RS"/>
        </w:rPr>
        <w:t xml:space="preserve"> </w:t>
      </w:r>
      <w:r w:rsidR="006412E1" w:rsidRPr="00A430CC">
        <w:rPr>
          <w:lang w:val="sr-Cyrl-RS"/>
        </w:rPr>
        <w:t>Београду</w:t>
      </w:r>
    </w:p>
    <w:p w14:paraId="11B0D205" w14:textId="4C540DED" w:rsidR="00F06BB2" w:rsidRPr="00A430CC" w:rsidRDefault="00586F2A" w:rsidP="00547A2A">
      <w:pPr>
        <w:pStyle w:val="Zaglavljenaslovnestrane"/>
        <w:spacing w:line="240" w:lineRule="auto"/>
        <w:rPr>
          <w:lang w:val="sr-Cyrl-RS"/>
        </w:rPr>
      </w:pPr>
      <w:r w:rsidRPr="00A430CC">
        <w:rPr>
          <w:lang w:val="sr-Cyrl-RS"/>
        </w:rPr>
        <w:t>Електротехнички факултет</w:t>
      </w:r>
    </w:p>
    <w:p w14:paraId="4775CD8D" w14:textId="77777777" w:rsidR="00F06BB2" w:rsidRPr="00A430CC" w:rsidRDefault="008471DF" w:rsidP="00547A2A">
      <w:pPr>
        <w:pStyle w:val="SlikeTabele"/>
        <w:spacing w:line="240" w:lineRule="auto"/>
        <w:rPr>
          <w:lang w:val="sr-Cyrl-RS"/>
        </w:rPr>
      </w:pPr>
      <w:r w:rsidRPr="00A430CC">
        <w:rPr>
          <w:noProof/>
          <w:lang w:val="sr-Cyrl-RS"/>
        </w:rPr>
        <w:drawing>
          <wp:inline distT="0" distB="0" distL="0" distR="0" wp14:anchorId="100E8DC2" wp14:editId="19610792">
            <wp:extent cx="1327785" cy="1749425"/>
            <wp:effectExtent l="19050" t="0" r="5715" b="0"/>
            <wp:docPr id="1" name="Picture 1" descr="Znak%20ET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nak%20ET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785" cy="174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5B7BDC" w14:textId="77777777" w:rsidR="00F06BB2" w:rsidRPr="00A430CC" w:rsidRDefault="00F06BB2" w:rsidP="00547A2A">
      <w:pPr>
        <w:pStyle w:val="Osnovnitekst"/>
        <w:spacing w:line="240" w:lineRule="auto"/>
        <w:rPr>
          <w:lang w:val="sr-Cyrl-RS"/>
        </w:rPr>
      </w:pPr>
    </w:p>
    <w:p w14:paraId="09AB4E0A" w14:textId="77777777" w:rsidR="00F06BB2" w:rsidRPr="00A430CC" w:rsidRDefault="00F06BB2" w:rsidP="00547A2A">
      <w:pPr>
        <w:pStyle w:val="Osnovnitekst"/>
        <w:spacing w:line="240" w:lineRule="auto"/>
        <w:rPr>
          <w:lang w:val="sr-Cyrl-RS"/>
        </w:rPr>
      </w:pPr>
    </w:p>
    <w:p w14:paraId="2A62175C" w14:textId="13A0AE1A" w:rsidR="5436EDB8" w:rsidRPr="0060150C" w:rsidRDefault="0060150C" w:rsidP="00547A2A">
      <w:pPr>
        <w:pStyle w:val="Naslovteze"/>
        <w:spacing w:line="240" w:lineRule="auto"/>
        <w:rPr>
          <w:lang w:val="sr-Cyrl-RS"/>
        </w:rPr>
      </w:pPr>
      <w:r>
        <w:rPr>
          <w:lang w:val="sr-Cyrl-RS"/>
        </w:rPr>
        <w:t>Конфигурабилни стохастички симулатор епидемија са паралелним извршавањем</w:t>
      </w:r>
    </w:p>
    <w:p w14:paraId="40AD5616" w14:textId="398A89DD" w:rsidR="00AE0461" w:rsidRPr="00A430CC" w:rsidRDefault="0060150C" w:rsidP="00547A2A">
      <w:pPr>
        <w:pStyle w:val="Podnaslovteze"/>
        <w:spacing w:line="240" w:lineRule="auto"/>
        <w:rPr>
          <w:lang w:val="sr-Cyrl-RS"/>
        </w:rPr>
      </w:pPr>
      <w:r>
        <w:rPr>
          <w:lang w:val="sr-Cyrl-RS"/>
        </w:rPr>
        <w:t>Пројектни задатак</w:t>
      </w:r>
    </w:p>
    <w:p w14:paraId="4D131A17" w14:textId="77777777" w:rsidR="001E21DE" w:rsidRDefault="001E21DE" w:rsidP="00547A2A">
      <w:pPr>
        <w:pStyle w:val="Osnovnitekst"/>
        <w:spacing w:line="240" w:lineRule="auto"/>
        <w:rPr>
          <w:lang w:val="sr-Cyrl-RS"/>
        </w:rPr>
      </w:pPr>
    </w:p>
    <w:p w14:paraId="4FB21D99" w14:textId="77777777" w:rsidR="001E21DE" w:rsidRDefault="001E21DE" w:rsidP="00547A2A">
      <w:pPr>
        <w:pStyle w:val="Osnovnitekst"/>
        <w:spacing w:line="240" w:lineRule="auto"/>
        <w:rPr>
          <w:lang w:val="sr-Cyrl-RS"/>
        </w:rPr>
      </w:pPr>
    </w:p>
    <w:p w14:paraId="164157E8" w14:textId="77777777" w:rsidR="00662C4B" w:rsidRDefault="00662C4B" w:rsidP="00547A2A">
      <w:pPr>
        <w:pStyle w:val="Osnovnitekst"/>
        <w:spacing w:line="240" w:lineRule="auto"/>
        <w:rPr>
          <w:lang w:val="sr-Cyrl-RS"/>
        </w:rPr>
      </w:pPr>
    </w:p>
    <w:p w14:paraId="2880384B" w14:textId="77777777" w:rsidR="00662C4B" w:rsidRDefault="00662C4B" w:rsidP="00547A2A">
      <w:pPr>
        <w:pStyle w:val="Osnovnitekst"/>
        <w:spacing w:line="240" w:lineRule="auto"/>
        <w:rPr>
          <w:lang w:val="sr-Cyrl-RS"/>
        </w:rPr>
      </w:pPr>
    </w:p>
    <w:p w14:paraId="434A1BA8" w14:textId="77777777" w:rsidR="00662C4B" w:rsidRDefault="00662C4B" w:rsidP="00547A2A">
      <w:pPr>
        <w:pStyle w:val="Osnovnitekst"/>
        <w:spacing w:line="240" w:lineRule="auto"/>
        <w:rPr>
          <w:lang w:val="sr-Cyrl-RS"/>
        </w:rPr>
      </w:pPr>
    </w:p>
    <w:p w14:paraId="4DAFF5CB" w14:textId="77777777" w:rsidR="00662C4B" w:rsidRDefault="00662C4B" w:rsidP="00547A2A">
      <w:pPr>
        <w:pStyle w:val="Osnovnitekst"/>
        <w:spacing w:line="240" w:lineRule="auto"/>
        <w:rPr>
          <w:lang w:val="sr-Cyrl-RS"/>
        </w:rPr>
      </w:pPr>
    </w:p>
    <w:p w14:paraId="1AA2BD54" w14:textId="77777777" w:rsidR="00662C4B" w:rsidRDefault="00662C4B" w:rsidP="00547A2A">
      <w:pPr>
        <w:pStyle w:val="Osnovnitekst"/>
        <w:spacing w:line="240" w:lineRule="auto"/>
        <w:rPr>
          <w:lang w:val="sr-Cyrl-RS"/>
        </w:rPr>
      </w:pPr>
    </w:p>
    <w:p w14:paraId="46BB899E" w14:textId="77777777" w:rsidR="00662C4B" w:rsidRDefault="00662C4B" w:rsidP="00547A2A">
      <w:pPr>
        <w:pStyle w:val="Osnovnitekst"/>
        <w:spacing w:line="240" w:lineRule="auto"/>
        <w:rPr>
          <w:lang w:val="sr-Cyrl-RS"/>
        </w:rPr>
      </w:pPr>
    </w:p>
    <w:p w14:paraId="6A652677" w14:textId="77777777" w:rsidR="00662C4B" w:rsidRPr="001E21DE" w:rsidRDefault="00662C4B" w:rsidP="00547A2A">
      <w:pPr>
        <w:pStyle w:val="Osnovnitekst"/>
        <w:spacing w:line="240" w:lineRule="auto"/>
        <w:rPr>
          <w:lang w:val="sr-Cyrl-RS"/>
        </w:rPr>
      </w:pPr>
    </w:p>
    <w:p w14:paraId="54CC6DDF" w14:textId="77777777" w:rsidR="00A3069A" w:rsidRPr="00A430CC" w:rsidRDefault="00A3069A" w:rsidP="00547A2A">
      <w:pPr>
        <w:pStyle w:val="Osnovnitekst"/>
        <w:spacing w:line="240" w:lineRule="auto"/>
        <w:rPr>
          <w:lang w:val="sr-Cyrl-RS"/>
        </w:rPr>
      </w:pPr>
    </w:p>
    <w:p w14:paraId="419FE2B9" w14:textId="77777777" w:rsidR="00F06BB2" w:rsidRPr="00A430CC" w:rsidRDefault="00F06BB2" w:rsidP="00547A2A">
      <w:pPr>
        <w:pStyle w:val="Osnovnitekst"/>
        <w:spacing w:line="240" w:lineRule="auto"/>
        <w:rPr>
          <w:lang w:val="sr-Cyrl-RS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5495"/>
        <w:gridCol w:w="4359"/>
      </w:tblGrid>
      <w:tr w:rsidR="00A3069A" w:rsidRPr="00A430CC" w14:paraId="6CAD3E09" w14:textId="77777777" w:rsidTr="004C4302">
        <w:tc>
          <w:tcPr>
            <w:tcW w:w="5495" w:type="dxa"/>
            <w:vAlign w:val="center"/>
          </w:tcPr>
          <w:p w14:paraId="2DC99D76" w14:textId="77777777" w:rsidR="00A3069A" w:rsidRPr="00A430CC" w:rsidRDefault="006412E1" w:rsidP="00547A2A">
            <w:pPr>
              <w:pStyle w:val="Naslovnakandidatimentor"/>
              <w:spacing w:line="240" w:lineRule="auto"/>
              <w:rPr>
                <w:lang w:val="sr-Cyrl-RS"/>
              </w:rPr>
            </w:pPr>
            <w:r w:rsidRPr="00A430CC">
              <w:rPr>
                <w:lang w:val="sr-Cyrl-RS"/>
              </w:rPr>
              <w:t>Ментор</w:t>
            </w:r>
            <w:r w:rsidR="00196C7A" w:rsidRPr="00A430CC">
              <w:rPr>
                <w:lang w:val="sr-Cyrl-RS"/>
              </w:rPr>
              <w:t>:</w:t>
            </w:r>
          </w:p>
        </w:tc>
        <w:tc>
          <w:tcPr>
            <w:tcW w:w="4359" w:type="dxa"/>
            <w:vAlign w:val="center"/>
          </w:tcPr>
          <w:p w14:paraId="2AAA91EF" w14:textId="0981B1A9" w:rsidR="00A3069A" w:rsidRPr="00A430CC" w:rsidRDefault="006412E1" w:rsidP="00547A2A">
            <w:pPr>
              <w:pStyle w:val="Naslovnakandidatimentor"/>
              <w:spacing w:line="240" w:lineRule="auto"/>
              <w:rPr>
                <w:lang w:val="sr-Cyrl-RS"/>
              </w:rPr>
            </w:pPr>
            <w:r w:rsidRPr="00A430CC">
              <w:rPr>
                <w:lang w:val="sr-Cyrl-RS"/>
              </w:rPr>
              <w:t>Кандидат</w:t>
            </w:r>
            <w:r w:rsidR="00196C7A" w:rsidRPr="00A430CC">
              <w:rPr>
                <w:lang w:val="sr-Cyrl-RS"/>
              </w:rPr>
              <w:t>:</w:t>
            </w:r>
          </w:p>
        </w:tc>
      </w:tr>
      <w:tr w:rsidR="00A3069A" w:rsidRPr="00A430CC" w14:paraId="33379C93" w14:textId="77777777" w:rsidTr="004C4302">
        <w:trPr>
          <w:trHeight w:val="491"/>
        </w:trPr>
        <w:tc>
          <w:tcPr>
            <w:tcW w:w="5495" w:type="dxa"/>
            <w:vAlign w:val="center"/>
          </w:tcPr>
          <w:p w14:paraId="4D31D2A9" w14:textId="2094DA26" w:rsidR="00A3069A" w:rsidRPr="004C15C5" w:rsidRDefault="006412E1" w:rsidP="00547A2A">
            <w:pPr>
              <w:pStyle w:val="Naslovnakandidatimentor"/>
              <w:spacing w:line="240" w:lineRule="auto"/>
              <w:rPr>
                <w:lang w:val="sr-Cyrl-RS"/>
              </w:rPr>
            </w:pPr>
            <w:r w:rsidRPr="00A430CC">
              <w:rPr>
                <w:lang w:val="sr-Cyrl-RS"/>
              </w:rPr>
              <w:t>д</w:t>
            </w:r>
            <w:r w:rsidR="0060150C">
              <w:rPr>
                <w:lang w:val="sr-Cyrl-RS"/>
              </w:rPr>
              <w:t>р</w:t>
            </w:r>
            <w:r w:rsidR="00196C7A" w:rsidRPr="00A430CC">
              <w:rPr>
                <w:lang w:val="sr-Cyrl-RS"/>
              </w:rPr>
              <w:t xml:space="preserve"> </w:t>
            </w:r>
            <w:r w:rsidR="0060150C">
              <w:rPr>
                <w:lang w:val="sr-Cyrl-RS"/>
              </w:rPr>
              <w:t>Бранко Маровић</w:t>
            </w:r>
          </w:p>
        </w:tc>
        <w:tc>
          <w:tcPr>
            <w:tcW w:w="4359" w:type="dxa"/>
            <w:vAlign w:val="center"/>
          </w:tcPr>
          <w:p w14:paraId="0B6B6CBF" w14:textId="576C66CF" w:rsidR="004C15C5" w:rsidRPr="004C15C5" w:rsidRDefault="004C15C5" w:rsidP="00547A2A">
            <w:pPr>
              <w:pStyle w:val="Naslovnakandidatimentor"/>
              <w:spacing w:line="240" w:lineRule="auto"/>
              <w:rPr>
                <w:lang w:val="sr-Cyrl-RS"/>
              </w:rPr>
            </w:pPr>
            <w:r>
              <w:rPr>
                <w:lang w:val="sr-Cyrl-RS"/>
              </w:rPr>
              <w:t>Стефан Милановић 2019/3098</w:t>
            </w:r>
          </w:p>
        </w:tc>
      </w:tr>
    </w:tbl>
    <w:p w14:paraId="777E8E4A" w14:textId="77777777" w:rsidR="00F06BB2" w:rsidRPr="00A430CC" w:rsidRDefault="00F06BB2" w:rsidP="00547A2A">
      <w:pPr>
        <w:pStyle w:val="Osnovnitekst"/>
        <w:spacing w:line="240" w:lineRule="auto"/>
        <w:rPr>
          <w:lang w:val="sr-Cyrl-RS"/>
        </w:rPr>
      </w:pPr>
    </w:p>
    <w:p w14:paraId="0A44D0A7" w14:textId="6C835531" w:rsidR="00F06BB2" w:rsidRPr="00A430CC" w:rsidRDefault="006412E1" w:rsidP="00547A2A">
      <w:pPr>
        <w:pStyle w:val="Vremepredajeteze"/>
        <w:spacing w:line="240" w:lineRule="auto"/>
        <w:rPr>
          <w:lang w:val="sr-Cyrl-RS"/>
        </w:rPr>
      </w:pPr>
      <w:r w:rsidRPr="00A430CC">
        <w:rPr>
          <w:lang w:val="sr-Cyrl-RS"/>
        </w:rPr>
        <w:t>Београд</w:t>
      </w:r>
      <w:r w:rsidR="00A3069A" w:rsidRPr="00A430CC">
        <w:rPr>
          <w:lang w:val="sr-Cyrl-RS"/>
        </w:rPr>
        <w:t xml:space="preserve">, </w:t>
      </w:r>
      <w:r w:rsidR="0060150C">
        <w:rPr>
          <w:lang w:val="sr-Cyrl-RS"/>
        </w:rPr>
        <w:t>Фебруар</w:t>
      </w:r>
      <w:r w:rsidR="00A3069A" w:rsidRPr="00A430CC">
        <w:rPr>
          <w:lang w:val="sr-Cyrl-RS"/>
        </w:rPr>
        <w:t xml:space="preserve"> 20</w:t>
      </w:r>
      <w:r w:rsidR="008C1951">
        <w:rPr>
          <w:lang w:val="sr-Cyrl-RS"/>
        </w:rPr>
        <w:t>20</w:t>
      </w:r>
      <w:r w:rsidR="00A3069A" w:rsidRPr="00A430CC">
        <w:rPr>
          <w:lang w:val="sr-Cyrl-RS"/>
        </w:rPr>
        <w:t>.</w:t>
      </w:r>
    </w:p>
    <w:p w14:paraId="20F9E818" w14:textId="77777777" w:rsidR="00F06BB2" w:rsidRPr="00A430CC" w:rsidRDefault="006412E1" w:rsidP="00547A2A">
      <w:pPr>
        <w:pStyle w:val="SadrajLiteratura"/>
        <w:rPr>
          <w:lang w:val="sr-Cyrl-RS"/>
        </w:rPr>
      </w:pPr>
      <w:bookmarkStart w:id="0" w:name="_Toc29991180"/>
      <w:bookmarkStart w:id="1" w:name="_Toc30162316"/>
      <w:bookmarkStart w:id="2" w:name="_Toc31305680"/>
      <w:r w:rsidRPr="00A430CC">
        <w:rPr>
          <w:lang w:val="sr-Cyrl-RS"/>
        </w:rPr>
        <w:lastRenderedPageBreak/>
        <w:t>Садржај</w:t>
      </w:r>
      <w:bookmarkEnd w:id="0"/>
      <w:bookmarkEnd w:id="1"/>
      <w:bookmarkEnd w:id="2"/>
    </w:p>
    <w:p w14:paraId="5925BB59" w14:textId="738A5848" w:rsidR="00E65D72" w:rsidRDefault="00D20D2B">
      <w:pPr>
        <w:pStyle w:val="TOC1"/>
        <w:tabs>
          <w:tab w:val="right" w:leader="dot" w:pos="9628"/>
        </w:tabs>
        <w:rPr>
          <w:rFonts w:asciiTheme="minorHAnsi" w:hAnsiTheme="minorHAnsi" w:cstheme="minorBidi"/>
          <w:b w:val="0"/>
          <w:bCs w:val="0"/>
          <w:caps w:val="0"/>
          <w:noProof/>
          <w:sz w:val="22"/>
          <w:szCs w:val="22"/>
          <w:lang w:eastAsia="ja-JP"/>
        </w:rPr>
      </w:pPr>
      <w:r w:rsidRPr="00A430CC">
        <w:rPr>
          <w:lang w:val="sr-Cyrl-RS"/>
        </w:rPr>
        <w:fldChar w:fldCharType="begin"/>
      </w:r>
      <w:r w:rsidR="0021095F" w:rsidRPr="00A430CC">
        <w:rPr>
          <w:lang w:val="sr-Cyrl-RS"/>
        </w:rPr>
        <w:instrText xml:space="preserve"> TOC \o "1-3" \h \z \u </w:instrText>
      </w:r>
      <w:r w:rsidRPr="00A430CC">
        <w:rPr>
          <w:lang w:val="sr-Cyrl-RS"/>
        </w:rPr>
        <w:fldChar w:fldCharType="separate"/>
      </w:r>
      <w:hyperlink w:anchor="_Toc31305680" w:history="1">
        <w:r w:rsidR="00E65D72" w:rsidRPr="00561226">
          <w:rPr>
            <w:rStyle w:val="Hyperlink"/>
            <w:noProof/>
            <w:lang w:val="sr-Cyrl-RS"/>
          </w:rPr>
          <w:t>Садржај</w:t>
        </w:r>
        <w:r w:rsidR="00E65D72">
          <w:rPr>
            <w:noProof/>
            <w:webHidden/>
          </w:rPr>
          <w:tab/>
        </w:r>
        <w:r w:rsidR="00E65D72">
          <w:rPr>
            <w:noProof/>
            <w:webHidden/>
          </w:rPr>
          <w:fldChar w:fldCharType="begin"/>
        </w:r>
        <w:r w:rsidR="00E65D72">
          <w:rPr>
            <w:noProof/>
            <w:webHidden/>
          </w:rPr>
          <w:instrText xml:space="preserve"> PAGEREF _Toc31305680 \h </w:instrText>
        </w:r>
        <w:r w:rsidR="00E65D72">
          <w:rPr>
            <w:noProof/>
            <w:webHidden/>
          </w:rPr>
        </w:r>
        <w:r w:rsidR="00E65D72">
          <w:rPr>
            <w:noProof/>
            <w:webHidden/>
          </w:rPr>
          <w:fldChar w:fldCharType="separate"/>
        </w:r>
        <w:r w:rsidR="00E65D72">
          <w:rPr>
            <w:noProof/>
            <w:webHidden/>
          </w:rPr>
          <w:t>2</w:t>
        </w:r>
        <w:r w:rsidR="00E65D72">
          <w:rPr>
            <w:noProof/>
            <w:webHidden/>
          </w:rPr>
          <w:fldChar w:fldCharType="end"/>
        </w:r>
      </w:hyperlink>
    </w:p>
    <w:p w14:paraId="179124CB" w14:textId="050EE569" w:rsidR="00E65D72" w:rsidRDefault="00E65D72">
      <w:pPr>
        <w:pStyle w:val="TOC1"/>
        <w:tabs>
          <w:tab w:val="left" w:pos="480"/>
          <w:tab w:val="right" w:leader="dot" w:pos="9628"/>
        </w:tabs>
        <w:rPr>
          <w:rFonts w:asciiTheme="minorHAnsi" w:hAnsiTheme="minorHAnsi" w:cstheme="minorBidi"/>
          <w:b w:val="0"/>
          <w:bCs w:val="0"/>
          <w:caps w:val="0"/>
          <w:noProof/>
          <w:sz w:val="22"/>
          <w:szCs w:val="22"/>
          <w:lang w:eastAsia="ja-JP"/>
        </w:rPr>
      </w:pPr>
      <w:hyperlink w:anchor="_Toc31305681" w:history="1">
        <w:r w:rsidRPr="00561226">
          <w:rPr>
            <w:rStyle w:val="Hyperlink"/>
            <w:noProof/>
            <w:lang w:val="sr-Cyrl-RS"/>
          </w:rPr>
          <w:t>1.</w:t>
        </w:r>
        <w:r>
          <w:rPr>
            <w:rFonts w:asciiTheme="minorHAnsi" w:hAnsiTheme="minorHAnsi" w:cstheme="minorBidi"/>
            <w:b w:val="0"/>
            <w:bCs w:val="0"/>
            <w:caps w:val="0"/>
            <w:noProof/>
            <w:sz w:val="22"/>
            <w:szCs w:val="22"/>
            <w:lang w:eastAsia="ja-JP"/>
          </w:rPr>
          <w:tab/>
        </w:r>
        <w:r w:rsidRPr="00561226">
          <w:rPr>
            <w:rStyle w:val="Hyperlink"/>
            <w:noProof/>
            <w:lang w:val="sr-Cyrl-RS"/>
          </w:rPr>
          <w:t>Увод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_Toc31305681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63D42F5" w14:textId="1EECD6C0" w:rsidR="00E65D72" w:rsidRDefault="00E65D72">
      <w:pPr>
        <w:pStyle w:val="TOC1"/>
        <w:tabs>
          <w:tab w:val="left" w:pos="480"/>
          <w:tab w:val="right" w:leader="dot" w:pos="9628"/>
        </w:tabs>
        <w:rPr>
          <w:rFonts w:asciiTheme="minorHAnsi" w:hAnsiTheme="minorHAnsi" w:cstheme="minorBidi"/>
          <w:b w:val="0"/>
          <w:bCs w:val="0"/>
          <w:caps w:val="0"/>
          <w:noProof/>
          <w:sz w:val="22"/>
          <w:szCs w:val="22"/>
          <w:lang w:eastAsia="ja-JP"/>
        </w:rPr>
      </w:pPr>
      <w:hyperlink w:anchor="_Toc31305682" w:history="1">
        <w:r w:rsidRPr="00561226">
          <w:rPr>
            <w:rStyle w:val="Hyperlink"/>
            <w:noProof/>
            <w:lang w:val="sr-Cyrl-RS"/>
          </w:rPr>
          <w:t>2.</w:t>
        </w:r>
        <w:r>
          <w:rPr>
            <w:rFonts w:asciiTheme="minorHAnsi" w:hAnsiTheme="minorHAnsi" w:cstheme="minorBidi"/>
            <w:b w:val="0"/>
            <w:bCs w:val="0"/>
            <w:caps w:val="0"/>
            <w:noProof/>
            <w:sz w:val="22"/>
            <w:szCs w:val="22"/>
            <w:lang w:eastAsia="ja-JP"/>
          </w:rPr>
          <w:tab/>
        </w:r>
        <w:r w:rsidRPr="00561226">
          <w:rPr>
            <w:rStyle w:val="Hyperlink"/>
            <w:noProof/>
            <w:lang w:val="sr-Cyrl-RS"/>
          </w:rPr>
          <w:t>Дизајн и имплементација решења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_Toc31305682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73E8838" w14:textId="0218322D" w:rsidR="00E65D72" w:rsidRDefault="00E65D7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1305683" w:history="1">
        <w:r w:rsidRPr="00561226">
          <w:rPr>
            <w:rStyle w:val="Hyperlink"/>
            <w:noProof/>
            <w:lang w:val="sr-Cyrl-RS"/>
          </w:rPr>
          <w:t>2.1.</w:t>
        </w:r>
        <w:r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Pr="00561226">
          <w:rPr>
            <w:rStyle w:val="Hyperlink"/>
            <w:noProof/>
            <w:lang w:val="sr-Cyrl-RS"/>
          </w:rPr>
          <w:t>Инспекција података и утврђивање квалитета података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_Toc31305683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4FCB6AA" w14:textId="49928BBE" w:rsidR="00E65D72" w:rsidRDefault="00E65D7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1305684" w:history="1">
        <w:r w:rsidRPr="00561226">
          <w:rPr>
            <w:rStyle w:val="Hyperlink"/>
            <w:noProof/>
            <w:lang w:val="sr-Cyrl-RS"/>
          </w:rPr>
          <w:t>2.2.</w:t>
        </w:r>
        <w:r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Pr="00561226">
          <w:rPr>
            <w:rStyle w:val="Hyperlink"/>
            <w:noProof/>
            <w:lang w:val="sr-Cyrl-RS"/>
          </w:rPr>
          <w:t>Дизајн система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_Toc31305684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DF88E4B" w14:textId="0112564B" w:rsidR="00E65D72" w:rsidRDefault="00E65D7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1305685" w:history="1">
        <w:r w:rsidRPr="00561226">
          <w:rPr>
            <w:rStyle w:val="Hyperlink"/>
            <w:noProof/>
            <w:lang w:val="sr-Cyrl-RS"/>
          </w:rPr>
          <w:t>2.3.</w:t>
        </w:r>
        <w:r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Pr="00561226">
          <w:rPr>
            <w:rStyle w:val="Hyperlink"/>
            <w:noProof/>
            <w:lang w:val="sr-Cyrl-RS"/>
          </w:rPr>
          <w:t>Имплементација система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_Toc31305685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377BAB9" w14:textId="11E47D84" w:rsidR="00E65D72" w:rsidRDefault="00E65D72">
      <w:pPr>
        <w:pStyle w:val="TOC1"/>
        <w:tabs>
          <w:tab w:val="left" w:pos="480"/>
          <w:tab w:val="right" w:leader="dot" w:pos="9628"/>
        </w:tabs>
        <w:rPr>
          <w:rFonts w:asciiTheme="minorHAnsi" w:hAnsiTheme="minorHAnsi" w:cstheme="minorBidi"/>
          <w:b w:val="0"/>
          <w:bCs w:val="0"/>
          <w:caps w:val="0"/>
          <w:noProof/>
          <w:sz w:val="22"/>
          <w:szCs w:val="22"/>
          <w:lang w:eastAsia="ja-JP"/>
        </w:rPr>
      </w:pPr>
      <w:hyperlink w:anchor="_Toc31305686" w:history="1">
        <w:r w:rsidRPr="00561226">
          <w:rPr>
            <w:rStyle w:val="Hyperlink"/>
            <w:noProof/>
            <w:lang w:val="sr-Cyrl-RS"/>
          </w:rPr>
          <w:t>3.</w:t>
        </w:r>
        <w:r>
          <w:rPr>
            <w:rFonts w:asciiTheme="minorHAnsi" w:hAnsiTheme="minorHAnsi" w:cstheme="minorBidi"/>
            <w:b w:val="0"/>
            <w:bCs w:val="0"/>
            <w:caps w:val="0"/>
            <w:noProof/>
            <w:sz w:val="22"/>
            <w:szCs w:val="22"/>
            <w:lang w:eastAsia="ja-JP"/>
          </w:rPr>
          <w:tab/>
        </w:r>
        <w:r w:rsidRPr="00561226">
          <w:rPr>
            <w:rStyle w:val="Hyperlink"/>
            <w:noProof/>
            <w:lang w:val="sr-Cyrl-RS"/>
          </w:rPr>
          <w:t>Начин коришћења апликације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_Toc31305686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3431F21" w14:textId="06B77571" w:rsidR="00E65D72" w:rsidRDefault="00E65D7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1305687" w:history="1">
        <w:r w:rsidRPr="00561226">
          <w:rPr>
            <w:rStyle w:val="Hyperlink"/>
            <w:noProof/>
            <w:lang w:val="sr-Cyrl-RS"/>
          </w:rPr>
          <w:t>3.1.</w:t>
        </w:r>
        <w:r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Pr="00561226">
          <w:rPr>
            <w:rStyle w:val="Hyperlink"/>
            <w:noProof/>
            <w:lang w:val="sr-Cyrl-RS"/>
          </w:rPr>
          <w:t>Превођење и покретање симулатора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_Toc31305687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10DF940" w14:textId="3536F1EE" w:rsidR="00E65D72" w:rsidRDefault="00E65D7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1305688" w:history="1">
        <w:r w:rsidRPr="00561226">
          <w:rPr>
            <w:rStyle w:val="Hyperlink"/>
            <w:noProof/>
            <w:lang w:val="sr-Cyrl-RS"/>
          </w:rPr>
          <w:t>3.2.</w:t>
        </w:r>
        <w:r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Pr="00561226">
          <w:rPr>
            <w:rStyle w:val="Hyperlink"/>
            <w:noProof/>
            <w:lang w:val="sr-Cyrl-RS"/>
          </w:rPr>
          <w:t>Формати излазних фајлова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_Toc31305688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01FD1F0" w14:textId="36A2EAB1" w:rsidR="00E65D72" w:rsidRDefault="00E65D72">
      <w:pPr>
        <w:pStyle w:val="TOC1"/>
        <w:tabs>
          <w:tab w:val="left" w:pos="480"/>
          <w:tab w:val="right" w:leader="dot" w:pos="9628"/>
        </w:tabs>
        <w:rPr>
          <w:rFonts w:asciiTheme="minorHAnsi" w:hAnsiTheme="minorHAnsi" w:cstheme="minorBidi"/>
          <w:b w:val="0"/>
          <w:bCs w:val="0"/>
          <w:caps w:val="0"/>
          <w:noProof/>
          <w:sz w:val="22"/>
          <w:szCs w:val="22"/>
          <w:lang w:eastAsia="ja-JP"/>
        </w:rPr>
      </w:pPr>
      <w:hyperlink w:anchor="_Toc31305689" w:history="1">
        <w:r w:rsidRPr="00561226">
          <w:rPr>
            <w:rStyle w:val="Hyperlink"/>
            <w:noProof/>
            <w:lang w:val="sr-Cyrl-RS"/>
          </w:rPr>
          <w:t>4.</w:t>
        </w:r>
        <w:r>
          <w:rPr>
            <w:rFonts w:asciiTheme="minorHAnsi" w:hAnsiTheme="minorHAnsi" w:cstheme="minorBidi"/>
            <w:b w:val="0"/>
            <w:bCs w:val="0"/>
            <w:caps w:val="0"/>
            <w:noProof/>
            <w:sz w:val="22"/>
            <w:szCs w:val="22"/>
            <w:lang w:eastAsia="ja-JP"/>
          </w:rPr>
          <w:tab/>
        </w:r>
        <w:r w:rsidRPr="00561226">
          <w:rPr>
            <w:rStyle w:val="Hyperlink"/>
            <w:noProof/>
            <w:lang w:val="sr-Cyrl-RS"/>
          </w:rPr>
          <w:t>Пример анализе података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_Toc31305689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FC594D0" w14:textId="2C3DC9EE" w:rsidR="00E65D72" w:rsidRDefault="00E65D7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1305690" w:history="1">
        <w:r w:rsidRPr="00561226">
          <w:rPr>
            <w:rStyle w:val="Hyperlink"/>
            <w:noProof/>
          </w:rPr>
          <w:t>4.1.</w:t>
        </w:r>
        <w:r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Pr="00561226">
          <w:rPr>
            <w:rStyle w:val="Hyperlink"/>
            <w:noProof/>
          </w:rPr>
          <w:t>Имплементација система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_Toc31305690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9EAEB59" w14:textId="06569671" w:rsidR="00E65D72" w:rsidRDefault="00E65D7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1305691" w:history="1">
        <w:r w:rsidRPr="00561226">
          <w:rPr>
            <w:rStyle w:val="Hyperlink"/>
            <w:noProof/>
            <w:lang w:val="sr-Cyrl-RS"/>
          </w:rPr>
          <w:t>4.2.</w:t>
        </w:r>
        <w:r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Pr="00561226">
          <w:rPr>
            <w:rStyle w:val="Hyperlink"/>
            <w:noProof/>
            <w:lang w:val="sr-Cyrl-RS"/>
          </w:rPr>
          <w:t>Имплементација система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_Toc31305691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45379E5" w14:textId="2B83BF7F" w:rsidR="00E65D72" w:rsidRDefault="00E65D72">
      <w:pPr>
        <w:pStyle w:val="TOC1"/>
        <w:tabs>
          <w:tab w:val="left" w:pos="480"/>
          <w:tab w:val="right" w:leader="dot" w:pos="9628"/>
        </w:tabs>
        <w:rPr>
          <w:rFonts w:asciiTheme="minorHAnsi" w:hAnsiTheme="minorHAnsi" w:cstheme="minorBidi"/>
          <w:b w:val="0"/>
          <w:bCs w:val="0"/>
          <w:caps w:val="0"/>
          <w:noProof/>
          <w:sz w:val="22"/>
          <w:szCs w:val="22"/>
          <w:lang w:eastAsia="ja-JP"/>
        </w:rPr>
      </w:pPr>
      <w:hyperlink w:anchor="_Toc31305692" w:history="1">
        <w:r w:rsidRPr="00561226">
          <w:rPr>
            <w:rStyle w:val="Hyperlink"/>
            <w:noProof/>
            <w:lang w:val="sr-Cyrl-RS"/>
          </w:rPr>
          <w:t>5.</w:t>
        </w:r>
        <w:r>
          <w:rPr>
            <w:rFonts w:asciiTheme="minorHAnsi" w:hAnsiTheme="minorHAnsi" w:cstheme="minorBidi"/>
            <w:b w:val="0"/>
            <w:bCs w:val="0"/>
            <w:caps w:val="0"/>
            <w:noProof/>
            <w:sz w:val="22"/>
            <w:szCs w:val="22"/>
            <w:lang w:eastAsia="ja-JP"/>
          </w:rPr>
          <w:tab/>
        </w:r>
        <w:r w:rsidRPr="00561226">
          <w:rPr>
            <w:rStyle w:val="Hyperlink"/>
            <w:noProof/>
            <w:lang w:val="sr-Cyrl-RS"/>
          </w:rPr>
          <w:t>Тачке унапређења и проширења апликације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_Toc31305692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1780163" w14:textId="05C402EA" w:rsidR="00E65D72" w:rsidRDefault="00E65D7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1305693" w:history="1">
        <w:r w:rsidRPr="00561226">
          <w:rPr>
            <w:rStyle w:val="Hyperlink"/>
            <w:noProof/>
            <w:lang w:val="sr-Cyrl-RS"/>
          </w:rPr>
          <w:t>5.1.</w:t>
        </w:r>
        <w:r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Pr="00561226">
          <w:rPr>
            <w:rStyle w:val="Hyperlink"/>
            <w:noProof/>
            <w:lang w:val="sr-Cyrl-RS"/>
          </w:rPr>
          <w:t>Тачке унапређења апликације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_Toc31305693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3D9F979" w14:textId="6DDA5DC0" w:rsidR="00E65D72" w:rsidRDefault="00E65D7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1305694" w:history="1">
        <w:r w:rsidRPr="00561226">
          <w:rPr>
            <w:rStyle w:val="Hyperlink"/>
            <w:noProof/>
            <w:lang w:val="sr-Cyrl-RS"/>
          </w:rPr>
          <w:t>5.2.</w:t>
        </w:r>
        <w:r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Pr="00561226">
          <w:rPr>
            <w:rStyle w:val="Hyperlink"/>
            <w:noProof/>
            <w:lang w:val="sr-Cyrl-RS"/>
          </w:rPr>
          <w:t>Тачке</w:t>
        </w:r>
        <w:r w:rsidRPr="00561226">
          <w:rPr>
            <w:rStyle w:val="Hyperlink"/>
            <w:noProof/>
          </w:rPr>
          <w:t xml:space="preserve"> </w:t>
        </w:r>
        <w:r w:rsidRPr="00561226">
          <w:rPr>
            <w:rStyle w:val="Hyperlink"/>
            <w:noProof/>
            <w:lang w:val="sr-Cyrl-RS"/>
          </w:rPr>
          <w:t>проширења апликације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_Toc31305694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C446DE0" w14:textId="7A57F360" w:rsidR="00E65D72" w:rsidRDefault="00E65D7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1305695" w:history="1">
        <w:r w:rsidRPr="00561226">
          <w:rPr>
            <w:rStyle w:val="Hyperlink"/>
            <w:noProof/>
            <w:lang w:val="sr-Cyrl-RS"/>
          </w:rPr>
          <w:t>5.3.</w:t>
        </w:r>
        <w:r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Pr="00561226">
          <w:rPr>
            <w:rStyle w:val="Hyperlink"/>
            <w:noProof/>
            <w:lang w:val="sr-Cyrl-RS"/>
          </w:rPr>
          <w:t>Које катедре и факултети су најпродуктивнији посматрајући засебно научну продукцију у часописима и на конференцијама?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_Toc31305695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837F8D4" w14:textId="4D225D2A" w:rsidR="00E65D72" w:rsidRDefault="00E65D7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1305696" w:history="1">
        <w:r w:rsidRPr="00561226">
          <w:rPr>
            <w:rStyle w:val="Hyperlink"/>
            <w:noProof/>
            <w:lang w:val="sr-Cyrl-RS"/>
          </w:rPr>
          <w:t>5.4.</w:t>
        </w:r>
        <w:r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Pr="00561226">
          <w:rPr>
            <w:rStyle w:val="Hyperlink"/>
            <w:noProof/>
            <w:lang w:val="sr-Cyrl-RS"/>
          </w:rPr>
          <w:t>Које заједнице или научноистраживачке групе се могу уочити приликом анализе мреже?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_Toc31305696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651974F" w14:textId="59DED010" w:rsidR="00E65D72" w:rsidRDefault="00E65D7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1305697" w:history="1">
        <w:r w:rsidRPr="00561226">
          <w:rPr>
            <w:rStyle w:val="Hyperlink"/>
            <w:noProof/>
            <w:lang w:val="sr-Cyrl-RS"/>
          </w:rPr>
          <w:t>5.5.</w:t>
        </w:r>
        <w:r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Pr="00561226">
          <w:rPr>
            <w:rStyle w:val="Hyperlink"/>
            <w:noProof/>
            <w:lang w:val="sr-Cyrl-RS"/>
          </w:rPr>
          <w:t>У којој мери аутори имају тенденцију да пишу публикације са истим коауторима?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_Toc31305697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32697AD" w14:textId="146FBAC1" w:rsidR="00E65D72" w:rsidRDefault="00E65D7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1305698" w:history="1">
        <w:r w:rsidRPr="00561226">
          <w:rPr>
            <w:rStyle w:val="Hyperlink"/>
            <w:noProof/>
            <w:lang w:val="sr-Cyrl-RS"/>
          </w:rPr>
          <w:t>5.6.</w:t>
        </w:r>
        <w:r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Pr="00561226">
          <w:rPr>
            <w:rStyle w:val="Hyperlink"/>
            <w:noProof/>
            <w:lang w:val="sr-Cyrl-RS"/>
          </w:rPr>
          <w:t>Који аутори представљају центре окупљања у оквиру својих катедри и факултета?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_Toc31305698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A95A9DA" w14:textId="616374CF" w:rsidR="00E65D72" w:rsidRDefault="00E65D7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1305699" w:history="1">
        <w:r w:rsidRPr="00561226">
          <w:rPr>
            <w:rStyle w:val="Hyperlink"/>
            <w:noProof/>
            <w:lang w:val="sr-Cyrl-RS"/>
          </w:rPr>
          <w:t>5.7.</w:t>
        </w:r>
        <w:r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Pr="00561226">
          <w:rPr>
            <w:rStyle w:val="Hyperlink"/>
            <w:noProof/>
            <w:lang w:val="sr-Cyrl-RS"/>
          </w:rPr>
          <w:t>Који аутори представљају језгро мреже?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_Toc31305699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AA20083" w14:textId="2825C13F" w:rsidR="00E65D72" w:rsidRDefault="00E65D7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1305700" w:history="1">
        <w:r w:rsidRPr="00561226">
          <w:rPr>
            <w:rStyle w:val="Hyperlink"/>
            <w:noProof/>
            <w:lang w:val="sr-Cyrl-RS"/>
          </w:rPr>
          <w:t>5.8.</w:t>
        </w:r>
        <w:r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Pr="00561226">
          <w:rPr>
            <w:rStyle w:val="Hyperlink"/>
            <w:noProof/>
            <w:lang w:val="sr-Cyrl-RS"/>
          </w:rPr>
          <w:t>Да ли аутори са различитих факултета и катедри међусобно сарађују и у којој мери?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_Toc31305700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3FA8624" w14:textId="5F92FB31" w:rsidR="00E65D72" w:rsidRDefault="00E65D7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1305701" w:history="1">
        <w:r w:rsidRPr="00561226">
          <w:rPr>
            <w:rStyle w:val="Hyperlink"/>
            <w:noProof/>
            <w:lang w:val="sr-Cyrl-RS"/>
          </w:rPr>
          <w:t>5.9.</w:t>
        </w:r>
        <w:r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Pr="00561226">
          <w:rPr>
            <w:rStyle w:val="Hyperlink"/>
            <w:noProof/>
            <w:lang w:val="sr-Cyrl-RS"/>
          </w:rPr>
          <w:t>Каква је сарадња међу ауторима са истог факултета?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_Toc31305701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CF90A23" w14:textId="529504F4" w:rsidR="00E65D72" w:rsidRDefault="00E65D7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1305702" w:history="1">
        <w:r w:rsidRPr="00561226">
          <w:rPr>
            <w:rStyle w:val="Hyperlink"/>
            <w:noProof/>
            <w:lang w:val="sr-Cyrl-RS"/>
          </w:rPr>
          <w:t>5.10.</w:t>
        </w:r>
        <w:r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Pr="00561226">
          <w:rPr>
            <w:rStyle w:val="Hyperlink"/>
            <w:noProof/>
            <w:lang w:val="sr-Cyrl-RS"/>
          </w:rPr>
          <w:t>Ко су аутори који повезују различите групе у оквиру мреже?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_Toc31305702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906D2AF" w14:textId="1E932611" w:rsidR="00E65D72" w:rsidRDefault="00E65D7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1305703" w:history="1">
        <w:r w:rsidRPr="00561226">
          <w:rPr>
            <w:rStyle w:val="Hyperlink"/>
            <w:noProof/>
            <w:lang w:val="sr-Cyrl-RS"/>
          </w:rPr>
          <w:t>5.11.</w:t>
        </w:r>
        <w:r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Pr="00561226">
          <w:rPr>
            <w:rStyle w:val="Hyperlink"/>
            <w:noProof/>
            <w:lang w:val="sr-Cyrl-RS"/>
          </w:rPr>
          <w:t>Колика је густина сваке од моделованих мрежа? Колика је густина мрежа уколико се из разматрања искључе аутори који нису сарађивали са другим ауторима?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_Toc31305703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5CD41B2" w14:textId="72B9861C" w:rsidR="00E65D72" w:rsidRDefault="00E65D7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1305704" w:history="1">
        <w:r w:rsidRPr="00561226">
          <w:rPr>
            <w:rStyle w:val="Hyperlink"/>
            <w:noProof/>
            <w:lang w:val="sr-Cyrl-RS"/>
          </w:rPr>
          <w:t>5.12.</w:t>
        </w:r>
        <w:r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Pr="00561226">
          <w:rPr>
            <w:rStyle w:val="Hyperlink"/>
            <w:noProof/>
            <w:lang w:val="sr-Cyrl-RS"/>
          </w:rPr>
          <w:t>У којој мери су мреже повезане и централизоване?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_Toc31305704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E5DED08" w14:textId="7FAC8327" w:rsidR="00E65D72" w:rsidRDefault="00E65D7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1305705" w:history="1">
        <w:r w:rsidRPr="00561226">
          <w:rPr>
            <w:rStyle w:val="Hyperlink"/>
            <w:noProof/>
            <w:lang w:val="sr-Cyrl-RS"/>
          </w:rPr>
          <w:t>5.13.</w:t>
        </w:r>
        <w:r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Pr="00561226">
          <w:rPr>
            <w:rStyle w:val="Hyperlink"/>
            <w:noProof/>
            <w:lang w:val="sr-Cyrl-RS"/>
          </w:rPr>
          <w:t>Које су просечне дистанце у оквиру моделованих мрежа?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_Toc31305705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45B1B8E" w14:textId="414719C8" w:rsidR="00E65D72" w:rsidRDefault="00E65D7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1305706" w:history="1">
        <w:r w:rsidRPr="00561226">
          <w:rPr>
            <w:rStyle w:val="Hyperlink"/>
            <w:noProof/>
            <w:lang w:val="sr-Cyrl-RS"/>
          </w:rPr>
          <w:t>5.14.</w:t>
        </w:r>
        <w:r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Pr="00561226">
          <w:rPr>
            <w:rStyle w:val="Hyperlink"/>
            <w:noProof/>
            <w:lang w:val="sr-Cyrl-RS"/>
          </w:rPr>
          <w:t>Каква је дистрибуција чворова по степену и да ли прати неку закономерност?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_Toc31305706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63CF3A6" w14:textId="321D7753" w:rsidR="00E65D72" w:rsidRDefault="00E65D7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1305707" w:history="1">
        <w:r w:rsidRPr="00561226">
          <w:rPr>
            <w:rStyle w:val="Hyperlink"/>
            <w:noProof/>
            <w:lang w:val="sr-Cyrl-RS"/>
          </w:rPr>
          <w:t>5.15.</w:t>
        </w:r>
        <w:r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Pr="00561226">
          <w:rPr>
            <w:rStyle w:val="Hyperlink"/>
            <w:noProof/>
            <w:lang w:val="sr-Cyrl-RS"/>
          </w:rPr>
          <w:t>Да ли мрежа коаутора исказује особине малог света?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_Toc31305707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B5BF1B6" w14:textId="52B8595C" w:rsidR="00E65D72" w:rsidRDefault="00E65D7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1305708" w:history="1">
        <w:r w:rsidRPr="00561226">
          <w:rPr>
            <w:rStyle w:val="Hyperlink"/>
            <w:noProof/>
            <w:lang w:val="sr-Cyrl-RS"/>
          </w:rPr>
          <w:t>5.16.</w:t>
        </w:r>
        <w:r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Pr="00561226">
          <w:rPr>
            <w:rStyle w:val="Hyperlink"/>
            <w:noProof/>
            <w:lang w:val="sr-Cyrl-RS"/>
          </w:rPr>
          <w:t>Да ли постоје разлике између факултета и катедри у смислу обима и учестаности публиковања у часописима и на конференцијама?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_Toc31305708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15494C1" w14:textId="0A140300" w:rsidR="00E65D72" w:rsidRDefault="00E65D7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1305709" w:history="1">
        <w:r w:rsidRPr="00561226">
          <w:rPr>
            <w:rStyle w:val="Hyperlink"/>
            <w:noProof/>
            <w:lang w:val="sr-Cyrl-RS"/>
          </w:rPr>
          <w:t>5.17.</w:t>
        </w:r>
        <w:r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Pr="00561226">
          <w:rPr>
            <w:rStyle w:val="Hyperlink"/>
            <w:noProof/>
            <w:lang w:val="sr-Cyrl-RS"/>
          </w:rPr>
          <w:t>Да ли постоји разлика у просечном броју аутора по радовима у часописима и на конференцијама?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_Toc31305709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4DB8E73" w14:textId="7002CAF9" w:rsidR="00E65D72" w:rsidRDefault="00E65D7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1305710" w:history="1">
        <w:r w:rsidRPr="00561226">
          <w:rPr>
            <w:rStyle w:val="Hyperlink"/>
            <w:noProof/>
            <w:lang w:val="sr-Cyrl-RS"/>
          </w:rPr>
          <w:t>5.18.</w:t>
        </w:r>
        <w:r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Pr="00561226">
          <w:rPr>
            <w:rStyle w:val="Hyperlink"/>
            <w:noProof/>
            <w:lang w:val="sr-Cyrl-RS"/>
          </w:rPr>
          <w:t>У којим часописима и на којим конференцијама се у просеку највише објављује?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_Toc31305710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5F49F8D" w14:textId="575FDA1B" w:rsidR="00E65D72" w:rsidRDefault="00E65D7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1305711" w:history="1">
        <w:r w:rsidRPr="00561226">
          <w:rPr>
            <w:rStyle w:val="Hyperlink"/>
            <w:noProof/>
            <w:lang w:val="sr-Cyrl-RS"/>
          </w:rPr>
          <w:t>5.19.</w:t>
        </w:r>
        <w:r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Pr="00561226">
          <w:rPr>
            <w:rStyle w:val="Hyperlink"/>
            <w:noProof/>
            <w:lang w:val="sr-Cyrl-RS"/>
          </w:rPr>
          <w:t>Да ли се издвајају и које групе (заједнице) часописа у оквиру мреже часописа? Да ли аутори имају тенденцију да објављују у часописима сличног профила?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_Toc31305711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499D2E4" w14:textId="528419FA" w:rsidR="00E65D72" w:rsidRDefault="00E65D7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1305712" w:history="1">
        <w:r w:rsidRPr="00561226">
          <w:rPr>
            <w:rStyle w:val="Hyperlink"/>
            <w:noProof/>
            <w:lang w:val="sr-Cyrl-RS"/>
          </w:rPr>
          <w:t>5.20.</w:t>
        </w:r>
        <w:r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Pr="00561226">
          <w:rPr>
            <w:rStyle w:val="Hyperlink"/>
            <w:noProof/>
            <w:lang w:val="sr-Cyrl-RS"/>
          </w:rPr>
          <w:t>У којим годинама су аутори били најпродуктивнији по факултетима и катедрама?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_Toc31305712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C3C5988" w14:textId="62AE665C" w:rsidR="00E65D72" w:rsidRDefault="00E65D7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1305713" w:history="1">
        <w:r w:rsidRPr="00561226">
          <w:rPr>
            <w:rStyle w:val="Hyperlink"/>
            <w:noProof/>
            <w:lang w:val="sr-Cyrl-RS"/>
          </w:rPr>
          <w:t>5.21.</w:t>
        </w:r>
        <w:r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Pr="00561226">
          <w:rPr>
            <w:rStyle w:val="Hyperlink"/>
            <w:noProof/>
            <w:lang w:val="sr-Cyrl-RS"/>
          </w:rPr>
          <w:t>Који радови имају највеће библиометријске индикаторе?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_Toc31305713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243950A" w14:textId="51ED297F" w:rsidR="00E65D72" w:rsidRDefault="00E65D72">
      <w:pPr>
        <w:pStyle w:val="TOC2"/>
        <w:tabs>
          <w:tab w:val="left" w:pos="960"/>
          <w:tab w:val="right" w:leader="dot" w:pos="9628"/>
        </w:tabs>
        <w:rPr>
          <w:rFonts w:asciiTheme="minorHAnsi" w:hAnsiTheme="minorHAnsi" w:cstheme="minorBidi"/>
          <w:smallCaps w:val="0"/>
          <w:noProof/>
          <w:sz w:val="22"/>
          <w:szCs w:val="22"/>
          <w:lang w:eastAsia="ja-JP"/>
        </w:rPr>
      </w:pPr>
      <w:hyperlink w:anchor="_Toc31305714" w:history="1">
        <w:r w:rsidRPr="00561226">
          <w:rPr>
            <w:rStyle w:val="Hyperlink"/>
            <w:noProof/>
            <w:lang w:val="sr-Cyrl-RS"/>
          </w:rPr>
          <w:t>5.22.</w:t>
        </w:r>
        <w:r>
          <w:rPr>
            <w:rFonts w:asciiTheme="minorHAnsi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Pr="00561226">
          <w:rPr>
            <w:rStyle w:val="Hyperlink"/>
            <w:noProof/>
            <w:lang w:val="sr-Cyrl-RS"/>
          </w:rPr>
          <w:t>Који часописи представљају мостове у мрежи часописа?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_Toc31305714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9F7A527" w14:textId="35B98A48" w:rsidR="00F06BB2" w:rsidRPr="00AE5FEF" w:rsidRDefault="00D20D2B" w:rsidP="00547A2A">
      <w:pPr>
        <w:pStyle w:val="TOC3"/>
        <w:tabs>
          <w:tab w:val="left" w:pos="1440"/>
          <w:tab w:val="right" w:leader="dot" w:pos="9628"/>
        </w:tabs>
      </w:pPr>
      <w:r w:rsidRPr="00A430CC">
        <w:rPr>
          <w:lang w:val="sr-Cyrl-RS"/>
        </w:rPr>
        <w:fldChar w:fldCharType="end"/>
      </w:r>
    </w:p>
    <w:p w14:paraId="6C87A4CE" w14:textId="47E6A731" w:rsidR="00F06BB2" w:rsidRPr="00A430CC" w:rsidRDefault="006412E1" w:rsidP="00547A2A">
      <w:pPr>
        <w:pStyle w:val="Inivonaslova-Poglavlje"/>
        <w:rPr>
          <w:lang w:val="sr-Cyrl-RS"/>
        </w:rPr>
      </w:pPr>
      <w:bookmarkStart w:id="3" w:name="_Toc29991181"/>
      <w:bookmarkStart w:id="4" w:name="_Toc30162317"/>
      <w:bookmarkStart w:id="5" w:name="_Toc254342941"/>
      <w:bookmarkStart w:id="6" w:name="_Toc31305681"/>
      <w:r w:rsidRPr="00A430CC">
        <w:rPr>
          <w:lang w:val="sr-Cyrl-RS"/>
        </w:rPr>
        <w:lastRenderedPageBreak/>
        <w:t>Увод</w:t>
      </w:r>
      <w:bookmarkEnd w:id="3"/>
      <w:bookmarkEnd w:id="4"/>
      <w:bookmarkEnd w:id="6"/>
    </w:p>
    <w:p w14:paraId="2ACA524C" w14:textId="6453B9E5" w:rsidR="00F06BB2" w:rsidRDefault="00442EE3" w:rsidP="00547A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Овај документ представља </w:t>
      </w:r>
      <w:r w:rsidR="006279F4">
        <w:rPr>
          <w:lang w:val="sr-Cyrl-RS"/>
        </w:rPr>
        <w:t xml:space="preserve">извештај израде пројектног </w:t>
      </w:r>
      <w:r w:rsidR="005E1A2D">
        <w:rPr>
          <w:lang w:val="sr-Cyrl-RS"/>
        </w:rPr>
        <w:t xml:space="preserve">задатка на предмету </w:t>
      </w:r>
      <w:r w:rsidR="00603DBA">
        <w:rPr>
          <w:lang w:val="sr-Cyrl-RS"/>
        </w:rPr>
        <w:t>Рачунарство у биомедицини</w:t>
      </w:r>
      <w:r w:rsidR="005E1A2D">
        <w:rPr>
          <w:lang w:val="sr-Cyrl-RS"/>
        </w:rPr>
        <w:t xml:space="preserve"> (13М111</w:t>
      </w:r>
      <w:r w:rsidR="00603DBA">
        <w:rPr>
          <w:lang w:val="en-GB"/>
        </w:rPr>
        <w:t>RBM</w:t>
      </w:r>
      <w:r w:rsidR="005E1A2D" w:rsidRPr="005E1A2D">
        <w:rPr>
          <w:lang w:val="sr-Cyrl-RS"/>
        </w:rPr>
        <w:t>)</w:t>
      </w:r>
      <w:r w:rsidR="005E1A2D">
        <w:rPr>
          <w:lang w:val="sr-Cyrl-RS"/>
        </w:rPr>
        <w:t xml:space="preserve"> у школској 2019/2020. години. </w:t>
      </w:r>
      <w:r w:rsidR="006811EC">
        <w:rPr>
          <w:lang w:val="sr-Cyrl-RS"/>
        </w:rPr>
        <w:t xml:space="preserve">Циљ пројектног задатка </w:t>
      </w:r>
      <w:r w:rsidR="005F5330">
        <w:rPr>
          <w:lang w:val="sr-Cyrl-RS"/>
        </w:rPr>
        <w:t xml:space="preserve">је </w:t>
      </w:r>
      <w:r w:rsidR="00603DBA">
        <w:rPr>
          <w:lang w:val="sr-Cyrl-RS"/>
        </w:rPr>
        <w:t xml:space="preserve">реимплементација стохастичог симулатора епидемија који је написао Давор Остојић </w:t>
      </w:r>
      <w:r w:rsidR="00E12936">
        <w:rPr>
          <w:lang w:val="sr-Cyrl-RS"/>
        </w:rPr>
        <w:t>у оквиру свог мастер рада</w:t>
      </w:r>
      <w:r w:rsidR="00E65D72">
        <w:rPr>
          <w:lang w:val="sr-Cyrl-RS"/>
        </w:rPr>
        <w:t xml:space="preserve">. У оквиру ове имплементације симулатора додата је </w:t>
      </w:r>
      <w:r w:rsidR="00603DBA">
        <w:rPr>
          <w:lang w:val="sr-Cyrl-RS"/>
        </w:rPr>
        <w:t>подршк</w:t>
      </w:r>
      <w:r w:rsidR="00E65D72">
        <w:rPr>
          <w:lang w:val="sr-Cyrl-RS"/>
        </w:rPr>
        <w:t>а</w:t>
      </w:r>
      <w:r w:rsidR="00603DBA">
        <w:rPr>
          <w:lang w:val="sr-Cyrl-RS"/>
        </w:rPr>
        <w:t xml:space="preserve"> за конфигурацију почетних параметара, покретање и извршавање већег броја симулација истовремено, и подршк</w:t>
      </w:r>
      <w:r w:rsidR="00E65D72">
        <w:rPr>
          <w:lang w:val="sr-Cyrl-RS"/>
        </w:rPr>
        <w:t>а</w:t>
      </w:r>
      <w:r w:rsidR="00603DBA">
        <w:rPr>
          <w:lang w:val="sr-Cyrl-RS"/>
        </w:rPr>
        <w:t xml:space="preserve"> за форматирано исписивање резултата извршавања свих симулација. </w:t>
      </w:r>
      <w:r w:rsidR="00E65D72">
        <w:rPr>
          <w:lang w:val="sr-Cyrl-RS"/>
        </w:rPr>
        <w:t>Поред описа техничких аспеката пројекта као што су кратка објашњења имплементираних класа и формати излазних фајлова овај документ ће садржати</w:t>
      </w:r>
      <w:r w:rsidR="00603DBA">
        <w:rPr>
          <w:lang w:val="sr-Cyrl-RS"/>
        </w:rPr>
        <w:t xml:space="preserve"> мал</w:t>
      </w:r>
      <w:r w:rsidR="00E65D72">
        <w:rPr>
          <w:lang w:val="sr-Cyrl-RS"/>
        </w:rPr>
        <w:t>у</w:t>
      </w:r>
      <w:r w:rsidR="00603DBA">
        <w:rPr>
          <w:lang w:val="sr-Cyrl-RS"/>
        </w:rPr>
        <w:t xml:space="preserve"> дискусија о стохастичким моделима епидемија и дискусиј</w:t>
      </w:r>
      <w:r w:rsidR="00E65D72">
        <w:rPr>
          <w:lang w:val="sr-Cyrl-RS"/>
        </w:rPr>
        <w:t>у</w:t>
      </w:r>
      <w:r w:rsidR="00603DBA">
        <w:rPr>
          <w:lang w:val="sr-Cyrl-RS"/>
        </w:rPr>
        <w:t xml:space="preserve"> примене ансамбала на епидемије (уз представљање примера анализе коришћењем имплементираног симулатора).</w:t>
      </w:r>
    </w:p>
    <w:p w14:paraId="53BD7C10" w14:textId="5FB231BE" w:rsidR="00603DBA" w:rsidRDefault="00E65D72" w:rsidP="00547A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>Друго поглавље</w:t>
      </w:r>
      <w:r w:rsidR="00275C8A">
        <w:rPr>
          <w:lang w:val="sr-Cyrl-RS"/>
        </w:rPr>
        <w:t xml:space="preserve"> овог документа </w:t>
      </w:r>
      <w:r>
        <w:rPr>
          <w:lang w:val="sr-Cyrl-RS"/>
        </w:rPr>
        <w:t>садржи</w:t>
      </w:r>
      <w:r w:rsidR="00275C8A">
        <w:rPr>
          <w:lang w:val="sr-Cyrl-RS"/>
        </w:rPr>
        <w:t xml:space="preserve"> </w:t>
      </w:r>
      <w:r>
        <w:rPr>
          <w:lang w:val="sr-Cyrl-RS"/>
        </w:rPr>
        <w:t>поменуту дискусију о стохастичким моделима епидемија, главне одлуке приликом дизајна система, и опис имплементације решења.</w:t>
      </w:r>
      <w:r w:rsidR="00275C8A">
        <w:rPr>
          <w:lang w:val="sr-Cyrl-RS"/>
        </w:rPr>
        <w:t xml:space="preserve"> </w:t>
      </w:r>
      <w:r>
        <w:rPr>
          <w:lang w:val="sr-Cyrl-RS"/>
        </w:rPr>
        <w:t xml:space="preserve">Ово поглавље истиче стохастичке моделе </w:t>
      </w:r>
      <w:r w:rsidR="00275C8A">
        <w:rPr>
          <w:lang w:val="sr-Cyrl-RS"/>
        </w:rPr>
        <w:t xml:space="preserve">који су подржани од стране симулатора и </w:t>
      </w:r>
      <w:r w:rsidR="00054ACA">
        <w:rPr>
          <w:lang w:val="sr-Cyrl-RS"/>
        </w:rPr>
        <w:t>наводи</w:t>
      </w:r>
      <w:r w:rsidR="00275C8A">
        <w:rPr>
          <w:lang w:val="sr-Cyrl-RS"/>
        </w:rPr>
        <w:t xml:space="preserve"> алтернативн</w:t>
      </w:r>
      <w:r w:rsidR="00054ACA">
        <w:rPr>
          <w:lang w:val="sr-Cyrl-RS"/>
        </w:rPr>
        <w:t xml:space="preserve">е </w:t>
      </w:r>
      <w:r w:rsidR="00275C8A">
        <w:rPr>
          <w:lang w:val="sr-Cyrl-RS"/>
        </w:rPr>
        <w:t>модел</w:t>
      </w:r>
      <w:r w:rsidR="00054ACA">
        <w:rPr>
          <w:lang w:val="sr-Cyrl-RS"/>
        </w:rPr>
        <w:t>е</w:t>
      </w:r>
      <w:r w:rsidR="00275C8A">
        <w:rPr>
          <w:lang w:val="sr-Cyrl-RS"/>
        </w:rPr>
        <w:t xml:space="preserve"> који се могу користити за симулације епидемија, али</w:t>
      </w:r>
      <w:r w:rsidR="00054ACA">
        <w:rPr>
          <w:lang w:val="sr-Cyrl-RS"/>
        </w:rPr>
        <w:t xml:space="preserve"> који тренутно</w:t>
      </w:r>
      <w:r w:rsidR="00275C8A">
        <w:rPr>
          <w:lang w:val="sr-Cyrl-RS"/>
        </w:rPr>
        <w:t xml:space="preserve"> нису подржани од стране симулатора. У оквиру овог поглавља се такође наводе коришћене библиотеке и опис имплементације уз навођење реализованих класа.</w:t>
      </w:r>
    </w:p>
    <w:p w14:paraId="376C37B9" w14:textId="0250C5AA" w:rsidR="00275C8A" w:rsidRDefault="00275C8A" w:rsidP="00547A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У трећем поглављу биће </w:t>
      </w:r>
      <w:r w:rsidR="004C6C82">
        <w:rPr>
          <w:lang w:val="sr-Cyrl-RS"/>
        </w:rPr>
        <w:t>описан начин коришћења апликације</w:t>
      </w:r>
      <w:r w:rsidR="00054ACA">
        <w:rPr>
          <w:lang w:val="sr-Cyrl-RS"/>
        </w:rPr>
        <w:t xml:space="preserve">, што подразумева опис поступка превођења изворног кода и конфигурационог фајла који се користи за параметризовање свих симулација. Пошто не постоји експлицитна интеракција између корисника и апликације (интеракција се </w:t>
      </w:r>
      <w:r w:rsidR="004520BD">
        <w:rPr>
          <w:lang w:val="sr-Cyrl-RS"/>
        </w:rPr>
        <w:t>врши</w:t>
      </w:r>
      <w:r w:rsidR="00054ACA">
        <w:rPr>
          <w:lang w:val="sr-Cyrl-RS"/>
        </w:rPr>
        <w:t xml:space="preserve"> преко конфигурационог фајла), акценат овог поглавља јесте објашњавање формата конфигурационог фајла. Такође, у овом поглављу ће </w:t>
      </w:r>
      <w:r w:rsidR="004C6C82">
        <w:rPr>
          <w:lang w:val="sr-Cyrl-RS"/>
        </w:rPr>
        <w:t>бити описани формати излазних фајлова зависно од типа симулације.</w:t>
      </w:r>
    </w:p>
    <w:p w14:paraId="533FF825" w14:textId="29B0438F" w:rsidR="004C6C82" w:rsidRDefault="004C6C82" w:rsidP="00547A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>У четвртом поглављу приказана су два примера анализе података добијених покретањем симулатора</w:t>
      </w:r>
      <w:r w:rsidR="004520BD">
        <w:rPr>
          <w:lang w:val="sr-Cyrl-RS"/>
        </w:rPr>
        <w:t xml:space="preserve"> са одговарајућим почетним параметрима</w:t>
      </w:r>
      <w:r>
        <w:rPr>
          <w:lang w:val="sr-Cyrl-RS"/>
        </w:rPr>
        <w:t>.</w:t>
      </w:r>
      <w:r w:rsidR="004520BD">
        <w:rPr>
          <w:lang w:val="sr-Cyrl-RS"/>
        </w:rPr>
        <w:t xml:space="preserve"> </w:t>
      </w:r>
      <w:r>
        <w:rPr>
          <w:lang w:val="sr-Cyrl-RS"/>
        </w:rPr>
        <w:t xml:space="preserve">За сваки пример биће наведени циљ анализе, почетна конфигурација симулатора (преглед конфигурационог фајла пре покретања симулација), резултати </w:t>
      </w:r>
      <w:r w:rsidR="004520BD">
        <w:rPr>
          <w:lang w:val="sr-Cyrl-RS"/>
        </w:rPr>
        <w:t>симулација</w:t>
      </w:r>
      <w:r>
        <w:rPr>
          <w:lang w:val="sr-Cyrl-RS"/>
        </w:rPr>
        <w:t xml:space="preserve"> и дискусија анализ</w:t>
      </w:r>
      <w:r w:rsidR="004520BD">
        <w:rPr>
          <w:lang w:val="sr-Cyrl-RS"/>
        </w:rPr>
        <w:t>е</w:t>
      </w:r>
      <w:r>
        <w:rPr>
          <w:lang w:val="sr-Cyrl-RS"/>
        </w:rPr>
        <w:t xml:space="preserve"> резултата</w:t>
      </w:r>
      <w:r w:rsidR="005B4806">
        <w:rPr>
          <w:lang w:val="sr-Cyrl-RS"/>
        </w:rPr>
        <w:t>.</w:t>
      </w:r>
    </w:p>
    <w:p w14:paraId="7F61C81D" w14:textId="63B402FF" w:rsidR="008D6297" w:rsidRPr="00A430CC" w:rsidRDefault="004C6C82" w:rsidP="005B4806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У последњем поглављу овог документа наводе се могуће тачке </w:t>
      </w:r>
      <w:r>
        <w:rPr>
          <w:lang w:val="sr-Cyrl-RS"/>
        </w:rPr>
        <w:t xml:space="preserve">унапређења </w:t>
      </w:r>
      <w:r>
        <w:rPr>
          <w:lang w:val="sr-Cyrl-RS"/>
        </w:rPr>
        <w:t xml:space="preserve">и проширења апликације. </w:t>
      </w:r>
      <w:r w:rsidR="005B4806">
        <w:rPr>
          <w:lang w:val="sr-Cyrl-RS"/>
        </w:rPr>
        <w:t xml:space="preserve">Тачке унапређења апликације представљају функционалности које апликација већ поседује али се могу у одређеној мери дорадити, док су тачке проширења апликације </w:t>
      </w:r>
      <w:r w:rsidR="00613F20">
        <w:rPr>
          <w:lang w:val="sr-Cyrl-RS"/>
        </w:rPr>
        <w:t xml:space="preserve">корисне </w:t>
      </w:r>
      <w:r w:rsidR="005B4806">
        <w:rPr>
          <w:lang w:val="sr-Cyrl-RS"/>
        </w:rPr>
        <w:t xml:space="preserve">функционалности које </w:t>
      </w:r>
      <w:r w:rsidR="00BB6A0D">
        <w:rPr>
          <w:lang w:val="sr-Cyrl-RS"/>
        </w:rPr>
        <w:t>не постоје у тренутној верзији апликације</w:t>
      </w:r>
      <w:r w:rsidR="00613F20">
        <w:rPr>
          <w:lang w:val="sr-Cyrl-RS"/>
        </w:rPr>
        <w:t>.</w:t>
      </w:r>
      <w:r w:rsidR="00BB6A0D">
        <w:rPr>
          <w:lang w:val="sr-Cyrl-RS"/>
        </w:rPr>
        <w:t xml:space="preserve">  </w:t>
      </w:r>
    </w:p>
    <w:p w14:paraId="58C145E2" w14:textId="3420D49C" w:rsidR="002E288B" w:rsidRDefault="00F06BB2" w:rsidP="00547A2A">
      <w:pPr>
        <w:pStyle w:val="Inivonaslova-Poglavlje"/>
        <w:rPr>
          <w:lang w:val="sr-Cyrl-RS"/>
        </w:rPr>
      </w:pPr>
      <w:r w:rsidRPr="00A430CC">
        <w:rPr>
          <w:lang w:val="sr-Cyrl-RS"/>
        </w:rPr>
        <w:lastRenderedPageBreak/>
        <w:t xml:space="preserve"> </w:t>
      </w:r>
      <w:bookmarkStart w:id="7" w:name="_Toc31305682"/>
      <w:r w:rsidR="00CE1CB1">
        <w:rPr>
          <w:lang w:val="sr-Cyrl-RS"/>
        </w:rPr>
        <w:t>Дизајн и имплементација решења</w:t>
      </w:r>
      <w:bookmarkEnd w:id="7"/>
      <w:r w:rsidR="002E288B" w:rsidRPr="00A430CC">
        <w:rPr>
          <w:lang w:val="sr-Cyrl-RS"/>
        </w:rPr>
        <w:t xml:space="preserve"> </w:t>
      </w:r>
    </w:p>
    <w:p w14:paraId="5965A3B8" w14:textId="73DBF446" w:rsidR="009B0712" w:rsidRPr="00E65D72" w:rsidRDefault="00E65D72" w:rsidP="00547A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Пре посматрања начина коришћења симулатора и </w:t>
      </w:r>
      <w:r w:rsidR="00D34D0B">
        <w:rPr>
          <w:lang w:val="sr-Cyrl-RS"/>
        </w:rPr>
        <w:t xml:space="preserve">начина анализе </w:t>
      </w:r>
      <w:r>
        <w:rPr>
          <w:lang w:val="sr-Cyrl-RS"/>
        </w:rPr>
        <w:t>резултујућих датотека</w:t>
      </w:r>
      <w:r w:rsidR="00D34D0B">
        <w:rPr>
          <w:lang w:val="sr-Cyrl-RS"/>
        </w:rPr>
        <w:t xml:space="preserve">, </w:t>
      </w:r>
      <w:r>
        <w:rPr>
          <w:lang w:val="sr-Cyrl-RS"/>
        </w:rPr>
        <w:t xml:space="preserve">неопходно је најпре </w:t>
      </w:r>
      <w:r w:rsidR="00D34D0B">
        <w:rPr>
          <w:lang w:val="sr-Cyrl-RS"/>
        </w:rPr>
        <w:t xml:space="preserve">објаснити </w:t>
      </w:r>
      <w:bookmarkStart w:id="8" w:name="_GoBack"/>
      <w:bookmarkEnd w:id="8"/>
      <w:r>
        <w:rPr>
          <w:lang w:val="sr-Cyrl-RS"/>
        </w:rPr>
        <w:t xml:space="preserve">Ово поглавље ће бити подељено у 4 потпоглавља. У првом делу овог поглавља биће направљена мала дискусија о стохастичким моделима епидемија. Након тога ће у оквиру другог потпоглавља бити изнете главне одлуке приликом дизајна система. У трећем потпоглављу биће истакнуте коришћене библиотеке и разлози за њихово коришћење. У последњем потпоглављу биће </w:t>
      </w:r>
    </w:p>
    <w:p w14:paraId="542D44C0" w14:textId="373FBAF8" w:rsidR="009B0712" w:rsidRPr="00504755" w:rsidRDefault="00844859" w:rsidP="00547A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>Пречишћавање података урађено је</w:t>
      </w:r>
      <w:r w:rsidR="00122C88" w:rsidRPr="00504755">
        <w:rPr>
          <w:lang w:val="sr-Cyrl-RS"/>
        </w:rPr>
        <w:t xml:space="preserve"> </w:t>
      </w:r>
      <w:r>
        <w:rPr>
          <w:lang w:val="sr-Cyrl-RS"/>
        </w:rPr>
        <w:t xml:space="preserve">ручно </w:t>
      </w:r>
      <w:r w:rsidR="00795D2C">
        <w:rPr>
          <w:lang w:val="sr-Cyrl-RS"/>
        </w:rPr>
        <w:t xml:space="preserve">коришћењем </w:t>
      </w:r>
      <w:r w:rsidRPr="00795D2C">
        <w:rPr>
          <w:i/>
          <w:lang w:val="en-GB"/>
        </w:rPr>
        <w:t>Excel</w:t>
      </w:r>
      <w:r w:rsidRPr="00844859">
        <w:rPr>
          <w:lang w:val="sr-Cyrl-RS"/>
        </w:rPr>
        <w:t xml:space="preserve"> </w:t>
      </w:r>
      <w:r>
        <w:rPr>
          <w:lang w:val="sr-Cyrl-RS"/>
        </w:rPr>
        <w:t>алата и уз помоћ написаних скрипти у језику С++</w:t>
      </w:r>
      <w:r w:rsidR="00795D2C">
        <w:rPr>
          <w:lang w:val="sr-Cyrl-RS"/>
        </w:rPr>
        <w:t>.</w:t>
      </w:r>
    </w:p>
    <w:p w14:paraId="5E290A23" w14:textId="512F8424" w:rsidR="00F06BB2" w:rsidRDefault="003A52C2" w:rsidP="00547A2A">
      <w:pPr>
        <w:pStyle w:val="IInivonaslova-Potpoglavlje"/>
        <w:rPr>
          <w:lang w:val="sr-Cyrl-RS"/>
        </w:rPr>
      </w:pPr>
      <w:bookmarkStart w:id="9" w:name="_Toc30162319"/>
      <w:bookmarkStart w:id="10" w:name="_Toc31305683"/>
      <w:bookmarkEnd w:id="5"/>
      <w:r>
        <w:rPr>
          <w:lang w:val="sr-Cyrl-RS"/>
        </w:rPr>
        <w:t>Инспекција података и утврђивање квалитета података</w:t>
      </w:r>
      <w:bookmarkEnd w:id="9"/>
      <w:bookmarkEnd w:id="10"/>
    </w:p>
    <w:p w14:paraId="5C0212A8" w14:textId="58406CCC" w:rsidR="00844859" w:rsidRPr="00BD05DB" w:rsidRDefault="00C979B8" w:rsidP="00547A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Приликом инспекције </w:t>
      </w:r>
      <w:r w:rsidR="00BD05DB">
        <w:rPr>
          <w:lang w:val="sr-Cyrl-RS"/>
        </w:rPr>
        <w:t xml:space="preserve">уочени су некоректни и </w:t>
      </w:r>
      <w:r w:rsidR="00DC609A">
        <w:rPr>
          <w:lang w:val="sr-Cyrl-RS"/>
        </w:rPr>
        <w:t xml:space="preserve">неуниформни </w:t>
      </w:r>
      <w:r w:rsidR="00BD05DB">
        <w:rPr>
          <w:lang w:val="sr-Cyrl-RS"/>
        </w:rPr>
        <w:t>подаци.</w:t>
      </w:r>
      <w:r w:rsidR="004C7F07">
        <w:rPr>
          <w:lang w:val="sr-Cyrl-RS"/>
        </w:rPr>
        <w:t xml:space="preserve"> Одређени подаци </w:t>
      </w:r>
      <w:r w:rsidR="00B04B60">
        <w:rPr>
          <w:lang w:val="sr-Cyrl-RS"/>
        </w:rPr>
        <w:t>су били неодговарајуће</w:t>
      </w:r>
      <w:r w:rsidR="00F6605A">
        <w:rPr>
          <w:lang w:val="sr-Cyrl-RS"/>
        </w:rPr>
        <w:t>г типа, неки подаци су недостајали</w:t>
      </w:r>
      <w:r w:rsidR="005E7230">
        <w:rPr>
          <w:lang w:val="sr-Cyrl-RS"/>
        </w:rPr>
        <w:t>, а неки су били неконзистентни између два дата примарна скупа података</w:t>
      </w:r>
      <w:r w:rsidR="00B04B60">
        <w:rPr>
          <w:lang w:val="sr-Cyrl-RS"/>
        </w:rPr>
        <w:t xml:space="preserve">. У даљем тексту овог поглавља биће описан </w:t>
      </w:r>
      <w:r w:rsidR="004D6339">
        <w:rPr>
          <w:lang w:val="sr-Cyrl-RS"/>
        </w:rPr>
        <w:t>поступак чишћења података и решавања ових проблема.</w:t>
      </w:r>
    </w:p>
    <w:p w14:paraId="6861E57F" w14:textId="7D5B02DC" w:rsidR="00F06BB2" w:rsidRPr="00A430CC" w:rsidRDefault="00392BCA" w:rsidP="00547A2A">
      <w:pPr>
        <w:pStyle w:val="IInivonaslova-Potpoglavlje"/>
        <w:rPr>
          <w:lang w:val="sr-Cyrl-RS"/>
        </w:rPr>
      </w:pPr>
      <w:bookmarkStart w:id="11" w:name="_Toc31305684"/>
      <w:r>
        <w:rPr>
          <w:lang w:val="sr-Cyrl-RS"/>
        </w:rPr>
        <w:t>Дизајн система</w:t>
      </w:r>
      <w:bookmarkEnd w:id="11"/>
    </w:p>
    <w:p w14:paraId="1D95D9E0" w14:textId="0948FECC" w:rsidR="009D3FEB" w:rsidRDefault="009D3FEB" w:rsidP="009D3FEB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>Најпре је неопходно пречистити примарни скуп који садржи податке о посматраним ауторима са Универзитета у Београду. Ова табела је трансформисана наредним корацима:</w:t>
      </w:r>
    </w:p>
    <w:p w14:paraId="71DE225D" w14:textId="07F85E39" w:rsidR="00E4267F" w:rsidRDefault="00D006F2" w:rsidP="005A71A8">
      <w:pPr>
        <w:pStyle w:val="Osnovnitekst"/>
        <w:numPr>
          <w:ilvl w:val="0"/>
          <w:numId w:val="29"/>
        </w:numPr>
        <w:spacing w:line="240" w:lineRule="auto"/>
        <w:rPr>
          <w:lang w:val="sr-Cyrl-RS"/>
        </w:rPr>
      </w:pPr>
      <w:r w:rsidRPr="00EB6791">
        <w:rPr>
          <w:b/>
          <w:bCs/>
          <w:lang w:val="sr-Cyrl-RS"/>
        </w:rPr>
        <w:t>брисање колоне средње им</w:t>
      </w:r>
      <w:r>
        <w:rPr>
          <w:lang w:val="sr-Cyrl-RS"/>
        </w:rPr>
        <w:t xml:space="preserve">е </w:t>
      </w:r>
      <w:r w:rsidR="002F0316">
        <w:rPr>
          <w:lang w:val="sr-Cyrl-RS"/>
        </w:rPr>
        <w:t xml:space="preserve">– </w:t>
      </w:r>
      <w:r w:rsidR="00EB6791">
        <w:rPr>
          <w:lang w:val="sr-Cyrl-RS"/>
        </w:rPr>
        <w:t xml:space="preserve">ова колона је </w:t>
      </w:r>
      <w:r w:rsidR="002F0316">
        <w:rPr>
          <w:lang w:val="sr-Cyrl-RS"/>
        </w:rPr>
        <w:t>небитн</w:t>
      </w:r>
      <w:r w:rsidR="00EB6791">
        <w:rPr>
          <w:lang w:val="sr-Cyrl-RS"/>
        </w:rPr>
        <w:t>а</w:t>
      </w:r>
      <w:r w:rsidR="002F0316">
        <w:rPr>
          <w:lang w:val="sr-Cyrl-RS"/>
        </w:rPr>
        <w:t xml:space="preserve"> за идентификацију</w:t>
      </w:r>
      <w:r w:rsidR="00EB6791">
        <w:rPr>
          <w:lang w:val="sr-Cyrl-RS"/>
        </w:rPr>
        <w:t xml:space="preserve"> аутора у даљој анализи јер се може користити </w:t>
      </w:r>
      <w:r w:rsidR="00CE5546">
        <w:rPr>
          <w:lang w:val="sr-Cyrl-RS"/>
        </w:rPr>
        <w:t xml:space="preserve">ниска која садржи презиме и име аутора. Ова комбинација података омогућава јединствену идентификацију </w:t>
      </w:r>
      <w:r w:rsidR="00400C0A">
        <w:rPr>
          <w:lang w:val="sr-Cyrl-RS"/>
        </w:rPr>
        <w:t>свих посматраних актера</w:t>
      </w:r>
      <w:r w:rsidR="002F0316">
        <w:rPr>
          <w:lang w:val="sr-Cyrl-RS"/>
        </w:rPr>
        <w:t xml:space="preserve"> </w:t>
      </w:r>
    </w:p>
    <w:p w14:paraId="0EAE294F" w14:textId="77370368" w:rsidR="00F06BB2" w:rsidRPr="009D3FEB" w:rsidRDefault="00420C52" w:rsidP="005A71A8">
      <w:pPr>
        <w:pStyle w:val="Osnovnitekst"/>
        <w:numPr>
          <w:ilvl w:val="0"/>
          <w:numId w:val="29"/>
        </w:numPr>
        <w:spacing w:line="240" w:lineRule="auto"/>
        <w:rPr>
          <w:lang w:val="sr-Cyrl-RS"/>
        </w:rPr>
      </w:pPr>
      <w:r>
        <w:rPr>
          <w:b/>
          <w:bCs/>
          <w:lang w:val="sr-Cyrl-RS"/>
        </w:rPr>
        <w:t xml:space="preserve">промена скупа вредности колоне </w:t>
      </w:r>
      <w:r w:rsidRPr="00420C52">
        <w:rPr>
          <w:b/>
          <w:bCs/>
          <w:lang w:val="sr-Cyrl-RS"/>
        </w:rPr>
        <w:t>„</w:t>
      </w:r>
      <w:r w:rsidRPr="00420C52">
        <w:rPr>
          <w:b/>
          <w:bCs/>
          <w:lang w:val="en-GB"/>
        </w:rPr>
        <w:t>Odsek</w:t>
      </w:r>
      <w:r w:rsidRPr="00420C52">
        <w:rPr>
          <w:b/>
          <w:bCs/>
          <w:lang w:val="sr-Cyrl-RS"/>
        </w:rPr>
        <w:t>“</w:t>
      </w:r>
      <w:r>
        <w:rPr>
          <w:lang w:val="sr-Cyrl-RS"/>
        </w:rPr>
        <w:t xml:space="preserve"> </w:t>
      </w:r>
      <w:r w:rsidR="002579FA">
        <w:rPr>
          <w:lang w:val="sr-Cyrl-RS"/>
        </w:rPr>
        <w:t>–</w:t>
      </w:r>
      <w:r w:rsidR="00601527">
        <w:rPr>
          <w:lang w:val="sr-Cyrl-RS"/>
        </w:rPr>
        <w:t xml:space="preserve"> </w:t>
      </w:r>
      <w:r>
        <w:rPr>
          <w:lang w:val="sr-Cyrl-RS"/>
        </w:rPr>
        <w:t>ажурира</w:t>
      </w:r>
      <w:r w:rsidR="002579FA">
        <w:rPr>
          <w:lang w:val="sr-Cyrl-RS"/>
        </w:rPr>
        <w:t>н</w:t>
      </w:r>
      <w:r w:rsidR="00EF0951">
        <w:rPr>
          <w:lang w:val="sr-Cyrl-RS"/>
        </w:rPr>
        <w:t xml:space="preserve"> је садржај</w:t>
      </w:r>
      <w:r w:rsidR="002579FA">
        <w:rPr>
          <w:lang w:val="sr-Cyrl-RS"/>
        </w:rPr>
        <w:t xml:space="preserve"> ове</w:t>
      </w:r>
      <w:r w:rsidR="00601527">
        <w:rPr>
          <w:lang w:val="sr-Cyrl-RS"/>
        </w:rPr>
        <w:t xml:space="preserve"> колоне </w:t>
      </w:r>
      <w:r w:rsidR="00EF0951">
        <w:rPr>
          <w:lang w:val="sr-Cyrl-RS"/>
        </w:rPr>
        <w:t xml:space="preserve">тако да </w:t>
      </w:r>
      <w:r w:rsidR="007327B4">
        <w:rPr>
          <w:lang w:val="sr-Cyrl-RS"/>
        </w:rPr>
        <w:t>ј</w:t>
      </w:r>
      <w:r w:rsidR="00EF0951">
        <w:rPr>
          <w:lang w:val="sr-Cyrl-RS"/>
        </w:rPr>
        <w:t xml:space="preserve">е </w:t>
      </w:r>
      <w:r w:rsidR="007327B4">
        <w:rPr>
          <w:lang w:val="sr-Cyrl-RS"/>
        </w:rPr>
        <w:t xml:space="preserve">сада </w:t>
      </w:r>
      <w:r w:rsidR="002579FA">
        <w:rPr>
          <w:lang w:val="sr-Cyrl-RS"/>
        </w:rPr>
        <w:t>она</w:t>
      </w:r>
      <w:r w:rsidR="007327B4">
        <w:rPr>
          <w:lang w:val="sr-Cyrl-RS"/>
        </w:rPr>
        <w:t xml:space="preserve"> попуњена </w:t>
      </w:r>
      <w:r w:rsidR="00C374B5">
        <w:rPr>
          <w:lang w:val="sr-Cyrl-RS"/>
        </w:rPr>
        <w:t>идентификатор</w:t>
      </w:r>
      <w:r w:rsidR="007327B4">
        <w:rPr>
          <w:lang w:val="sr-Cyrl-RS"/>
        </w:rPr>
        <w:t>ом</w:t>
      </w:r>
      <w:r w:rsidR="00C374B5">
        <w:rPr>
          <w:lang w:val="sr-Cyrl-RS"/>
        </w:rPr>
        <w:t xml:space="preserve"> катедре који се састоји од скраћенице назива факултета и скраћенице назива катедре. </w:t>
      </w:r>
      <w:r w:rsidR="00D216FA">
        <w:rPr>
          <w:lang w:val="sr-Cyrl-RS"/>
        </w:rPr>
        <w:t>Ћелије у оквиру ове колоне могу</w:t>
      </w:r>
      <w:r w:rsidR="007327B4">
        <w:rPr>
          <w:lang w:val="sr-Cyrl-RS"/>
        </w:rPr>
        <w:t xml:space="preserve"> имати</w:t>
      </w:r>
      <w:r w:rsidR="002742E0">
        <w:rPr>
          <w:lang w:val="sr-Cyrl-RS"/>
        </w:rPr>
        <w:t xml:space="preserve"> неку од вредности из наредног скупа: </w:t>
      </w:r>
      <w:r w:rsidR="00277516" w:rsidRPr="009D3FEB">
        <w:rPr>
          <w:b/>
          <w:bCs/>
          <w:lang w:val="en-GB"/>
        </w:rPr>
        <w:t>FON</w:t>
      </w:r>
      <w:r w:rsidR="00277516" w:rsidRPr="009D3FEB">
        <w:rPr>
          <w:b/>
          <w:bCs/>
          <w:lang w:val="sr-Cyrl-RS"/>
        </w:rPr>
        <w:t>_</w:t>
      </w:r>
      <w:r w:rsidR="00277516" w:rsidRPr="009D3FEB">
        <w:rPr>
          <w:b/>
          <w:bCs/>
          <w:lang w:val="en-GB"/>
        </w:rPr>
        <w:t>SI</w:t>
      </w:r>
      <w:r w:rsidR="00277516" w:rsidRPr="009D3FEB">
        <w:rPr>
          <w:b/>
          <w:bCs/>
          <w:lang w:val="sr-Cyrl-RS"/>
        </w:rPr>
        <w:t xml:space="preserve">, </w:t>
      </w:r>
      <w:r w:rsidR="00C60552" w:rsidRPr="009D3FEB">
        <w:rPr>
          <w:b/>
          <w:bCs/>
          <w:lang w:val="en-GB"/>
        </w:rPr>
        <w:t>FON</w:t>
      </w:r>
      <w:r w:rsidR="00C60552" w:rsidRPr="009D3FEB">
        <w:rPr>
          <w:b/>
          <w:bCs/>
          <w:lang w:val="sr-Cyrl-RS"/>
        </w:rPr>
        <w:t>_</w:t>
      </w:r>
      <w:r w:rsidR="00C60552" w:rsidRPr="009D3FEB">
        <w:rPr>
          <w:b/>
          <w:bCs/>
          <w:lang w:val="en-GB"/>
        </w:rPr>
        <w:t>IT</w:t>
      </w:r>
      <w:r w:rsidR="00C60552" w:rsidRPr="009D3FEB">
        <w:rPr>
          <w:b/>
          <w:bCs/>
          <w:lang w:val="sr-Cyrl-RS"/>
        </w:rPr>
        <w:t xml:space="preserve">, </w:t>
      </w:r>
      <w:r w:rsidR="006C7F1B" w:rsidRPr="009D3FEB">
        <w:rPr>
          <w:b/>
          <w:bCs/>
          <w:lang w:val="en-GB"/>
        </w:rPr>
        <w:t>FON</w:t>
      </w:r>
      <w:r w:rsidR="006C7F1B" w:rsidRPr="009D3FEB">
        <w:rPr>
          <w:b/>
          <w:bCs/>
          <w:lang w:val="sr-Cyrl-RS"/>
        </w:rPr>
        <w:t>_</w:t>
      </w:r>
      <w:r w:rsidR="006C7F1B" w:rsidRPr="009D3FEB">
        <w:rPr>
          <w:b/>
          <w:bCs/>
          <w:lang w:val="en-GB"/>
        </w:rPr>
        <w:t>IS</w:t>
      </w:r>
      <w:r w:rsidR="006C7F1B" w:rsidRPr="009D3FEB">
        <w:rPr>
          <w:b/>
          <w:bCs/>
          <w:lang w:val="sr-Cyrl-RS"/>
        </w:rPr>
        <w:t xml:space="preserve">, </w:t>
      </w:r>
      <w:r w:rsidR="00205ABE" w:rsidRPr="009D3FEB">
        <w:rPr>
          <w:b/>
          <w:bCs/>
          <w:lang w:val="en-GB"/>
        </w:rPr>
        <w:t>MATF</w:t>
      </w:r>
      <w:r w:rsidR="00205ABE" w:rsidRPr="009D3FEB">
        <w:rPr>
          <w:b/>
          <w:bCs/>
          <w:lang w:val="sr-Cyrl-RS"/>
        </w:rPr>
        <w:t>_</w:t>
      </w:r>
      <w:r w:rsidR="00205ABE" w:rsidRPr="009D3FEB">
        <w:rPr>
          <w:b/>
          <w:bCs/>
          <w:lang w:val="en-GB"/>
        </w:rPr>
        <w:t>RTI</w:t>
      </w:r>
      <w:r w:rsidR="00205ABE" w:rsidRPr="009D3FEB">
        <w:rPr>
          <w:b/>
          <w:bCs/>
          <w:lang w:val="sr-Cyrl-RS"/>
        </w:rPr>
        <w:t xml:space="preserve">, </w:t>
      </w:r>
      <w:r w:rsidR="00205ABE" w:rsidRPr="009D3FEB">
        <w:rPr>
          <w:b/>
          <w:bCs/>
          <w:lang w:val="en-GB"/>
        </w:rPr>
        <w:t>ETF</w:t>
      </w:r>
      <w:r w:rsidR="00205ABE" w:rsidRPr="009D3FEB">
        <w:rPr>
          <w:b/>
          <w:bCs/>
          <w:lang w:val="sr-Cyrl-RS"/>
        </w:rPr>
        <w:t>_</w:t>
      </w:r>
      <w:r w:rsidR="00205ABE" w:rsidRPr="009D3FEB">
        <w:rPr>
          <w:b/>
          <w:bCs/>
          <w:lang w:val="en-GB"/>
        </w:rPr>
        <w:t>RTI</w:t>
      </w:r>
      <w:r w:rsidR="00160705" w:rsidRPr="009D3FEB">
        <w:rPr>
          <w:bCs/>
          <w:lang w:val="sr-Cyrl-RS"/>
        </w:rPr>
        <w:t>.</w:t>
      </w:r>
      <w:r w:rsidR="005564E7" w:rsidRPr="009D3FEB">
        <w:rPr>
          <w:bCs/>
          <w:lang w:val="sr-Cyrl-RS"/>
        </w:rPr>
        <w:t xml:space="preserve"> </w:t>
      </w:r>
    </w:p>
    <w:p w14:paraId="4267FE45" w14:textId="3B7B7B8F" w:rsidR="009D6032" w:rsidRPr="009D3FEB" w:rsidRDefault="00D216FA" w:rsidP="005A71A8">
      <w:pPr>
        <w:pStyle w:val="Osnovnitekst"/>
        <w:numPr>
          <w:ilvl w:val="0"/>
          <w:numId w:val="29"/>
        </w:numPr>
        <w:spacing w:line="240" w:lineRule="auto"/>
        <w:rPr>
          <w:bCs/>
          <w:lang w:val="sr-Cyrl-RS"/>
        </w:rPr>
      </w:pPr>
      <w:r w:rsidRPr="009D3FEB">
        <w:rPr>
          <w:b/>
          <w:bCs/>
          <w:lang w:val="sr-Cyrl-RS"/>
        </w:rPr>
        <w:t>промена скупа вредности колоне „</w:t>
      </w:r>
      <w:r w:rsidRPr="009D3FEB">
        <w:rPr>
          <w:b/>
          <w:bCs/>
          <w:lang w:val="en-GB"/>
        </w:rPr>
        <w:t>Fakultet</w:t>
      </w:r>
      <w:r w:rsidRPr="009D3FEB">
        <w:rPr>
          <w:b/>
          <w:bCs/>
          <w:lang w:val="sr-Cyrl-RS"/>
        </w:rPr>
        <w:t>“</w:t>
      </w:r>
      <w:r w:rsidRPr="009D3FEB">
        <w:rPr>
          <w:lang w:val="sr-Cyrl-RS"/>
        </w:rPr>
        <w:t xml:space="preserve"> – ажуриран је садржај ове колоне тако да је сада она попуњена</w:t>
      </w:r>
      <w:r w:rsidR="007327B4" w:rsidRPr="009D3FEB">
        <w:rPr>
          <w:lang w:val="sr-Cyrl-RS"/>
        </w:rPr>
        <w:t xml:space="preserve"> идентификатор</w:t>
      </w:r>
      <w:r w:rsidRPr="009D3FEB">
        <w:rPr>
          <w:lang w:val="sr-Cyrl-RS"/>
        </w:rPr>
        <w:t>ом</w:t>
      </w:r>
      <w:r w:rsidR="007327B4" w:rsidRPr="009D3FEB">
        <w:rPr>
          <w:lang w:val="sr-Cyrl-RS"/>
        </w:rPr>
        <w:t xml:space="preserve"> факултета. </w:t>
      </w:r>
      <w:r w:rsidRPr="009D3FEB">
        <w:rPr>
          <w:lang w:val="sr-Cyrl-RS"/>
        </w:rPr>
        <w:t>Ћелије у оквиру ове колоне</w:t>
      </w:r>
      <w:r w:rsidR="007327B4" w:rsidRPr="009D3FEB">
        <w:rPr>
          <w:lang w:val="sr-Cyrl-RS"/>
        </w:rPr>
        <w:t xml:space="preserve"> </w:t>
      </w:r>
      <w:r w:rsidRPr="009D3FEB">
        <w:rPr>
          <w:lang w:val="sr-Cyrl-RS"/>
        </w:rPr>
        <w:t>могу</w:t>
      </w:r>
      <w:r w:rsidR="007327B4" w:rsidRPr="009D3FEB">
        <w:rPr>
          <w:lang w:val="sr-Cyrl-RS"/>
        </w:rPr>
        <w:t xml:space="preserve"> имати неку од вредности из наредног скупа: </w:t>
      </w:r>
      <w:r w:rsidR="007327B4" w:rsidRPr="009D3FEB">
        <w:rPr>
          <w:b/>
          <w:bCs/>
          <w:lang w:val="en-GB"/>
        </w:rPr>
        <w:t>MATF</w:t>
      </w:r>
      <w:r w:rsidR="007327B4" w:rsidRPr="009D3FEB">
        <w:rPr>
          <w:b/>
          <w:bCs/>
          <w:lang w:val="sr-Cyrl-RS"/>
        </w:rPr>
        <w:t xml:space="preserve">, </w:t>
      </w:r>
      <w:r w:rsidR="007327B4" w:rsidRPr="009D3FEB">
        <w:rPr>
          <w:b/>
          <w:bCs/>
          <w:lang w:val="en-GB"/>
        </w:rPr>
        <w:t>FON</w:t>
      </w:r>
      <w:r w:rsidR="007327B4" w:rsidRPr="009D3FEB">
        <w:rPr>
          <w:b/>
          <w:bCs/>
          <w:lang w:val="sr-Cyrl-RS"/>
        </w:rPr>
        <w:t xml:space="preserve">, </w:t>
      </w:r>
      <w:r w:rsidR="007327B4" w:rsidRPr="009D3FEB">
        <w:rPr>
          <w:b/>
          <w:bCs/>
          <w:lang w:val="en-GB"/>
        </w:rPr>
        <w:t>ETF</w:t>
      </w:r>
      <w:r w:rsidR="007327B4" w:rsidRPr="009D3FEB">
        <w:rPr>
          <w:bCs/>
          <w:lang w:val="sr-Cyrl-RS"/>
        </w:rPr>
        <w:t>.</w:t>
      </w:r>
    </w:p>
    <w:p w14:paraId="71690091" w14:textId="37ABAB4B" w:rsidR="00A3069A" w:rsidRDefault="00D216FA" w:rsidP="005A71A8">
      <w:pPr>
        <w:pStyle w:val="Osnovnitekst"/>
        <w:numPr>
          <w:ilvl w:val="0"/>
          <w:numId w:val="29"/>
        </w:numPr>
        <w:spacing w:line="240" w:lineRule="auto"/>
        <w:rPr>
          <w:lang w:val="sr-Cyrl-RS"/>
        </w:rPr>
      </w:pPr>
      <w:r>
        <w:rPr>
          <w:b/>
          <w:bCs/>
          <w:lang w:val="sr-Cyrl-RS"/>
        </w:rPr>
        <w:t xml:space="preserve">стварање нове помоћне табеле – </w:t>
      </w:r>
      <w:r>
        <w:rPr>
          <w:lang w:val="sr-Cyrl-RS"/>
        </w:rPr>
        <w:t>креирана</w:t>
      </w:r>
      <w:r w:rsidR="003E10BE">
        <w:rPr>
          <w:lang w:val="sr-Cyrl-RS"/>
        </w:rPr>
        <w:t xml:space="preserve"> је нова табела</w:t>
      </w:r>
      <w:r w:rsidR="00284DCF">
        <w:rPr>
          <w:lang w:val="sr-Cyrl-RS"/>
        </w:rPr>
        <w:t xml:space="preserve"> у оквиру секундарног скупа података о ауторима</w:t>
      </w:r>
      <w:r w:rsidR="003E10BE">
        <w:rPr>
          <w:lang w:val="sr-Cyrl-RS"/>
        </w:rPr>
        <w:t xml:space="preserve"> која садржи агрегиране податке о </w:t>
      </w:r>
      <w:r w:rsidR="00284DCF">
        <w:rPr>
          <w:lang w:val="sr-Cyrl-RS"/>
        </w:rPr>
        <w:t xml:space="preserve">свим ауторима </w:t>
      </w:r>
      <w:r w:rsidR="00A63F32">
        <w:rPr>
          <w:lang w:val="sr-Cyrl-RS"/>
        </w:rPr>
        <w:t>из примарног скупа података</w:t>
      </w:r>
      <w:r w:rsidR="00300D4F">
        <w:rPr>
          <w:lang w:val="sr-Cyrl-RS"/>
        </w:rPr>
        <w:t>.</w:t>
      </w:r>
      <w:r w:rsidR="00434978">
        <w:rPr>
          <w:lang w:val="sr-Cyrl-RS"/>
        </w:rPr>
        <w:t xml:space="preserve"> Ова промена омогућава </w:t>
      </w:r>
      <w:r w:rsidR="00400F3C">
        <w:rPr>
          <w:lang w:val="sr-Cyrl-RS"/>
        </w:rPr>
        <w:t>лакше парсирање скупа података о научним радовима како би се креирале одговарајуће мреже.</w:t>
      </w:r>
    </w:p>
    <w:p w14:paraId="28ED3DFF" w14:textId="233A742B" w:rsidR="0078541C" w:rsidRDefault="0078541C" w:rsidP="005A71A8">
      <w:pPr>
        <w:pStyle w:val="Osnovnitekst"/>
        <w:numPr>
          <w:ilvl w:val="0"/>
          <w:numId w:val="29"/>
        </w:numPr>
        <w:spacing w:line="240" w:lineRule="auto"/>
        <w:rPr>
          <w:lang w:val="sr-Cyrl-RS"/>
        </w:rPr>
      </w:pPr>
      <w:r>
        <w:rPr>
          <w:b/>
          <w:bCs/>
          <w:lang w:val="sr-Cyrl-RS"/>
        </w:rPr>
        <w:t xml:space="preserve">спајање колона са именима и презименима аутора радова -- </w:t>
      </w:r>
      <w:r>
        <w:rPr>
          <w:lang w:val="sr-Cyrl-RS"/>
        </w:rPr>
        <w:t>две колоне из примарног скупа податка које су садржале имена и презимена свих аутора спојене су у једну колону са називом „</w:t>
      </w:r>
      <w:r w:rsidRPr="00D817A8">
        <w:rPr>
          <w:b/>
          <w:bCs/>
          <w:lang w:val="en-GB"/>
        </w:rPr>
        <w:t>Ime</w:t>
      </w:r>
      <w:r w:rsidRPr="00D817A8">
        <w:rPr>
          <w:b/>
          <w:bCs/>
          <w:lang w:val="sr-Cyrl-RS"/>
        </w:rPr>
        <w:t xml:space="preserve"> </w:t>
      </w:r>
      <w:r w:rsidRPr="00D817A8">
        <w:rPr>
          <w:b/>
          <w:bCs/>
          <w:lang w:val="en-GB"/>
        </w:rPr>
        <w:t>i</w:t>
      </w:r>
      <w:r w:rsidRPr="00D817A8">
        <w:rPr>
          <w:b/>
          <w:bCs/>
          <w:lang w:val="sr-Cyrl-RS"/>
        </w:rPr>
        <w:t xml:space="preserve"> </w:t>
      </w:r>
      <w:r w:rsidRPr="00D817A8">
        <w:rPr>
          <w:b/>
          <w:bCs/>
          <w:lang w:val="en-GB"/>
        </w:rPr>
        <w:t>prezime</w:t>
      </w:r>
      <w:r w:rsidRPr="00D817A8">
        <w:rPr>
          <w:b/>
          <w:bCs/>
          <w:lang w:val="sr-Cyrl-RS"/>
        </w:rPr>
        <w:t>“,</w:t>
      </w:r>
      <w:r>
        <w:rPr>
          <w:lang w:val="sr-Cyrl-RS"/>
        </w:rPr>
        <w:t xml:space="preserve"> аналогно колони </w:t>
      </w:r>
      <w:r w:rsidRPr="00D817A8">
        <w:rPr>
          <w:b/>
          <w:bCs/>
          <w:lang w:val="sr-Cyrl-RS"/>
        </w:rPr>
        <w:t>„</w:t>
      </w:r>
      <w:r w:rsidRPr="00D817A8">
        <w:rPr>
          <w:b/>
          <w:bCs/>
          <w:lang w:val="en-GB"/>
        </w:rPr>
        <w:t>UB</w:t>
      </w:r>
      <w:r w:rsidRPr="00D817A8">
        <w:rPr>
          <w:b/>
          <w:bCs/>
          <w:lang w:val="sr-Cyrl-RS"/>
        </w:rPr>
        <w:t xml:space="preserve"> </w:t>
      </w:r>
      <w:r w:rsidRPr="00D817A8">
        <w:rPr>
          <w:b/>
          <w:bCs/>
          <w:lang w:val="en-GB"/>
        </w:rPr>
        <w:t>Zaposleni</w:t>
      </w:r>
      <w:r w:rsidRPr="00D817A8">
        <w:rPr>
          <w:b/>
          <w:bCs/>
          <w:lang w:val="sr-Cyrl-RS"/>
        </w:rPr>
        <w:t>“</w:t>
      </w:r>
      <w:r>
        <w:rPr>
          <w:lang w:val="sr-Cyrl-RS"/>
        </w:rPr>
        <w:t xml:space="preserve"> из табеле која садржи податке о научним радовима. Уједно је извршено и обезбеђивање </w:t>
      </w:r>
      <w:r>
        <w:rPr>
          <w:b/>
          <w:bCs/>
          <w:lang w:val="sr-Cyrl-RS"/>
        </w:rPr>
        <w:t xml:space="preserve">униформности података </w:t>
      </w:r>
      <w:r>
        <w:rPr>
          <w:lang w:val="sr-Cyrl-RS"/>
        </w:rPr>
        <w:lastRenderedPageBreak/>
        <w:t>тако што имена и презимена у оба скупа података сада почињу малим словом (у табели са подацима о научним радовима то првобитно није био случај).</w:t>
      </w:r>
    </w:p>
    <w:p w14:paraId="3C8DD9E7" w14:textId="77777777" w:rsidR="0078541C" w:rsidRDefault="0078541C" w:rsidP="00547A2A">
      <w:pPr>
        <w:pStyle w:val="Osnovnitekst"/>
        <w:spacing w:line="240" w:lineRule="auto"/>
        <w:rPr>
          <w:lang w:val="sr-Cyrl-RS"/>
        </w:rPr>
      </w:pPr>
    </w:p>
    <w:p w14:paraId="5D74EED9" w14:textId="594BDE53" w:rsidR="00AE605A" w:rsidRDefault="00717C8C" w:rsidP="00547A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>Након чишћења скупа података који садржи информације о ауторима извршено је пречишћавање</w:t>
      </w:r>
      <w:r w:rsidR="00D817A8">
        <w:rPr>
          <w:lang w:val="sr-Cyrl-RS"/>
        </w:rPr>
        <w:t xml:space="preserve"> и</w:t>
      </w:r>
      <w:r>
        <w:rPr>
          <w:lang w:val="sr-Cyrl-RS"/>
        </w:rPr>
        <w:t xml:space="preserve"> примарног скупа података о научним радовима</w:t>
      </w:r>
      <w:r w:rsidR="000B7128">
        <w:rPr>
          <w:lang w:val="sr-Cyrl-RS"/>
        </w:rPr>
        <w:t xml:space="preserve">. У оквиру ове трансформације </w:t>
      </w:r>
      <w:r w:rsidR="003526DA">
        <w:rPr>
          <w:lang w:val="sr-Cyrl-RS"/>
        </w:rPr>
        <w:t>извршени су наредни кораци:</w:t>
      </w:r>
    </w:p>
    <w:p w14:paraId="19668E3F" w14:textId="524527BB" w:rsidR="00454777" w:rsidRDefault="00D574B7" w:rsidP="00547A2A">
      <w:pPr>
        <w:pStyle w:val="Osnovnitekst"/>
        <w:numPr>
          <w:ilvl w:val="0"/>
          <w:numId w:val="27"/>
        </w:numPr>
        <w:spacing w:line="240" w:lineRule="auto"/>
        <w:rPr>
          <w:lang w:val="sr-Cyrl-RS"/>
        </w:rPr>
      </w:pPr>
      <w:r>
        <w:rPr>
          <w:b/>
          <w:bCs/>
          <w:lang w:val="sr-Cyrl-RS"/>
        </w:rPr>
        <w:t>ускла</w:t>
      </w:r>
      <w:r w:rsidR="00B76725">
        <w:rPr>
          <w:b/>
          <w:bCs/>
          <w:lang w:val="sr-Cyrl-RS"/>
        </w:rPr>
        <w:t xml:space="preserve">ђивање са </w:t>
      </w:r>
      <w:r w:rsidR="00F961B6">
        <w:rPr>
          <w:b/>
          <w:bCs/>
          <w:lang w:val="sr-Cyrl-RS"/>
        </w:rPr>
        <w:t xml:space="preserve">скупом података </w:t>
      </w:r>
      <w:r w:rsidR="008800BD">
        <w:rPr>
          <w:b/>
          <w:bCs/>
          <w:lang w:val="sr-Cyrl-RS"/>
        </w:rPr>
        <w:t xml:space="preserve">о ауторима – </w:t>
      </w:r>
      <w:r w:rsidR="008800BD">
        <w:rPr>
          <w:lang w:val="sr-Cyrl-RS"/>
        </w:rPr>
        <w:t>неопходно је извршити</w:t>
      </w:r>
      <w:r w:rsidR="00372E74">
        <w:rPr>
          <w:lang w:val="sr-Cyrl-RS"/>
        </w:rPr>
        <w:t xml:space="preserve"> трансформациј</w:t>
      </w:r>
      <w:r w:rsidR="008800BD">
        <w:rPr>
          <w:lang w:val="sr-Cyrl-RS"/>
        </w:rPr>
        <w:t>у</w:t>
      </w:r>
      <w:r w:rsidR="00372E74">
        <w:rPr>
          <w:lang w:val="sr-Cyrl-RS"/>
        </w:rPr>
        <w:t xml:space="preserve"> колоне </w:t>
      </w:r>
      <w:r w:rsidR="00372E74" w:rsidRPr="008800BD">
        <w:rPr>
          <w:b/>
          <w:bCs/>
          <w:lang w:val="sr-Cyrl-RS"/>
        </w:rPr>
        <w:t>„</w:t>
      </w:r>
      <w:r w:rsidR="00372E74" w:rsidRPr="008800BD">
        <w:rPr>
          <w:b/>
          <w:bCs/>
          <w:lang w:val="en-GB"/>
        </w:rPr>
        <w:t>UB</w:t>
      </w:r>
      <w:r w:rsidR="00372E74" w:rsidRPr="008800BD">
        <w:rPr>
          <w:b/>
          <w:bCs/>
          <w:lang w:val="sr-Cyrl-RS"/>
        </w:rPr>
        <w:t xml:space="preserve"> </w:t>
      </w:r>
      <w:r w:rsidR="00372E74" w:rsidRPr="008800BD">
        <w:rPr>
          <w:b/>
          <w:bCs/>
          <w:lang w:val="en-GB"/>
        </w:rPr>
        <w:t>Zaposleni</w:t>
      </w:r>
      <w:r w:rsidR="00372E74" w:rsidRPr="008800BD">
        <w:rPr>
          <w:b/>
          <w:bCs/>
          <w:lang w:val="sr-Cyrl-RS"/>
        </w:rPr>
        <w:t>“.</w:t>
      </w:r>
      <w:r w:rsidR="00372E74">
        <w:rPr>
          <w:lang w:val="sr-Cyrl-RS"/>
        </w:rPr>
        <w:t xml:space="preserve"> </w:t>
      </w:r>
      <w:r w:rsidR="00C13638">
        <w:rPr>
          <w:lang w:val="sr-Cyrl-RS"/>
        </w:rPr>
        <w:t>Вредност колоне је</w:t>
      </w:r>
      <w:r w:rsidR="009B6765">
        <w:rPr>
          <w:lang w:val="sr-Cyrl-RS"/>
        </w:rPr>
        <w:t xml:space="preserve"> првобитно имала форму </w:t>
      </w:r>
      <w:r w:rsidR="009B6765" w:rsidRPr="008800BD">
        <w:rPr>
          <w:i/>
          <w:iCs/>
          <w:lang w:val="sr-Cyrl-RS"/>
        </w:rPr>
        <w:t>&lt;презиме&gt;-&lt;име&gt;-&lt;</w:t>
      </w:r>
      <w:r w:rsidR="00055E1D" w:rsidRPr="008800BD">
        <w:rPr>
          <w:i/>
          <w:iCs/>
          <w:lang w:val="sr-Cyrl-RS"/>
        </w:rPr>
        <w:t>средње име (уколико постоји)&gt;.</w:t>
      </w:r>
      <w:r w:rsidR="00055E1D">
        <w:rPr>
          <w:lang w:val="sr-Cyrl-RS"/>
        </w:rPr>
        <w:t xml:space="preserve"> Пошто нама </w:t>
      </w:r>
      <w:r w:rsidR="006B3D2F">
        <w:rPr>
          <w:lang w:val="sr-Cyrl-RS"/>
        </w:rPr>
        <w:t>није од интереса средње име аутора</w:t>
      </w:r>
      <w:r w:rsidR="00E25054">
        <w:rPr>
          <w:lang w:val="sr-Cyrl-RS"/>
        </w:rPr>
        <w:t xml:space="preserve"> овај податак је обрисан </w:t>
      </w:r>
      <w:r w:rsidR="00745BD4">
        <w:rPr>
          <w:lang w:val="sr-Cyrl-RS"/>
        </w:rPr>
        <w:t>и</w:t>
      </w:r>
      <w:r w:rsidR="00333CA9">
        <w:rPr>
          <w:lang w:val="sr-Cyrl-RS"/>
        </w:rPr>
        <w:t xml:space="preserve">з </w:t>
      </w:r>
      <w:r w:rsidR="00E82480">
        <w:rPr>
          <w:lang w:val="sr-Cyrl-RS"/>
        </w:rPr>
        <w:t>ћелија које су га садржала</w:t>
      </w:r>
      <w:r w:rsidR="009C7F0D">
        <w:rPr>
          <w:lang w:val="sr-Cyrl-RS"/>
        </w:rPr>
        <w:t>.</w:t>
      </w:r>
      <w:r w:rsidR="00454777">
        <w:rPr>
          <w:lang w:val="sr-Cyrl-RS"/>
        </w:rPr>
        <w:t xml:space="preserve"> Овим је обезбеђена</w:t>
      </w:r>
      <w:r w:rsidR="007A14A2">
        <w:rPr>
          <w:lang w:val="sr-Cyrl-RS"/>
        </w:rPr>
        <w:t xml:space="preserve"> униформност података</w:t>
      </w:r>
      <w:r w:rsidR="003D6320">
        <w:rPr>
          <w:lang w:val="sr-Cyrl-RS"/>
        </w:rPr>
        <w:t xml:space="preserve"> о имену и презимену аутора у обе табеле.</w:t>
      </w:r>
      <w:r w:rsidR="007E03C8">
        <w:rPr>
          <w:lang w:val="sr-Cyrl-RS"/>
        </w:rPr>
        <w:t xml:space="preserve"> </w:t>
      </w:r>
    </w:p>
    <w:p w14:paraId="703EB077" w14:textId="62DB809C" w:rsidR="00466958" w:rsidRDefault="0055145C" w:rsidP="00547A2A">
      <w:pPr>
        <w:pStyle w:val="Osnovnitekst"/>
        <w:numPr>
          <w:ilvl w:val="0"/>
          <w:numId w:val="27"/>
        </w:numPr>
        <w:spacing w:line="240" w:lineRule="auto"/>
        <w:rPr>
          <w:lang w:val="sr-Cyrl-RS"/>
        </w:rPr>
      </w:pPr>
      <w:r>
        <w:rPr>
          <w:b/>
          <w:bCs/>
          <w:lang w:val="sr-Cyrl-RS"/>
        </w:rPr>
        <w:t xml:space="preserve">ажурирање типа колона – </w:t>
      </w:r>
      <w:r>
        <w:rPr>
          <w:lang w:val="sr-Cyrl-RS"/>
        </w:rPr>
        <w:t>извршена</w:t>
      </w:r>
      <w:r w:rsidR="00FD3D70">
        <w:rPr>
          <w:lang w:val="sr-Cyrl-RS"/>
        </w:rPr>
        <w:t xml:space="preserve"> је промена типа вредности ћелија у колон</w:t>
      </w:r>
      <w:r w:rsidR="00C7575F">
        <w:rPr>
          <w:lang w:val="sr-Cyrl-RS"/>
        </w:rPr>
        <w:t>ама</w:t>
      </w:r>
      <w:r w:rsidR="00FD3D70">
        <w:rPr>
          <w:lang w:val="sr-Cyrl-RS"/>
        </w:rPr>
        <w:t xml:space="preserve"> </w:t>
      </w:r>
      <w:r w:rsidR="00964313" w:rsidRPr="0055145C">
        <w:rPr>
          <w:b/>
          <w:bCs/>
          <w:lang w:val="sr-Cyrl-RS"/>
        </w:rPr>
        <w:t>„</w:t>
      </w:r>
      <w:r w:rsidR="00033568" w:rsidRPr="0055145C">
        <w:rPr>
          <w:b/>
          <w:bCs/>
          <w:lang w:val="en-GB"/>
        </w:rPr>
        <w:t>Godina</w:t>
      </w:r>
      <w:r w:rsidR="00964313" w:rsidRPr="0055145C">
        <w:rPr>
          <w:b/>
          <w:bCs/>
          <w:lang w:val="sr-Cyrl-RS"/>
        </w:rPr>
        <w:t>“</w:t>
      </w:r>
      <w:r w:rsidR="00964313" w:rsidRPr="001000F8">
        <w:rPr>
          <w:lang w:val="sr-Cyrl-RS"/>
        </w:rPr>
        <w:t>,</w:t>
      </w:r>
      <w:r w:rsidR="00964313">
        <w:rPr>
          <w:lang w:val="sr-Cyrl-RS"/>
        </w:rPr>
        <w:t xml:space="preserve"> </w:t>
      </w:r>
      <w:r w:rsidR="00FD3D70" w:rsidRPr="0055145C">
        <w:rPr>
          <w:b/>
          <w:bCs/>
          <w:lang w:val="sr-Cyrl-RS"/>
        </w:rPr>
        <w:t>„</w:t>
      </w:r>
      <w:r w:rsidR="00FD3D70" w:rsidRPr="0055145C">
        <w:rPr>
          <w:b/>
          <w:bCs/>
          <w:lang w:val="en-GB"/>
        </w:rPr>
        <w:t>Broj</w:t>
      </w:r>
      <w:r w:rsidR="00FD3D70" w:rsidRPr="0055145C">
        <w:rPr>
          <w:b/>
          <w:bCs/>
          <w:lang w:val="sr-Cyrl-RS"/>
        </w:rPr>
        <w:t xml:space="preserve"> </w:t>
      </w:r>
      <w:r w:rsidR="00FD3D70" w:rsidRPr="0055145C">
        <w:rPr>
          <w:b/>
          <w:bCs/>
          <w:lang w:val="en-GB"/>
        </w:rPr>
        <w:t>citiranja</w:t>
      </w:r>
      <w:r w:rsidR="00FD3D70" w:rsidRPr="0055145C">
        <w:rPr>
          <w:b/>
          <w:bCs/>
          <w:lang w:val="sr-Cyrl-RS"/>
        </w:rPr>
        <w:t>“</w:t>
      </w:r>
      <w:r w:rsidR="00EE027A" w:rsidRPr="001000F8">
        <w:rPr>
          <w:bCs/>
          <w:lang w:val="sr-Cyrl-RS"/>
        </w:rPr>
        <w:t>,</w:t>
      </w:r>
      <w:r w:rsidR="00EE027A" w:rsidRPr="0055145C">
        <w:rPr>
          <w:b/>
          <w:bCs/>
          <w:lang w:val="sr-Cyrl-RS"/>
        </w:rPr>
        <w:t xml:space="preserve"> „</w:t>
      </w:r>
      <w:r w:rsidR="00EE027A" w:rsidRPr="0055145C">
        <w:rPr>
          <w:b/>
          <w:bCs/>
          <w:lang w:val="en-GB"/>
        </w:rPr>
        <w:t>Cite</w:t>
      </w:r>
      <w:r w:rsidR="00EE027A" w:rsidRPr="0055145C">
        <w:rPr>
          <w:b/>
          <w:bCs/>
          <w:lang w:val="sr-Cyrl-RS"/>
        </w:rPr>
        <w:t xml:space="preserve"> </w:t>
      </w:r>
      <w:r w:rsidR="00EE027A" w:rsidRPr="0055145C">
        <w:rPr>
          <w:b/>
          <w:bCs/>
          <w:lang w:val="en-GB"/>
        </w:rPr>
        <w:t>factor</w:t>
      </w:r>
      <w:r w:rsidR="006B5EBD" w:rsidRPr="0055145C">
        <w:rPr>
          <w:b/>
          <w:bCs/>
          <w:lang w:val="sr-Cyrl-RS"/>
        </w:rPr>
        <w:t>“</w:t>
      </w:r>
      <w:r w:rsidR="006B5EBD" w:rsidRPr="001000F8">
        <w:rPr>
          <w:bCs/>
          <w:lang w:val="sr-Cyrl-RS"/>
        </w:rPr>
        <w:t>,</w:t>
      </w:r>
      <w:r w:rsidR="006B5EBD" w:rsidRPr="006B5EBD">
        <w:rPr>
          <w:lang w:val="sr-Cyrl-RS"/>
        </w:rPr>
        <w:t xml:space="preserve"> </w:t>
      </w:r>
      <w:r w:rsidR="006B5EBD" w:rsidRPr="0055145C">
        <w:rPr>
          <w:b/>
          <w:bCs/>
          <w:lang w:val="sr-Cyrl-RS"/>
        </w:rPr>
        <w:t>„</w:t>
      </w:r>
      <w:r w:rsidR="005933A8" w:rsidRPr="0055145C">
        <w:rPr>
          <w:b/>
          <w:bCs/>
          <w:lang w:val="en-GB"/>
        </w:rPr>
        <w:t>SJIR</w:t>
      </w:r>
      <w:r w:rsidR="006B5EBD" w:rsidRPr="0055145C">
        <w:rPr>
          <w:b/>
          <w:bCs/>
          <w:lang w:val="sr-Cyrl-RS"/>
        </w:rPr>
        <w:t xml:space="preserve">“ </w:t>
      </w:r>
      <w:r w:rsidR="005933A8" w:rsidRPr="001000F8">
        <w:rPr>
          <w:bCs/>
          <w:lang w:val="sr-Cyrl-RS"/>
        </w:rPr>
        <w:t>и</w:t>
      </w:r>
      <w:r w:rsidR="005933A8" w:rsidRPr="0055145C">
        <w:rPr>
          <w:b/>
          <w:bCs/>
          <w:lang w:val="sr-Cyrl-RS"/>
        </w:rPr>
        <w:t xml:space="preserve"> </w:t>
      </w:r>
      <w:r w:rsidR="006B5EBD" w:rsidRPr="0055145C">
        <w:rPr>
          <w:b/>
          <w:bCs/>
          <w:lang w:val="sr-Cyrl-RS"/>
        </w:rPr>
        <w:t>„</w:t>
      </w:r>
      <w:r w:rsidR="005933A8" w:rsidRPr="0055145C">
        <w:rPr>
          <w:b/>
          <w:bCs/>
          <w:lang w:val="en-GB"/>
        </w:rPr>
        <w:t>SNIP</w:t>
      </w:r>
      <w:r w:rsidR="006B5EBD" w:rsidRPr="0055145C">
        <w:rPr>
          <w:b/>
          <w:bCs/>
          <w:lang w:val="sr-Cyrl-RS"/>
        </w:rPr>
        <w:t>“</w:t>
      </w:r>
      <w:r w:rsidR="006B5EBD" w:rsidRPr="001000F8">
        <w:rPr>
          <w:bCs/>
          <w:lang w:val="sr-Cyrl-RS"/>
        </w:rPr>
        <w:t>.</w:t>
      </w:r>
      <w:r w:rsidR="006B5EBD" w:rsidRPr="006B5EBD">
        <w:rPr>
          <w:lang w:val="sr-Cyrl-RS"/>
        </w:rPr>
        <w:t xml:space="preserve"> </w:t>
      </w:r>
      <w:r w:rsidR="005933A8">
        <w:rPr>
          <w:lang w:val="sr-Cyrl-RS"/>
        </w:rPr>
        <w:t xml:space="preserve">Првобитно је </w:t>
      </w:r>
      <w:r w:rsidR="004E19D3">
        <w:rPr>
          <w:lang w:val="sr-Cyrl-RS"/>
        </w:rPr>
        <w:t>тип вредности</w:t>
      </w:r>
      <w:r w:rsidR="005933A8">
        <w:rPr>
          <w:lang w:val="sr-Cyrl-RS"/>
        </w:rPr>
        <w:t xml:space="preserve"> ћелије била </w:t>
      </w:r>
      <w:r w:rsidR="00C905C1">
        <w:rPr>
          <w:lang w:val="sr-Cyrl-RS"/>
        </w:rPr>
        <w:t>ниска осим када</w:t>
      </w:r>
      <w:r w:rsidR="00C1064C">
        <w:rPr>
          <w:lang w:val="sr-Cyrl-RS"/>
        </w:rPr>
        <w:t xml:space="preserve"> је податак имао вредност</w:t>
      </w:r>
      <w:r w:rsidR="004E19D3">
        <w:rPr>
          <w:lang w:val="sr-Cyrl-RS"/>
        </w:rPr>
        <w:t xml:space="preserve"> 0 (у том случају је податак био регистрован као број). </w:t>
      </w:r>
      <w:r w:rsidR="00FD3D70">
        <w:rPr>
          <w:lang w:val="sr-Cyrl-RS"/>
        </w:rPr>
        <w:t>Сада је тип вредности</w:t>
      </w:r>
      <w:r w:rsidR="004E19D3">
        <w:rPr>
          <w:lang w:val="sr-Cyrl-RS"/>
        </w:rPr>
        <w:t xml:space="preserve"> свих</w:t>
      </w:r>
      <w:r w:rsidR="00FD3D70">
        <w:rPr>
          <w:lang w:val="sr-Cyrl-RS"/>
        </w:rPr>
        <w:t xml:space="preserve"> ћелија </w:t>
      </w:r>
      <w:r w:rsidR="004E19D3">
        <w:rPr>
          <w:lang w:val="sr-Cyrl-RS"/>
        </w:rPr>
        <w:t xml:space="preserve">ових колона </w:t>
      </w:r>
      <w:r w:rsidR="00FA6869">
        <w:rPr>
          <w:lang w:val="sr-Cyrl-RS"/>
        </w:rPr>
        <w:t>исти</w:t>
      </w:r>
      <w:r>
        <w:rPr>
          <w:lang w:val="sr-Cyrl-RS"/>
        </w:rPr>
        <w:t xml:space="preserve"> (број)</w:t>
      </w:r>
      <w:r w:rsidR="005762D8">
        <w:rPr>
          <w:lang w:val="sr-Cyrl-RS"/>
        </w:rPr>
        <w:t>.</w:t>
      </w:r>
      <w:r w:rsidR="00B41C53">
        <w:rPr>
          <w:lang w:val="sr-Cyrl-RS"/>
        </w:rPr>
        <w:t xml:space="preserve"> Ов</w:t>
      </w:r>
      <w:r w:rsidR="004E19D3">
        <w:rPr>
          <w:lang w:val="sr-Cyrl-RS"/>
        </w:rPr>
        <w:t>а</w:t>
      </w:r>
      <w:r w:rsidR="006749C1">
        <w:rPr>
          <w:lang w:val="sr-Cyrl-RS"/>
        </w:rPr>
        <w:t xml:space="preserve"> промена</w:t>
      </w:r>
      <w:r w:rsidR="00B41C53">
        <w:rPr>
          <w:lang w:val="sr-Cyrl-RS"/>
        </w:rPr>
        <w:t xml:space="preserve"> омогућава </w:t>
      </w:r>
      <w:r w:rsidR="00443C06">
        <w:rPr>
          <w:lang w:val="sr-Cyrl-RS"/>
        </w:rPr>
        <w:t>униформно</w:t>
      </w:r>
      <w:r w:rsidR="00B41C53">
        <w:rPr>
          <w:lang w:val="sr-Cyrl-RS"/>
        </w:rPr>
        <w:t xml:space="preserve"> </w:t>
      </w:r>
      <w:r w:rsidR="00EF0958">
        <w:rPr>
          <w:lang w:val="sr-Cyrl-RS"/>
        </w:rPr>
        <w:t xml:space="preserve">коришћење </w:t>
      </w:r>
      <w:r w:rsidR="00443C06">
        <w:rPr>
          <w:lang w:val="sr-Cyrl-RS"/>
        </w:rPr>
        <w:t>ових података</w:t>
      </w:r>
      <w:r w:rsidR="00EF0958">
        <w:rPr>
          <w:lang w:val="sr-Cyrl-RS"/>
        </w:rPr>
        <w:t xml:space="preserve"> приликом анализе мреже</w:t>
      </w:r>
      <w:r w:rsidR="00584C8B">
        <w:rPr>
          <w:lang w:val="sr-Cyrl-RS"/>
        </w:rPr>
        <w:t>.</w:t>
      </w:r>
    </w:p>
    <w:p w14:paraId="16BB27FE" w14:textId="13723A0F" w:rsidR="006D0044" w:rsidRDefault="006D0044" w:rsidP="00547A2A">
      <w:pPr>
        <w:pStyle w:val="Osnovnitekst"/>
        <w:numPr>
          <w:ilvl w:val="0"/>
          <w:numId w:val="27"/>
        </w:numPr>
        <w:spacing w:line="240" w:lineRule="auto"/>
        <w:rPr>
          <w:lang w:val="sr-Cyrl-RS"/>
        </w:rPr>
      </w:pPr>
      <w:r>
        <w:rPr>
          <w:b/>
          <w:bCs/>
          <w:lang w:val="sr-Cyrl-RS"/>
        </w:rPr>
        <w:t>уклањање научних радова неодговарајућег типа –</w:t>
      </w:r>
      <w:r>
        <w:rPr>
          <w:lang w:val="sr-Cyrl-RS"/>
        </w:rPr>
        <w:t xml:space="preserve"> у поставци пројекта експлицитно су наведени типови научних радова које треба искористити приликом анализе. </w:t>
      </w:r>
      <w:r w:rsidR="00B819B5">
        <w:rPr>
          <w:lang w:val="sr-Cyrl-RS"/>
        </w:rPr>
        <w:t>Самим тим врсте табеле које садрже научне радове неодговарају</w:t>
      </w:r>
      <w:r w:rsidR="00584C8B">
        <w:rPr>
          <w:lang w:val="sr-Cyrl-RS"/>
        </w:rPr>
        <w:t>ћ</w:t>
      </w:r>
      <w:r w:rsidR="00B819B5">
        <w:rPr>
          <w:lang w:val="sr-Cyrl-RS"/>
        </w:rPr>
        <w:t xml:space="preserve">ег типа </w:t>
      </w:r>
      <w:r w:rsidR="00187433">
        <w:rPr>
          <w:lang w:val="sr-Cyrl-RS"/>
        </w:rPr>
        <w:t xml:space="preserve">су </w:t>
      </w:r>
      <w:r w:rsidR="00B819B5">
        <w:rPr>
          <w:lang w:val="sr-Cyrl-RS"/>
        </w:rPr>
        <w:t xml:space="preserve">избрисане и </w:t>
      </w:r>
      <w:r w:rsidR="00584C8B">
        <w:rPr>
          <w:lang w:val="sr-Cyrl-RS"/>
        </w:rPr>
        <w:t>на тај начин</w:t>
      </w:r>
      <w:r w:rsidR="00B819B5">
        <w:rPr>
          <w:lang w:val="sr-Cyrl-RS"/>
        </w:rPr>
        <w:t xml:space="preserve"> искључене из анализе</w:t>
      </w:r>
      <w:r w:rsidR="00584C8B">
        <w:rPr>
          <w:lang w:val="sr-Cyrl-RS"/>
        </w:rPr>
        <w:t>.</w:t>
      </w:r>
    </w:p>
    <w:p w14:paraId="55F3A744" w14:textId="202A0D8B" w:rsidR="0079633C" w:rsidRPr="00705816" w:rsidRDefault="0079633C" w:rsidP="00547A2A">
      <w:pPr>
        <w:pStyle w:val="Osnovnitekst"/>
        <w:numPr>
          <w:ilvl w:val="0"/>
          <w:numId w:val="27"/>
        </w:numPr>
        <w:spacing w:line="240" w:lineRule="auto"/>
        <w:rPr>
          <w:lang w:val="sr-Cyrl-RS"/>
        </w:rPr>
      </w:pPr>
      <w:r>
        <w:rPr>
          <w:b/>
          <w:bCs/>
          <w:lang w:val="sr-Cyrl-RS"/>
        </w:rPr>
        <w:t>игнорисање конференцијске папире приликом креирања мреже часописа –</w:t>
      </w:r>
      <w:r>
        <w:rPr>
          <w:lang w:val="sr-Cyrl-RS"/>
        </w:rPr>
        <w:t xml:space="preserve"> мрежа часописа не треба да садржи </w:t>
      </w:r>
      <w:r w:rsidR="00A70048">
        <w:rPr>
          <w:lang w:val="sr-Cyrl-RS"/>
        </w:rPr>
        <w:t xml:space="preserve">радове који не представљају часописе. Због овог услова приликом формирања </w:t>
      </w:r>
      <w:r w:rsidR="004D0162">
        <w:rPr>
          <w:lang w:val="sr-Cyrl-RS"/>
        </w:rPr>
        <w:t xml:space="preserve">мреже часописа извршено је игнорисање свих врста чији је тип рада био </w:t>
      </w:r>
      <w:r w:rsidR="009C6658" w:rsidRPr="009C6658">
        <w:rPr>
          <w:b/>
          <w:bCs/>
          <w:lang w:val="sr-Cyrl-RS"/>
        </w:rPr>
        <w:t>„</w:t>
      </w:r>
      <w:r w:rsidR="009C6658" w:rsidRPr="009C6658">
        <w:rPr>
          <w:b/>
          <w:bCs/>
          <w:lang w:val="en-GB"/>
        </w:rPr>
        <w:t>Conference</w:t>
      </w:r>
      <w:r w:rsidR="009C6658" w:rsidRPr="009C6658">
        <w:rPr>
          <w:b/>
          <w:bCs/>
          <w:lang w:val="sr-Cyrl-RS"/>
        </w:rPr>
        <w:t xml:space="preserve"> </w:t>
      </w:r>
      <w:r w:rsidR="009C6658" w:rsidRPr="009C6658">
        <w:rPr>
          <w:b/>
          <w:bCs/>
          <w:lang w:val="en-GB"/>
        </w:rPr>
        <w:t>Paper</w:t>
      </w:r>
      <w:r w:rsidR="009C6658" w:rsidRPr="009C6658">
        <w:rPr>
          <w:b/>
          <w:bCs/>
          <w:lang w:val="sr-Cyrl-RS"/>
        </w:rPr>
        <w:t>“</w:t>
      </w:r>
      <w:r w:rsidR="00584C8B">
        <w:rPr>
          <w:b/>
          <w:bCs/>
          <w:lang w:val="sr-Cyrl-RS"/>
        </w:rPr>
        <w:t>.</w:t>
      </w:r>
    </w:p>
    <w:p w14:paraId="51D9DF2D" w14:textId="3BD11DB6" w:rsidR="00705816" w:rsidRDefault="00705816" w:rsidP="00547A2A">
      <w:pPr>
        <w:pStyle w:val="Osnovnitekst"/>
        <w:numPr>
          <w:ilvl w:val="0"/>
          <w:numId w:val="27"/>
        </w:numPr>
        <w:spacing w:line="240" w:lineRule="auto"/>
        <w:rPr>
          <w:lang w:val="sr-Cyrl-RS"/>
        </w:rPr>
      </w:pPr>
      <w:r>
        <w:rPr>
          <w:b/>
          <w:bCs/>
          <w:lang w:val="sr-Cyrl-RS"/>
        </w:rPr>
        <w:t xml:space="preserve">форматирање </w:t>
      </w:r>
      <w:r w:rsidR="00F7435B">
        <w:rPr>
          <w:b/>
          <w:bCs/>
          <w:lang w:val="sr-Cyrl-RS"/>
        </w:rPr>
        <w:t>назива р</w:t>
      </w:r>
      <w:r w:rsidR="00E85264">
        <w:rPr>
          <w:b/>
          <w:bCs/>
          <w:lang w:val="sr-Cyrl-RS"/>
        </w:rPr>
        <w:t>а</w:t>
      </w:r>
      <w:r w:rsidR="00F7435B">
        <w:rPr>
          <w:b/>
          <w:bCs/>
          <w:lang w:val="sr-Cyrl-RS"/>
        </w:rPr>
        <w:t>дова</w:t>
      </w:r>
      <w:r w:rsidR="0078544C">
        <w:rPr>
          <w:b/>
          <w:bCs/>
          <w:lang w:val="sr-Cyrl-RS"/>
        </w:rPr>
        <w:t xml:space="preserve"> – </w:t>
      </w:r>
      <w:r w:rsidR="0078544C">
        <w:rPr>
          <w:lang w:val="sr-Cyrl-RS"/>
        </w:rPr>
        <w:t xml:space="preserve">ради одржавања конзистентности у свим називима </w:t>
      </w:r>
      <w:r w:rsidR="00E85264">
        <w:rPr>
          <w:lang w:val="sr-Cyrl-RS"/>
        </w:rPr>
        <w:t>радова уклоњени су наводници из оних назива радова који су их садржали (</w:t>
      </w:r>
      <w:r w:rsidR="00BA5C9D">
        <w:rPr>
          <w:lang w:val="sr-Cyrl-RS"/>
        </w:rPr>
        <w:t>аналогно поступку из ставке (1)).</w:t>
      </w:r>
    </w:p>
    <w:p w14:paraId="736699EC" w14:textId="3CACB0D1" w:rsidR="00DD0FCE" w:rsidRDefault="00A9262C" w:rsidP="00547A2A">
      <w:pPr>
        <w:pStyle w:val="Osnovnitekst"/>
        <w:numPr>
          <w:ilvl w:val="0"/>
          <w:numId w:val="27"/>
        </w:numPr>
        <w:spacing w:line="240" w:lineRule="auto"/>
        <w:rPr>
          <w:lang w:val="sr-Cyrl-RS"/>
        </w:rPr>
      </w:pPr>
      <w:r>
        <w:rPr>
          <w:b/>
          <w:bCs/>
          <w:lang w:val="sr-Cyrl-RS"/>
        </w:rPr>
        <w:t>уклањање</w:t>
      </w:r>
      <w:r w:rsidR="00DD0FCE" w:rsidRPr="006B1038">
        <w:rPr>
          <w:b/>
          <w:bCs/>
          <w:lang w:val="sr-Cyrl-RS"/>
        </w:rPr>
        <w:t xml:space="preserve"> колон</w:t>
      </w:r>
      <w:r>
        <w:rPr>
          <w:b/>
          <w:bCs/>
          <w:lang w:val="sr-Cyrl-RS"/>
        </w:rPr>
        <w:t>е</w:t>
      </w:r>
      <w:r w:rsidR="00DD0FCE" w:rsidRPr="006B1038">
        <w:rPr>
          <w:b/>
          <w:bCs/>
          <w:lang w:val="sr-Cyrl-RS"/>
        </w:rPr>
        <w:t xml:space="preserve"> „</w:t>
      </w:r>
      <w:r w:rsidR="00DD0FCE" w:rsidRPr="006B1038">
        <w:rPr>
          <w:b/>
          <w:bCs/>
          <w:lang w:val="en-GB"/>
        </w:rPr>
        <w:t>Autori</w:t>
      </w:r>
      <w:r w:rsidR="00DD0FCE" w:rsidRPr="006B1038">
        <w:rPr>
          <w:b/>
          <w:bCs/>
          <w:lang w:val="sr-Cyrl-RS"/>
        </w:rPr>
        <w:t>“</w:t>
      </w:r>
      <w:r>
        <w:rPr>
          <w:lang w:val="sr-Cyrl-RS"/>
        </w:rPr>
        <w:t xml:space="preserve"> </w:t>
      </w:r>
      <w:r>
        <w:rPr>
          <w:b/>
          <w:bCs/>
          <w:lang w:val="sr-Cyrl-RS"/>
        </w:rPr>
        <w:t>из табеле</w:t>
      </w:r>
      <w:r w:rsidR="006B1038">
        <w:rPr>
          <w:lang w:val="sr-Cyrl-RS"/>
        </w:rPr>
        <w:t>– ова колона</w:t>
      </w:r>
      <w:r w:rsidR="00DD0FCE">
        <w:rPr>
          <w:lang w:val="sr-Cyrl-RS"/>
        </w:rPr>
        <w:t xml:space="preserve"> садржи </w:t>
      </w:r>
      <w:r w:rsidR="006B1038">
        <w:rPr>
          <w:lang w:val="sr-Cyrl-RS"/>
        </w:rPr>
        <w:t>списак</w:t>
      </w:r>
      <w:r w:rsidR="00DD0FCE">
        <w:rPr>
          <w:lang w:val="sr-Cyrl-RS"/>
        </w:rPr>
        <w:t xml:space="preserve"> коаутор</w:t>
      </w:r>
      <w:r w:rsidR="006B1038">
        <w:rPr>
          <w:lang w:val="sr-Cyrl-RS"/>
        </w:rPr>
        <w:t xml:space="preserve">а </w:t>
      </w:r>
      <w:r w:rsidR="00DD0FCE">
        <w:rPr>
          <w:lang w:val="sr-Cyrl-RS"/>
        </w:rPr>
        <w:t>на одређеном научном раду</w:t>
      </w:r>
      <w:r w:rsidR="006B1038">
        <w:rPr>
          <w:lang w:val="sr-Cyrl-RS"/>
        </w:rPr>
        <w:t xml:space="preserve"> али је она редундантна</w:t>
      </w:r>
      <w:r w:rsidR="00927306">
        <w:rPr>
          <w:lang w:val="sr-Cyrl-RS"/>
        </w:rPr>
        <w:t xml:space="preserve">. За ауторе који су разматрани приликом анализе постоји одговарајућа врста у табели </w:t>
      </w:r>
      <w:r w:rsidR="00281A21">
        <w:rPr>
          <w:lang w:val="sr-Cyrl-RS"/>
        </w:rPr>
        <w:t xml:space="preserve">из које се могу дохватити неопходни подаци, док </w:t>
      </w:r>
      <w:r w:rsidR="00070C8F">
        <w:rPr>
          <w:lang w:val="sr-Cyrl-RS"/>
        </w:rPr>
        <w:t>су ћелије из ове колоне садржале и ауторе које не треба разматрати. Самим тим ова колона садржи дупли</w:t>
      </w:r>
      <w:r w:rsidR="00C778C0">
        <w:rPr>
          <w:lang w:val="sr-Cyrl-RS"/>
        </w:rPr>
        <w:t>кате података и не</w:t>
      </w:r>
      <w:r>
        <w:rPr>
          <w:lang w:val="sr-Cyrl-RS"/>
        </w:rPr>
        <w:t>релевантне податке па је уклоњена.</w:t>
      </w:r>
    </w:p>
    <w:p w14:paraId="79B08106" w14:textId="3F500898" w:rsidR="001D6FC3" w:rsidRPr="00547A59" w:rsidRDefault="00FF12F4" w:rsidP="00547A2A">
      <w:pPr>
        <w:pStyle w:val="Osnovnitekst"/>
        <w:numPr>
          <w:ilvl w:val="0"/>
          <w:numId w:val="27"/>
        </w:numPr>
        <w:spacing w:line="240" w:lineRule="auto"/>
        <w:rPr>
          <w:lang w:val="sr-Cyrl-RS"/>
        </w:rPr>
      </w:pPr>
      <w:r>
        <w:rPr>
          <w:b/>
          <w:bCs/>
          <w:lang w:val="sr-Cyrl-RS"/>
        </w:rPr>
        <w:t>уклањање радова без назива ч</w:t>
      </w:r>
      <w:r w:rsidR="001D6FC3">
        <w:rPr>
          <w:b/>
          <w:bCs/>
          <w:lang w:val="sr-Cyrl-RS"/>
        </w:rPr>
        <w:t xml:space="preserve">асописа </w:t>
      </w:r>
      <w:r w:rsidR="001D6FC3">
        <w:rPr>
          <w:lang w:val="sr-Cyrl-RS"/>
        </w:rPr>
        <w:t>– одређени радови нису садржали назив часописа којем припадају. Овакве ћелије су сврстане у непотпуне податке и самим тим су уклоњене из табеле.</w:t>
      </w:r>
    </w:p>
    <w:p w14:paraId="6447B0B0" w14:textId="782DB2BB" w:rsidR="00F06BB2" w:rsidRPr="00A430CC" w:rsidRDefault="00392BCA" w:rsidP="00547A2A">
      <w:pPr>
        <w:pStyle w:val="IInivonaslova-Potpoglavlje"/>
        <w:rPr>
          <w:lang w:val="sr-Cyrl-RS"/>
        </w:rPr>
      </w:pPr>
      <w:bookmarkStart w:id="12" w:name="_Hlk31303881"/>
      <w:bookmarkStart w:id="13" w:name="_Toc31305685"/>
      <w:r>
        <w:rPr>
          <w:lang w:val="sr-Cyrl-RS"/>
        </w:rPr>
        <w:t>Имплементација система</w:t>
      </w:r>
      <w:bookmarkEnd w:id="12"/>
      <w:bookmarkEnd w:id="13"/>
    </w:p>
    <w:p w14:paraId="62EF830C" w14:textId="61123705" w:rsidR="0012155D" w:rsidRDefault="00E81942" w:rsidP="00547A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>Верификација је одрађена ручно</w:t>
      </w:r>
      <w:r w:rsidR="00814869">
        <w:rPr>
          <w:lang w:val="sr-Cyrl-RS"/>
        </w:rPr>
        <w:t xml:space="preserve"> упоређивањем </w:t>
      </w:r>
      <w:r w:rsidR="00A26C60">
        <w:rPr>
          <w:lang w:val="sr-Cyrl-RS"/>
        </w:rPr>
        <w:t>примарн</w:t>
      </w:r>
      <w:r w:rsidR="00194AFF">
        <w:rPr>
          <w:lang w:val="sr-Cyrl-RS"/>
        </w:rPr>
        <w:t>ог</w:t>
      </w:r>
      <w:r w:rsidR="00A26C60">
        <w:rPr>
          <w:lang w:val="sr-Cyrl-RS"/>
        </w:rPr>
        <w:t xml:space="preserve"> скуп</w:t>
      </w:r>
      <w:r w:rsidR="00194AFF">
        <w:rPr>
          <w:lang w:val="sr-Cyrl-RS"/>
        </w:rPr>
        <w:t>а</w:t>
      </w:r>
      <w:r w:rsidR="00A26C60">
        <w:rPr>
          <w:lang w:val="sr-Cyrl-RS"/>
        </w:rPr>
        <w:t xml:space="preserve"> података са </w:t>
      </w:r>
      <w:r w:rsidR="00194AFF">
        <w:rPr>
          <w:lang w:val="sr-Cyrl-RS"/>
        </w:rPr>
        <w:t>секундарним</w:t>
      </w:r>
      <w:r w:rsidR="00443271">
        <w:rPr>
          <w:lang w:val="sr-Cyrl-RS"/>
        </w:rPr>
        <w:t xml:space="preserve"> скупо</w:t>
      </w:r>
      <w:r w:rsidR="00194AFF">
        <w:rPr>
          <w:lang w:val="sr-Cyrl-RS"/>
        </w:rPr>
        <w:t xml:space="preserve">м </w:t>
      </w:r>
      <w:r w:rsidR="00443271">
        <w:rPr>
          <w:lang w:val="sr-Cyrl-RS"/>
        </w:rPr>
        <w:t>података</w:t>
      </w:r>
      <w:r w:rsidR="005E590E">
        <w:rPr>
          <w:lang w:val="sr-Cyrl-RS"/>
        </w:rPr>
        <w:t xml:space="preserve">. Понављањем инспекције и </w:t>
      </w:r>
      <w:r w:rsidR="007826CB">
        <w:rPr>
          <w:lang w:val="sr-Cyrl-RS"/>
        </w:rPr>
        <w:t xml:space="preserve">верификацијом </w:t>
      </w:r>
      <w:r w:rsidR="005E590E">
        <w:rPr>
          <w:lang w:val="sr-Cyrl-RS"/>
        </w:rPr>
        <w:t>успешно</w:t>
      </w:r>
      <w:r w:rsidR="007826CB">
        <w:rPr>
          <w:lang w:val="sr-Cyrl-RS"/>
        </w:rPr>
        <w:t>сти</w:t>
      </w:r>
      <w:r w:rsidR="005E590E">
        <w:rPr>
          <w:lang w:val="sr-Cyrl-RS"/>
        </w:rPr>
        <w:t xml:space="preserve"> написаних скрипти за креирање .</w:t>
      </w:r>
      <w:r w:rsidR="005E590E" w:rsidRPr="00961BCA">
        <w:rPr>
          <w:i/>
          <w:lang w:val="en-GB"/>
        </w:rPr>
        <w:t>gml</w:t>
      </w:r>
      <w:r w:rsidR="005E590E" w:rsidRPr="00961BCA">
        <w:rPr>
          <w:i/>
          <w:lang w:val="sr-Cyrl-RS"/>
        </w:rPr>
        <w:t xml:space="preserve"> </w:t>
      </w:r>
      <w:r w:rsidR="005E590E">
        <w:rPr>
          <w:lang w:val="sr-Cyrl-RS"/>
        </w:rPr>
        <w:t xml:space="preserve">фајлова </w:t>
      </w:r>
      <w:r w:rsidR="00137BAD">
        <w:rPr>
          <w:lang w:val="sr-Cyrl-RS"/>
        </w:rPr>
        <w:t>потвр</w:t>
      </w:r>
      <w:r w:rsidR="002526C0">
        <w:rPr>
          <w:lang w:val="sr-Cyrl-RS"/>
        </w:rPr>
        <w:t xml:space="preserve">ђује се </w:t>
      </w:r>
      <w:r w:rsidR="00137BAD">
        <w:rPr>
          <w:lang w:val="sr-Cyrl-RS"/>
        </w:rPr>
        <w:t>да су подаци очишћени и да се сада налазе у адекватном формату</w:t>
      </w:r>
      <w:r w:rsidR="006A41D8">
        <w:rPr>
          <w:lang w:val="sr-Cyrl-RS"/>
        </w:rPr>
        <w:t xml:space="preserve"> за формирање тражених мрежа</w:t>
      </w:r>
      <w:r w:rsidR="00137BAD">
        <w:rPr>
          <w:lang w:val="sr-Cyrl-RS"/>
        </w:rPr>
        <w:t>.</w:t>
      </w:r>
    </w:p>
    <w:p w14:paraId="621AAEE7" w14:textId="549969C7" w:rsidR="00EA2A40" w:rsidRPr="00961BCA" w:rsidRDefault="008A6549" w:rsidP="007446BC">
      <w:pPr>
        <w:pStyle w:val="Inivonaslova-Poglavlje"/>
        <w:rPr>
          <w:lang w:val="sr-Cyrl-RS"/>
        </w:rPr>
      </w:pPr>
      <w:r w:rsidRPr="00961BCA">
        <w:rPr>
          <w:lang w:val="sr-Cyrl-RS"/>
        </w:rPr>
        <w:lastRenderedPageBreak/>
        <w:t xml:space="preserve"> </w:t>
      </w:r>
      <w:bookmarkStart w:id="14" w:name="_Toc31305686"/>
      <w:r w:rsidR="00CE1CB1">
        <w:rPr>
          <w:lang w:val="sr-Cyrl-RS"/>
        </w:rPr>
        <w:t>Начин коришћења апликације</w:t>
      </w:r>
      <w:bookmarkEnd w:id="14"/>
    </w:p>
    <w:p w14:paraId="26FD8E3B" w14:textId="4399B865" w:rsidR="00E621C5" w:rsidRDefault="00A91147" w:rsidP="00547A2A">
      <w:pPr>
        <w:pStyle w:val="Osnovnitekst"/>
        <w:spacing w:line="240" w:lineRule="auto"/>
        <w:rPr>
          <w:lang w:val="sr-Cyrl-RS"/>
        </w:rPr>
      </w:pPr>
      <w:r w:rsidRPr="00A430CC">
        <w:rPr>
          <w:lang w:val="sr-Cyrl-RS"/>
        </w:rPr>
        <w:t xml:space="preserve">У </w:t>
      </w:r>
      <w:r>
        <w:rPr>
          <w:lang w:val="sr-Cyrl-RS"/>
        </w:rPr>
        <w:t>овом поглављу</w:t>
      </w:r>
      <w:r w:rsidRPr="00A430CC">
        <w:rPr>
          <w:lang w:val="sr-Cyrl-RS"/>
        </w:rPr>
        <w:t xml:space="preserve"> биће</w:t>
      </w:r>
      <w:r w:rsidR="002E3A14">
        <w:rPr>
          <w:lang w:val="sr-Cyrl-RS"/>
        </w:rPr>
        <w:t xml:space="preserve"> описане </w:t>
      </w:r>
      <w:r w:rsidR="00DC0E9E">
        <w:rPr>
          <w:lang w:val="sr-Cyrl-RS"/>
        </w:rPr>
        <w:t>формиране мреже и биће</w:t>
      </w:r>
      <w:r w:rsidRPr="00A430CC">
        <w:rPr>
          <w:lang w:val="sr-Cyrl-RS"/>
        </w:rPr>
        <w:t xml:space="preserve"> </w:t>
      </w:r>
      <w:r>
        <w:rPr>
          <w:lang w:val="sr-Cyrl-RS"/>
        </w:rPr>
        <w:t xml:space="preserve">објашњен поступак </w:t>
      </w:r>
      <w:r w:rsidR="00DC0E9E">
        <w:rPr>
          <w:lang w:val="sr-Cyrl-RS"/>
        </w:rPr>
        <w:t xml:space="preserve">њихове </w:t>
      </w:r>
      <w:r>
        <w:rPr>
          <w:lang w:val="sr-Cyrl-RS"/>
        </w:rPr>
        <w:t>квантитативне и квалитативне анализ</w:t>
      </w:r>
      <w:r w:rsidR="00DC0E9E">
        <w:rPr>
          <w:lang w:val="sr-Cyrl-RS"/>
        </w:rPr>
        <w:t>е.</w:t>
      </w:r>
      <w:r>
        <w:rPr>
          <w:lang w:val="sr-Cyrl-RS"/>
        </w:rPr>
        <w:t>. Ово подразумева набрајање израчунатих фактора из теорије анализе социјалних мрежа као што су величина, густина, просечни степен чворова, итд.</w:t>
      </w:r>
    </w:p>
    <w:p w14:paraId="71BA7BC4" w14:textId="2FA65B18" w:rsidR="006E312A" w:rsidRDefault="00735544" w:rsidP="00547A2A">
      <w:pPr>
        <w:pStyle w:val="IInivonaslova-Potpoglavlje"/>
        <w:rPr>
          <w:lang w:val="sr-Cyrl-RS"/>
        </w:rPr>
      </w:pPr>
      <w:bookmarkStart w:id="15" w:name="_Toc31305687"/>
      <w:r>
        <w:rPr>
          <w:lang w:val="sr-Cyrl-RS"/>
        </w:rPr>
        <w:t>Превођење и покретање симулатора</w:t>
      </w:r>
      <w:bookmarkEnd w:id="15"/>
    </w:p>
    <w:p w14:paraId="3E193794" w14:textId="682314FF" w:rsidR="00250B05" w:rsidRDefault="003D02C0" w:rsidP="00547A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Приликом израде овог пројектног задатка посматрамо два типа мрежа – мрежу аутора и мрежу часописа. Мрежа аутора се </w:t>
      </w:r>
      <w:r w:rsidR="002410CD">
        <w:rPr>
          <w:lang w:val="sr-Cyrl-RS"/>
        </w:rPr>
        <w:t xml:space="preserve">може поделити на </w:t>
      </w:r>
      <w:r w:rsidR="00483264">
        <w:rPr>
          <w:lang w:val="sr-Cyrl-RS"/>
        </w:rPr>
        <w:t>3</w:t>
      </w:r>
      <w:r w:rsidR="002410CD">
        <w:rPr>
          <w:lang w:val="sr-Cyrl-RS"/>
        </w:rPr>
        <w:t xml:space="preserve"> </w:t>
      </w:r>
      <w:r w:rsidR="001E1D55">
        <w:rPr>
          <w:lang w:val="sr-Cyrl-RS"/>
        </w:rPr>
        <w:t>подтипа мрежа: мреж</w:t>
      </w:r>
      <w:r w:rsidR="000505E5">
        <w:rPr>
          <w:lang w:val="sr-Cyrl-RS"/>
        </w:rPr>
        <w:t>е</w:t>
      </w:r>
      <w:r w:rsidR="00483264">
        <w:rPr>
          <w:lang w:val="sr-Cyrl-RS"/>
        </w:rPr>
        <w:t xml:space="preserve"> </w:t>
      </w:r>
      <w:r w:rsidR="000505E5">
        <w:rPr>
          <w:lang w:val="sr-Cyrl-RS"/>
        </w:rPr>
        <w:t>аутора</w:t>
      </w:r>
      <w:r w:rsidR="001E1D55">
        <w:rPr>
          <w:lang w:val="sr-Cyrl-RS"/>
        </w:rPr>
        <w:t xml:space="preserve"> сваке</w:t>
      </w:r>
      <w:r w:rsidR="00C3400B">
        <w:rPr>
          <w:lang w:val="sr-Cyrl-RS"/>
        </w:rPr>
        <w:t xml:space="preserve"> од</w:t>
      </w:r>
      <w:r w:rsidR="001E1D55">
        <w:rPr>
          <w:lang w:val="sr-Cyrl-RS"/>
        </w:rPr>
        <w:t xml:space="preserve"> катедр</w:t>
      </w:r>
      <w:r w:rsidR="00C3400B">
        <w:rPr>
          <w:lang w:val="sr-Cyrl-RS"/>
        </w:rPr>
        <w:t>и</w:t>
      </w:r>
      <w:r w:rsidR="00483264">
        <w:rPr>
          <w:lang w:val="sr-Cyrl-RS"/>
        </w:rPr>
        <w:t xml:space="preserve">, мреже </w:t>
      </w:r>
      <w:r w:rsidR="00046FF4">
        <w:rPr>
          <w:lang w:val="sr-Cyrl-RS"/>
        </w:rPr>
        <w:t>аутора</w:t>
      </w:r>
      <w:r w:rsidR="00C3400B">
        <w:rPr>
          <w:lang w:val="sr-Cyrl-RS"/>
        </w:rPr>
        <w:t xml:space="preserve"> сваког од</w:t>
      </w:r>
      <w:r w:rsidR="00483264">
        <w:rPr>
          <w:lang w:val="sr-Cyrl-RS"/>
        </w:rPr>
        <w:t xml:space="preserve"> факултета</w:t>
      </w:r>
      <w:r w:rsidR="00046FF4">
        <w:rPr>
          <w:lang w:val="sr-Cyrl-RS"/>
        </w:rPr>
        <w:t xml:space="preserve"> </w:t>
      </w:r>
      <w:r w:rsidR="00483264">
        <w:rPr>
          <w:lang w:val="sr-Cyrl-RS"/>
        </w:rPr>
        <w:t xml:space="preserve">и мрежа свих посматраних </w:t>
      </w:r>
      <w:r w:rsidR="00046FF4">
        <w:rPr>
          <w:lang w:val="sr-Cyrl-RS"/>
        </w:rPr>
        <w:t>аутора</w:t>
      </w:r>
      <w:r w:rsidR="00CF3DA6">
        <w:rPr>
          <w:lang w:val="sr-Cyrl-RS"/>
        </w:rPr>
        <w:t>.</w:t>
      </w:r>
      <w:r w:rsidR="005667FF">
        <w:rPr>
          <w:lang w:val="sr-Cyrl-RS"/>
        </w:rPr>
        <w:t xml:space="preserve"> </w:t>
      </w:r>
      <w:r w:rsidR="00B84F52">
        <w:rPr>
          <w:lang w:val="sr-Cyrl-RS"/>
        </w:rPr>
        <w:t xml:space="preserve">У наредној табели приказује се </w:t>
      </w:r>
      <w:r w:rsidR="004D531C">
        <w:rPr>
          <w:lang w:val="sr-Cyrl-RS"/>
        </w:rPr>
        <w:t xml:space="preserve">значење чворова и грана за </w:t>
      </w:r>
      <w:r w:rsidR="0024005D">
        <w:rPr>
          <w:lang w:val="sr-Cyrl-RS"/>
        </w:rPr>
        <w:t>два главна типа мрежа.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3"/>
        <w:gridCol w:w="1324"/>
        <w:gridCol w:w="3631"/>
        <w:gridCol w:w="3566"/>
      </w:tblGrid>
      <w:tr w:rsidR="000D4889" w14:paraId="245518F5" w14:textId="3435023D" w:rsidTr="00D721D9">
        <w:tc>
          <w:tcPr>
            <w:tcW w:w="0" w:type="auto"/>
            <w:tcBorders>
              <w:bottom w:val="single" w:sz="12" w:space="0" w:color="auto"/>
              <w:right w:val="single" w:sz="12" w:space="0" w:color="auto"/>
            </w:tcBorders>
          </w:tcPr>
          <w:p w14:paraId="06E2F1AA" w14:textId="48EFC786" w:rsidR="000D4889" w:rsidRDefault="000D4889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Мрежа</w:t>
            </w: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B5DBDAE" w14:textId="2C43B4D6" w:rsidR="000D4889" w:rsidRDefault="000D4889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Чвор</w:t>
            </w: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6429B85" w14:textId="4D0F453C" w:rsidR="000D4889" w:rsidRDefault="00730CA7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Присутност гране</w:t>
            </w: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</w:tcBorders>
          </w:tcPr>
          <w:p w14:paraId="70A39E4C" w14:textId="065E2E1E" w:rsidR="000D4889" w:rsidRDefault="000D4889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Тежина гране</w:t>
            </w:r>
          </w:p>
        </w:tc>
      </w:tr>
      <w:tr w:rsidR="000D4889" w:rsidRPr="00603DBA" w14:paraId="5E345F14" w14:textId="2DE33DEC" w:rsidTr="00D721D9">
        <w:tc>
          <w:tcPr>
            <w:tcW w:w="0" w:type="auto"/>
            <w:tcBorders>
              <w:top w:val="single" w:sz="12" w:space="0" w:color="auto"/>
              <w:right w:val="single" w:sz="12" w:space="0" w:color="auto"/>
            </w:tcBorders>
          </w:tcPr>
          <w:p w14:paraId="6FAB2819" w14:textId="77777777" w:rsidR="000D4889" w:rsidRDefault="000D4889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мрежа аутора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42E30A9" w14:textId="27B9AD4F" w:rsidR="000D4889" w:rsidRDefault="00613885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И</w:t>
            </w:r>
            <w:r w:rsidR="00795AD1">
              <w:rPr>
                <w:lang w:val="sr-Cyrl-RS"/>
              </w:rPr>
              <w:t xml:space="preserve">ме </w:t>
            </w:r>
            <w:r w:rsidR="000D4889">
              <w:rPr>
                <w:lang w:val="sr-Cyrl-RS"/>
              </w:rPr>
              <w:t>аутор</w:t>
            </w:r>
            <w:r w:rsidR="00BF6B96">
              <w:rPr>
                <w:lang w:val="en-GB"/>
              </w:rPr>
              <w:t>a</w:t>
            </w:r>
            <w:r w:rsidR="000D4889">
              <w:rPr>
                <w:lang w:val="sr-Cyrl-RS"/>
              </w:rPr>
              <w:t xml:space="preserve"> 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B0D7453" w14:textId="05908784" w:rsidR="000D4889" w:rsidRDefault="000D4889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 xml:space="preserve">Грана постоји ако </w:t>
            </w:r>
            <w:r w:rsidR="00931B21">
              <w:rPr>
                <w:lang w:val="sr-Cyrl-RS"/>
              </w:rPr>
              <w:t xml:space="preserve">су аутори сарађивали на барем једном научном раду 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</w:tcBorders>
          </w:tcPr>
          <w:p w14:paraId="01CB6107" w14:textId="14F91DDF" w:rsidR="000D4889" w:rsidRDefault="00931B21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Број научних радова на којима су аутори сарађивали</w:t>
            </w:r>
          </w:p>
        </w:tc>
      </w:tr>
      <w:tr w:rsidR="000D4889" w:rsidRPr="00603DBA" w14:paraId="091BE2A3" w14:textId="538BEEB1" w:rsidTr="00D721D9">
        <w:tc>
          <w:tcPr>
            <w:tcW w:w="0" w:type="auto"/>
            <w:tcBorders>
              <w:right w:val="single" w:sz="12" w:space="0" w:color="auto"/>
            </w:tcBorders>
          </w:tcPr>
          <w:p w14:paraId="1A3074AF" w14:textId="6A49076B" w:rsidR="000D4889" w:rsidRDefault="00931B21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мрежа часописа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</w:tcPr>
          <w:p w14:paraId="4FF91F10" w14:textId="5F953A54" w:rsidR="000D4889" w:rsidRPr="00633954" w:rsidRDefault="00613885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 w:eastAsia="ja-JP"/>
              </w:rPr>
            </w:pPr>
            <w:r>
              <w:rPr>
                <w:lang w:val="sr-Cyrl-RS" w:eastAsia="ja-JP"/>
              </w:rPr>
              <w:t>Н</w:t>
            </w:r>
            <w:r w:rsidR="00E76B0F">
              <w:rPr>
                <w:lang w:val="sr-Cyrl-RS" w:eastAsia="ja-JP"/>
              </w:rPr>
              <w:t>азив часописа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</w:tcPr>
          <w:p w14:paraId="23297936" w14:textId="0DCFF6EE" w:rsidR="000D4889" w:rsidRDefault="00730CA7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 xml:space="preserve">Грана постоји уколико је барем један аутор </w:t>
            </w:r>
            <w:r w:rsidR="009C2836">
              <w:rPr>
                <w:lang w:val="sr-Cyrl-RS"/>
              </w:rPr>
              <w:t>објавио</w:t>
            </w:r>
            <w:r>
              <w:rPr>
                <w:lang w:val="sr-Cyrl-RS"/>
              </w:rPr>
              <w:t xml:space="preserve"> научни рад </w:t>
            </w:r>
            <w:r w:rsidR="00B7183F">
              <w:rPr>
                <w:lang w:val="sr-Cyrl-RS"/>
              </w:rPr>
              <w:t>у</w:t>
            </w:r>
            <w:r>
              <w:rPr>
                <w:lang w:val="sr-Cyrl-RS"/>
              </w:rPr>
              <w:t xml:space="preserve"> </w:t>
            </w:r>
            <w:r w:rsidR="002E3035">
              <w:rPr>
                <w:lang w:val="sr-Cyrl-RS"/>
              </w:rPr>
              <w:t>оба посматрана часописа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3A50D039" w14:textId="167B0C8D" w:rsidR="000D4889" w:rsidRDefault="00633954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 xml:space="preserve">Број јединствених аутора који су објавили </w:t>
            </w:r>
            <w:r w:rsidR="009C2836">
              <w:rPr>
                <w:lang w:val="sr-Cyrl-RS"/>
              </w:rPr>
              <w:t xml:space="preserve">научне радове </w:t>
            </w:r>
            <w:r w:rsidR="00A327B2">
              <w:rPr>
                <w:lang w:val="sr-Cyrl-RS"/>
              </w:rPr>
              <w:t>у оба посматрана часописа</w:t>
            </w:r>
          </w:p>
        </w:tc>
      </w:tr>
    </w:tbl>
    <w:p w14:paraId="311DA8A2" w14:textId="168DEA13" w:rsidR="006E312A" w:rsidRDefault="00735544" w:rsidP="00547A2A">
      <w:pPr>
        <w:pStyle w:val="IInivonaslova-Potpoglavlje"/>
        <w:rPr>
          <w:lang w:val="sr-Cyrl-RS"/>
        </w:rPr>
      </w:pPr>
      <w:bookmarkStart w:id="16" w:name="_Toc31305688"/>
      <w:r>
        <w:rPr>
          <w:lang w:val="sr-Cyrl-RS"/>
        </w:rPr>
        <w:t>Формати излазних фајлова</w:t>
      </w:r>
      <w:bookmarkEnd w:id="16"/>
    </w:p>
    <w:p w14:paraId="40E5E1AC" w14:textId="3443F551" w:rsidR="00C04786" w:rsidRPr="00011037" w:rsidRDefault="0072380B" w:rsidP="00547A2A">
      <w:pPr>
        <w:pStyle w:val="Osnovnitekst"/>
        <w:spacing w:line="240" w:lineRule="auto"/>
        <w:ind w:firstLine="432"/>
        <w:rPr>
          <w:lang w:val="sr-Cyrl-RS"/>
        </w:rPr>
      </w:pPr>
      <w:r>
        <w:rPr>
          <w:lang w:val="sr-Cyrl-RS"/>
        </w:rPr>
        <w:t xml:space="preserve">У овом потпоглављу представљени су израчунати фактори користећи софтверски алат </w:t>
      </w:r>
      <w:r w:rsidRPr="00920BF2">
        <w:rPr>
          <w:i/>
          <w:lang w:val="en-GB"/>
        </w:rPr>
        <w:t>Gephi</w:t>
      </w:r>
      <w:r w:rsidRPr="0072380B">
        <w:rPr>
          <w:lang w:val="sr-Cyrl-RS"/>
        </w:rPr>
        <w:t>.</w:t>
      </w:r>
      <w:r>
        <w:rPr>
          <w:lang w:val="sr-Cyrl-RS"/>
        </w:rPr>
        <w:t xml:space="preserve"> </w:t>
      </w:r>
      <w:r w:rsidR="002D26B9">
        <w:rPr>
          <w:lang w:val="sr-Cyrl-RS"/>
        </w:rPr>
        <w:t xml:space="preserve">Резултати визуализације мрежа коришћењем овог алата се налазе у фолдеру </w:t>
      </w:r>
      <w:r w:rsidR="002D26B9">
        <w:rPr>
          <w:i/>
          <w:lang w:val="en-US"/>
        </w:rPr>
        <w:t>images</w:t>
      </w:r>
      <w:r w:rsidR="002D26B9">
        <w:rPr>
          <w:i/>
          <w:lang w:val="sr-Cyrl-RS"/>
        </w:rPr>
        <w:t xml:space="preserve">. </w:t>
      </w:r>
      <w:r w:rsidR="00D2319A">
        <w:rPr>
          <w:lang w:val="sr-Cyrl-RS"/>
        </w:rPr>
        <w:t xml:space="preserve">Подаци </w:t>
      </w:r>
      <w:r w:rsidR="00EF6410">
        <w:rPr>
          <w:lang w:val="sr-Cyrl-RS"/>
        </w:rPr>
        <w:t>добијени</w:t>
      </w:r>
      <w:r w:rsidR="00D2319A">
        <w:rPr>
          <w:lang w:val="sr-Cyrl-RS"/>
        </w:rPr>
        <w:t xml:space="preserve"> у оквиру ове секције документа користе се за одговарање истраживачких питања.</w:t>
      </w:r>
      <w:r w:rsidR="00793371">
        <w:rPr>
          <w:lang w:val="sr-Cyrl-RS"/>
        </w:rPr>
        <w:t xml:space="preserve"> </w:t>
      </w:r>
    </w:p>
    <w:p w14:paraId="23677DDE" w14:textId="3FF0B347" w:rsidR="005A536F" w:rsidRPr="00172719" w:rsidRDefault="00172719" w:rsidP="00547A2A">
      <w:pPr>
        <w:pStyle w:val="Osnovnitekst"/>
        <w:spacing w:line="240" w:lineRule="auto"/>
        <w:ind w:firstLine="432"/>
        <w:rPr>
          <w:lang w:val="sr-Cyrl-RS"/>
        </w:rPr>
      </w:pPr>
      <w:r>
        <w:rPr>
          <w:lang w:val="sr-Cyrl-RS"/>
        </w:rPr>
        <w:t>Идентификатори мрежама додељени су на наредни начин:</w:t>
      </w:r>
      <w:r>
        <w:rPr>
          <w:lang w:val="sr-Cyrl-RS"/>
        </w:rPr>
        <w:tab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2127"/>
        <w:gridCol w:w="5351"/>
      </w:tblGrid>
      <w:tr w:rsidR="00C62DE4" w14:paraId="5F79675B" w14:textId="77777777" w:rsidTr="00220488">
        <w:trPr>
          <w:trHeight w:val="20"/>
        </w:trPr>
        <w:tc>
          <w:tcPr>
            <w:tcW w:w="2376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2EC31549" w14:textId="4A746C53" w:rsidR="00C62DE4" w:rsidRPr="004551F0" w:rsidRDefault="00C62DE4" w:rsidP="00F67934">
            <w:pPr>
              <w:pStyle w:val="Osnovnitekst"/>
              <w:spacing w:after="0" w:line="240" w:lineRule="auto"/>
              <w:ind w:firstLine="0"/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sr-Cyrl-RS"/>
              </w:rPr>
              <w:t>Идентификатор мреже (</w:t>
            </w:r>
            <w:r w:rsidRPr="00220488">
              <w:rPr>
                <w:b/>
                <w:bCs/>
                <w:i/>
                <w:lang w:val="en-GB"/>
              </w:rPr>
              <w:t>Network</w:t>
            </w:r>
            <w:r>
              <w:rPr>
                <w:b/>
                <w:bCs/>
                <w:lang w:val="en-GB"/>
              </w:rPr>
              <w:t xml:space="preserve"> </w:t>
            </w:r>
            <w:r w:rsidRPr="00220488">
              <w:rPr>
                <w:b/>
                <w:bCs/>
                <w:i/>
                <w:lang w:val="en-GB"/>
              </w:rPr>
              <w:t>ID</w:t>
            </w:r>
            <w:r>
              <w:rPr>
                <w:b/>
                <w:bCs/>
                <w:lang w:val="en-GB"/>
              </w:rPr>
              <w:t>)</w:t>
            </w:r>
          </w:p>
        </w:tc>
        <w:tc>
          <w:tcPr>
            <w:tcW w:w="212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2CFDC49" w14:textId="1BE7C1C1" w:rsidR="00C62DE4" w:rsidRPr="00C62DE4" w:rsidRDefault="00C62DE4" w:rsidP="00F67934">
            <w:pPr>
              <w:pStyle w:val="Osnovnitekst"/>
              <w:spacing w:after="0" w:line="240" w:lineRule="auto"/>
              <w:ind w:firstLine="0"/>
              <w:jc w:val="center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Величина мреже (у броју чворова)</w:t>
            </w:r>
          </w:p>
        </w:tc>
        <w:tc>
          <w:tcPr>
            <w:tcW w:w="53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D145123" w14:textId="00C3CE59" w:rsidR="00C62DE4" w:rsidRPr="00316EC8" w:rsidRDefault="00C62DE4" w:rsidP="00F67934">
            <w:pPr>
              <w:pStyle w:val="Osnovnitekst"/>
              <w:spacing w:after="0" w:line="240" w:lineRule="auto"/>
              <w:ind w:firstLine="0"/>
              <w:jc w:val="center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Мрежа</w:t>
            </w:r>
          </w:p>
        </w:tc>
      </w:tr>
      <w:tr w:rsidR="00C62DE4" w14:paraId="2ECB85A9" w14:textId="77777777" w:rsidTr="00220488">
        <w:trPr>
          <w:trHeight w:val="20"/>
        </w:trPr>
        <w:tc>
          <w:tcPr>
            <w:tcW w:w="2376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F7EFE60" w14:textId="0A77685C" w:rsidR="00C62DE4" w:rsidRPr="005E7BE0" w:rsidRDefault="005E7BE0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 w:rsidRPr="005E7BE0">
              <w:rPr>
                <w:lang w:val="en-GB"/>
              </w:rPr>
              <w:t>ALL</w:t>
            </w:r>
          </w:p>
        </w:tc>
        <w:tc>
          <w:tcPr>
            <w:tcW w:w="212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5590E267" w14:textId="4A0DCA78" w:rsidR="00C62DE4" w:rsidRDefault="00030B4D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118</w:t>
            </w:r>
          </w:p>
        </w:tc>
        <w:tc>
          <w:tcPr>
            <w:tcW w:w="53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5F18D6E" w14:textId="0D6E2512" w:rsidR="00C62DE4" w:rsidRDefault="00C62DE4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Мрежа аутора целог универзитета</w:t>
            </w:r>
          </w:p>
        </w:tc>
      </w:tr>
      <w:tr w:rsidR="00C62DE4" w:rsidRPr="00603DBA" w14:paraId="044FF4DF" w14:textId="77777777" w:rsidTr="00220488">
        <w:trPr>
          <w:trHeight w:val="20"/>
        </w:trPr>
        <w:tc>
          <w:tcPr>
            <w:tcW w:w="2376" w:type="dxa"/>
            <w:tcBorders>
              <w:right w:val="single" w:sz="12" w:space="0" w:color="auto"/>
            </w:tcBorders>
            <w:vAlign w:val="center"/>
          </w:tcPr>
          <w:p w14:paraId="50D36FEC" w14:textId="0039AEAD" w:rsidR="00C62DE4" w:rsidRPr="009426EA" w:rsidRDefault="005E7BE0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ETF_RTI</w:t>
            </w:r>
          </w:p>
        </w:tc>
        <w:tc>
          <w:tcPr>
            <w:tcW w:w="212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416550C" w14:textId="75979DA5" w:rsidR="00C62DE4" w:rsidRPr="007945A7" w:rsidRDefault="007945A7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40</w:t>
            </w:r>
          </w:p>
        </w:tc>
        <w:tc>
          <w:tcPr>
            <w:tcW w:w="5351" w:type="dxa"/>
            <w:tcBorders>
              <w:left w:val="single" w:sz="12" w:space="0" w:color="auto"/>
            </w:tcBorders>
            <w:vAlign w:val="center"/>
          </w:tcPr>
          <w:p w14:paraId="3A4663D0" w14:textId="07982D81" w:rsidR="00C62DE4" w:rsidRDefault="00C62DE4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Мрежа аутора са РТИ катедре ЕТФ-а</w:t>
            </w:r>
          </w:p>
          <w:p w14:paraId="5A798E2B" w14:textId="7C0981C6" w:rsidR="00C62DE4" w:rsidRDefault="00C62DE4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(уједно и мрежа аутора са факултета ЕТФ)</w:t>
            </w:r>
          </w:p>
        </w:tc>
      </w:tr>
      <w:tr w:rsidR="00C62DE4" w14:paraId="0657F76D" w14:textId="77777777" w:rsidTr="00220488">
        <w:trPr>
          <w:trHeight w:val="20"/>
        </w:trPr>
        <w:tc>
          <w:tcPr>
            <w:tcW w:w="2376" w:type="dxa"/>
            <w:tcBorders>
              <w:right w:val="single" w:sz="12" w:space="0" w:color="auto"/>
            </w:tcBorders>
            <w:vAlign w:val="center"/>
          </w:tcPr>
          <w:p w14:paraId="0A71BC0C" w14:textId="41B23A9D" w:rsidR="00C62DE4" w:rsidRPr="005E7BE0" w:rsidRDefault="005E7BE0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FON</w:t>
            </w:r>
          </w:p>
        </w:tc>
        <w:tc>
          <w:tcPr>
            <w:tcW w:w="212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3A6A2FF" w14:textId="6F442E8E" w:rsidR="00C62DE4" w:rsidRPr="0050204F" w:rsidRDefault="0050204F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40</w:t>
            </w:r>
          </w:p>
        </w:tc>
        <w:tc>
          <w:tcPr>
            <w:tcW w:w="5351" w:type="dxa"/>
            <w:tcBorders>
              <w:left w:val="single" w:sz="12" w:space="0" w:color="auto"/>
            </w:tcBorders>
            <w:vAlign w:val="center"/>
          </w:tcPr>
          <w:p w14:paraId="4847D234" w14:textId="488078C9" w:rsidR="00C62DE4" w:rsidRDefault="00C62DE4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Мрежа аутора са факултета ФОН</w:t>
            </w:r>
          </w:p>
        </w:tc>
      </w:tr>
      <w:tr w:rsidR="00C62DE4" w14:paraId="2F1C54DA" w14:textId="77777777" w:rsidTr="00220488">
        <w:trPr>
          <w:trHeight w:val="20"/>
        </w:trPr>
        <w:tc>
          <w:tcPr>
            <w:tcW w:w="2376" w:type="dxa"/>
            <w:tcBorders>
              <w:right w:val="single" w:sz="12" w:space="0" w:color="auto"/>
            </w:tcBorders>
            <w:vAlign w:val="center"/>
          </w:tcPr>
          <w:p w14:paraId="77BBBE9A" w14:textId="744BEB49" w:rsidR="00C62DE4" w:rsidRPr="005E7BE0" w:rsidRDefault="005E7BE0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FON_IS</w:t>
            </w:r>
          </w:p>
        </w:tc>
        <w:tc>
          <w:tcPr>
            <w:tcW w:w="212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D24AD9C" w14:textId="0F0BE282" w:rsidR="00C62DE4" w:rsidRPr="00D34C53" w:rsidRDefault="00D34C53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17</w:t>
            </w:r>
          </w:p>
        </w:tc>
        <w:tc>
          <w:tcPr>
            <w:tcW w:w="5351" w:type="dxa"/>
            <w:tcBorders>
              <w:left w:val="single" w:sz="12" w:space="0" w:color="auto"/>
            </w:tcBorders>
            <w:vAlign w:val="center"/>
          </w:tcPr>
          <w:p w14:paraId="788C0803" w14:textId="5D11C0F7" w:rsidR="00C62DE4" w:rsidRDefault="00C62DE4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Мрежа аутора са ИС катедре ФОН-а</w:t>
            </w:r>
          </w:p>
        </w:tc>
      </w:tr>
      <w:tr w:rsidR="00C62DE4" w14:paraId="7E821484" w14:textId="77777777" w:rsidTr="00220488">
        <w:trPr>
          <w:trHeight w:val="20"/>
        </w:trPr>
        <w:tc>
          <w:tcPr>
            <w:tcW w:w="2376" w:type="dxa"/>
            <w:tcBorders>
              <w:right w:val="single" w:sz="12" w:space="0" w:color="auto"/>
            </w:tcBorders>
            <w:vAlign w:val="center"/>
          </w:tcPr>
          <w:p w14:paraId="6CEFE91D" w14:textId="24302289" w:rsidR="00C62DE4" w:rsidRPr="005E7BE0" w:rsidRDefault="005E7BE0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FON_IT</w:t>
            </w:r>
          </w:p>
        </w:tc>
        <w:tc>
          <w:tcPr>
            <w:tcW w:w="212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C52B9DC" w14:textId="73E03045" w:rsidR="00C62DE4" w:rsidRPr="00D34C53" w:rsidRDefault="00D34C53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10</w:t>
            </w:r>
          </w:p>
        </w:tc>
        <w:tc>
          <w:tcPr>
            <w:tcW w:w="5351" w:type="dxa"/>
            <w:tcBorders>
              <w:left w:val="single" w:sz="12" w:space="0" w:color="auto"/>
            </w:tcBorders>
            <w:vAlign w:val="center"/>
          </w:tcPr>
          <w:p w14:paraId="4ACEE709" w14:textId="2C1F6AD8" w:rsidR="00C62DE4" w:rsidRDefault="00C62DE4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Мрежа аутора са ИТ катедре ФОН-а</w:t>
            </w:r>
          </w:p>
        </w:tc>
      </w:tr>
      <w:tr w:rsidR="00C62DE4" w14:paraId="712F57EE" w14:textId="77777777" w:rsidTr="00220488">
        <w:trPr>
          <w:trHeight w:val="20"/>
        </w:trPr>
        <w:tc>
          <w:tcPr>
            <w:tcW w:w="2376" w:type="dxa"/>
            <w:tcBorders>
              <w:right w:val="single" w:sz="12" w:space="0" w:color="auto"/>
            </w:tcBorders>
            <w:vAlign w:val="center"/>
          </w:tcPr>
          <w:p w14:paraId="5F59FA65" w14:textId="7A3578CE" w:rsidR="00C62DE4" w:rsidRPr="005E7BE0" w:rsidRDefault="005E7BE0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FON_SI</w:t>
            </w:r>
          </w:p>
        </w:tc>
        <w:tc>
          <w:tcPr>
            <w:tcW w:w="212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A6F25FA" w14:textId="60A9F429" w:rsidR="00C62DE4" w:rsidRPr="00010629" w:rsidRDefault="00010629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12</w:t>
            </w:r>
          </w:p>
        </w:tc>
        <w:tc>
          <w:tcPr>
            <w:tcW w:w="5351" w:type="dxa"/>
            <w:tcBorders>
              <w:left w:val="single" w:sz="12" w:space="0" w:color="auto"/>
            </w:tcBorders>
            <w:vAlign w:val="center"/>
          </w:tcPr>
          <w:p w14:paraId="19E7EB01" w14:textId="24ABB5EE" w:rsidR="00C62DE4" w:rsidRDefault="00C62DE4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Мрежа аутора са СИ катедре ФОН-а</w:t>
            </w:r>
          </w:p>
        </w:tc>
      </w:tr>
      <w:tr w:rsidR="00C62DE4" w:rsidRPr="00603DBA" w14:paraId="366F33D2" w14:textId="77777777" w:rsidTr="00220488">
        <w:trPr>
          <w:trHeight w:val="20"/>
        </w:trPr>
        <w:tc>
          <w:tcPr>
            <w:tcW w:w="2376" w:type="dxa"/>
            <w:tcBorders>
              <w:right w:val="single" w:sz="12" w:space="0" w:color="auto"/>
            </w:tcBorders>
            <w:vAlign w:val="center"/>
          </w:tcPr>
          <w:p w14:paraId="404D4C1B" w14:textId="4F61A0E9" w:rsidR="00C62DE4" w:rsidRPr="005E7BE0" w:rsidRDefault="005E7BE0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MATF_RTI</w:t>
            </w:r>
          </w:p>
        </w:tc>
        <w:tc>
          <w:tcPr>
            <w:tcW w:w="212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F8E3551" w14:textId="74E1DBAA" w:rsidR="00C62DE4" w:rsidRPr="00010629" w:rsidRDefault="00010629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39</w:t>
            </w:r>
          </w:p>
        </w:tc>
        <w:tc>
          <w:tcPr>
            <w:tcW w:w="5351" w:type="dxa"/>
            <w:tcBorders>
              <w:left w:val="single" w:sz="12" w:space="0" w:color="auto"/>
            </w:tcBorders>
            <w:vAlign w:val="center"/>
          </w:tcPr>
          <w:p w14:paraId="74831DE5" w14:textId="3059C959" w:rsidR="00C62DE4" w:rsidRDefault="00C62DE4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Мрежа аутора са РТИ катедре МАТФ-а</w:t>
            </w:r>
          </w:p>
          <w:p w14:paraId="706D9161" w14:textId="4979CE96" w:rsidR="00C62DE4" w:rsidRDefault="00C62DE4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(уједно и мрежа аутора са факултета МАТФ)</w:t>
            </w:r>
          </w:p>
        </w:tc>
      </w:tr>
      <w:tr w:rsidR="00C62DE4" w14:paraId="100DE0E4" w14:textId="77777777" w:rsidTr="00220488">
        <w:trPr>
          <w:trHeight w:val="20"/>
        </w:trPr>
        <w:tc>
          <w:tcPr>
            <w:tcW w:w="2376" w:type="dxa"/>
            <w:tcBorders>
              <w:right w:val="single" w:sz="12" w:space="0" w:color="auto"/>
            </w:tcBorders>
            <w:vAlign w:val="center"/>
          </w:tcPr>
          <w:p w14:paraId="032F7C1E" w14:textId="584A6B1A" w:rsidR="00C62DE4" w:rsidRPr="005E7BE0" w:rsidRDefault="005E7BE0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JOURNALS</w:t>
            </w:r>
          </w:p>
        </w:tc>
        <w:tc>
          <w:tcPr>
            <w:tcW w:w="212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3941A5B" w14:textId="679780A4" w:rsidR="00C62DE4" w:rsidRPr="004A4436" w:rsidRDefault="004A4436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276</w:t>
            </w:r>
          </w:p>
        </w:tc>
        <w:tc>
          <w:tcPr>
            <w:tcW w:w="5351" w:type="dxa"/>
            <w:tcBorders>
              <w:left w:val="single" w:sz="12" w:space="0" w:color="auto"/>
            </w:tcBorders>
            <w:vAlign w:val="center"/>
          </w:tcPr>
          <w:p w14:paraId="4FB93AB4" w14:textId="575B45DD" w:rsidR="00C62DE4" w:rsidRDefault="00C62DE4" w:rsidP="00F67934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Мрежа часописа</w:t>
            </w:r>
          </w:p>
        </w:tc>
      </w:tr>
    </w:tbl>
    <w:p w14:paraId="5CDC6B89" w14:textId="4AF7E70B" w:rsidR="00172719" w:rsidRDefault="00172719" w:rsidP="00547A2A">
      <w:pPr>
        <w:pStyle w:val="Osnovnitekst"/>
        <w:spacing w:line="240" w:lineRule="auto"/>
        <w:ind w:firstLine="432"/>
        <w:rPr>
          <w:lang w:val="sr-Cyrl-RS"/>
        </w:rPr>
      </w:pPr>
    </w:p>
    <w:p w14:paraId="64ACA908" w14:textId="77777777" w:rsidR="00220488" w:rsidRDefault="00220488" w:rsidP="00547A2A">
      <w:pPr>
        <w:pStyle w:val="Osnovnitekst"/>
        <w:spacing w:line="240" w:lineRule="auto"/>
        <w:ind w:firstLine="432"/>
        <w:rPr>
          <w:lang w:val="sr-Cyrl-RS"/>
        </w:rPr>
      </w:pPr>
    </w:p>
    <w:p w14:paraId="69B9156A" w14:textId="398E7BEB" w:rsidR="00F72ECA" w:rsidRPr="006B096A" w:rsidRDefault="006B096A" w:rsidP="00547A2A">
      <w:pPr>
        <w:pStyle w:val="Osnovnitekst"/>
        <w:spacing w:line="240" w:lineRule="auto"/>
        <w:ind w:firstLine="432"/>
        <w:rPr>
          <w:lang w:val="sr-Cyrl-RS"/>
        </w:rPr>
      </w:pPr>
      <w:r>
        <w:rPr>
          <w:lang w:val="sr-Cyrl-RS"/>
        </w:rPr>
        <w:lastRenderedPageBreak/>
        <w:t>Фактори свих анализираних мрежа дати су у наредној табели:</w:t>
      </w:r>
    </w:p>
    <w:tbl>
      <w:tblPr>
        <w:tblStyle w:val="TableGrid"/>
        <w:tblW w:w="10574" w:type="dxa"/>
        <w:tblInd w:w="-318" w:type="dxa"/>
        <w:tblLook w:val="04A0" w:firstRow="1" w:lastRow="0" w:firstColumn="1" w:lastColumn="0" w:noHBand="0" w:noVBand="1"/>
      </w:tblPr>
      <w:tblGrid>
        <w:gridCol w:w="1443"/>
        <w:gridCol w:w="1030"/>
        <w:gridCol w:w="1096"/>
        <w:gridCol w:w="1083"/>
        <w:gridCol w:w="910"/>
        <w:gridCol w:w="1323"/>
        <w:gridCol w:w="1403"/>
        <w:gridCol w:w="1256"/>
        <w:gridCol w:w="1030"/>
      </w:tblGrid>
      <w:tr w:rsidR="0089169D" w:rsidRPr="002D53A9" w14:paraId="26458850" w14:textId="77777777" w:rsidTr="0060150C">
        <w:trPr>
          <w:trHeight w:val="20"/>
        </w:trPr>
        <w:tc>
          <w:tcPr>
            <w:tcW w:w="1443" w:type="dxa"/>
            <w:tcBorders>
              <w:bottom w:val="single" w:sz="12" w:space="0" w:color="auto"/>
              <w:right w:val="single" w:sz="12" w:space="0" w:color="auto"/>
            </w:tcBorders>
          </w:tcPr>
          <w:p w14:paraId="1520AC0B" w14:textId="70921224" w:rsidR="0089169D" w:rsidRPr="002D53A9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b/>
                <w:bCs/>
                <w:i/>
                <w:lang w:val="en-GB"/>
              </w:rPr>
            </w:pPr>
            <w:r w:rsidRPr="002D53A9">
              <w:rPr>
                <w:b/>
                <w:bCs/>
                <w:i/>
                <w:lang w:val="en-GB"/>
              </w:rPr>
              <w:t>Network ID</w:t>
            </w:r>
          </w:p>
        </w:tc>
        <w:tc>
          <w:tcPr>
            <w:tcW w:w="103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033C2CA" w14:textId="521BF206" w:rsidR="0089169D" w:rsidRPr="002D53A9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b/>
                <w:bCs/>
                <w:i/>
                <w:lang w:val="en-GB"/>
              </w:rPr>
            </w:pPr>
            <w:r w:rsidRPr="002D53A9">
              <w:rPr>
                <w:b/>
                <w:bCs/>
                <w:i/>
                <w:lang w:val="en-GB"/>
              </w:rPr>
              <w:t>Average degree</w:t>
            </w:r>
          </w:p>
        </w:tc>
        <w:tc>
          <w:tcPr>
            <w:tcW w:w="1096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C4B83E" w14:textId="2DEE3E14" w:rsidR="0089169D" w:rsidRPr="002D53A9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b/>
                <w:bCs/>
                <w:i/>
                <w:lang w:val="en-GB"/>
              </w:rPr>
            </w:pPr>
            <w:r w:rsidRPr="002D53A9">
              <w:rPr>
                <w:b/>
                <w:bCs/>
                <w:i/>
                <w:lang w:val="en-GB"/>
              </w:rPr>
              <w:t>Average weighted degree</w:t>
            </w:r>
          </w:p>
        </w:tc>
        <w:tc>
          <w:tcPr>
            <w:tcW w:w="1083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1DCFBD6" w14:textId="795C3B31" w:rsidR="0089169D" w:rsidRPr="002D53A9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i/>
                <w:lang w:val="sr-Cyrl-RS"/>
              </w:rPr>
            </w:pPr>
            <w:r w:rsidRPr="002D53A9">
              <w:rPr>
                <w:b/>
                <w:bCs/>
                <w:i/>
                <w:lang w:val="en-GB"/>
              </w:rPr>
              <w:t>Network diameter</w:t>
            </w:r>
          </w:p>
        </w:tc>
        <w:tc>
          <w:tcPr>
            <w:tcW w:w="91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5B62E5C" w14:textId="1402BB71" w:rsidR="0089169D" w:rsidRPr="002D53A9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b/>
                <w:bCs/>
                <w:i/>
                <w:lang w:val="en-GB"/>
              </w:rPr>
            </w:pPr>
            <w:r w:rsidRPr="002D53A9">
              <w:rPr>
                <w:b/>
                <w:bCs/>
                <w:i/>
                <w:lang w:val="en-GB"/>
              </w:rPr>
              <w:t>Graph density</w:t>
            </w:r>
          </w:p>
        </w:tc>
        <w:tc>
          <w:tcPr>
            <w:tcW w:w="1323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91D75A8" w14:textId="1B8E2B5E" w:rsidR="0089169D" w:rsidRPr="002D53A9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i/>
                <w:lang w:val="sr-Cyrl-RS"/>
              </w:rPr>
            </w:pPr>
            <w:r w:rsidRPr="002D53A9">
              <w:rPr>
                <w:b/>
                <w:bCs/>
                <w:i/>
                <w:lang w:val="en-GB"/>
              </w:rPr>
              <w:t>Modularity</w:t>
            </w:r>
          </w:p>
        </w:tc>
        <w:tc>
          <w:tcPr>
            <w:tcW w:w="1403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A37A026" w14:textId="19124BFA" w:rsidR="0089169D" w:rsidRPr="002D53A9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i/>
                <w:lang w:val="sr-Cyrl-RS"/>
              </w:rPr>
            </w:pPr>
            <w:r w:rsidRPr="002D53A9">
              <w:rPr>
                <w:b/>
                <w:bCs/>
                <w:i/>
                <w:lang w:val="en-GB"/>
              </w:rPr>
              <w:t>Connected components</w:t>
            </w:r>
          </w:p>
        </w:tc>
        <w:tc>
          <w:tcPr>
            <w:tcW w:w="1256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3079DC8" w14:textId="44D8EB6F" w:rsidR="0089169D" w:rsidRPr="002D53A9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i/>
                <w:lang w:val="sr-Cyrl-RS"/>
              </w:rPr>
            </w:pPr>
            <w:r w:rsidRPr="002D53A9">
              <w:rPr>
                <w:b/>
                <w:bCs/>
                <w:i/>
                <w:lang w:val="en-GB"/>
              </w:rPr>
              <w:t>Average clustering coefficient</w:t>
            </w:r>
          </w:p>
        </w:tc>
        <w:tc>
          <w:tcPr>
            <w:tcW w:w="1030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8CB9CA7" w14:textId="3D22A70B" w:rsidR="0089169D" w:rsidRPr="002D53A9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b/>
                <w:bCs/>
                <w:i/>
                <w:lang w:val="en-GB"/>
              </w:rPr>
            </w:pPr>
            <w:r w:rsidRPr="002D53A9">
              <w:rPr>
                <w:b/>
                <w:bCs/>
                <w:i/>
                <w:lang w:val="en-GB"/>
              </w:rPr>
              <w:t>Average</w:t>
            </w:r>
            <w:r w:rsidR="000D22CF" w:rsidRPr="002D53A9">
              <w:rPr>
                <w:b/>
                <w:bCs/>
                <w:i/>
                <w:lang w:val="sr-Cyrl-RS"/>
              </w:rPr>
              <w:t xml:space="preserve"> </w:t>
            </w:r>
            <w:r w:rsidRPr="002D53A9">
              <w:rPr>
                <w:b/>
                <w:bCs/>
                <w:i/>
                <w:lang w:val="en-GB"/>
              </w:rPr>
              <w:t>Path Length</w:t>
            </w:r>
          </w:p>
        </w:tc>
      </w:tr>
      <w:tr w:rsidR="0089169D" w14:paraId="5B7DD9F6" w14:textId="77777777" w:rsidTr="0060150C">
        <w:trPr>
          <w:trHeight w:val="20"/>
        </w:trPr>
        <w:tc>
          <w:tcPr>
            <w:tcW w:w="1443" w:type="dxa"/>
            <w:tcBorders>
              <w:top w:val="single" w:sz="12" w:space="0" w:color="auto"/>
              <w:right w:val="single" w:sz="12" w:space="0" w:color="auto"/>
            </w:tcBorders>
          </w:tcPr>
          <w:p w14:paraId="727DD6BD" w14:textId="4CF038FF" w:rsidR="0089169D" w:rsidRPr="005E7BE0" w:rsidRDefault="005E7BE0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ALL</w:t>
            </w:r>
          </w:p>
        </w:tc>
        <w:tc>
          <w:tcPr>
            <w:tcW w:w="103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548B3024" w14:textId="3E1227F5" w:rsidR="0089169D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3.492</w:t>
            </w:r>
          </w:p>
        </w:tc>
        <w:tc>
          <w:tcPr>
            <w:tcW w:w="109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AC2AF10" w14:textId="70386A2F" w:rsidR="0089169D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10.305</w:t>
            </w:r>
          </w:p>
        </w:tc>
        <w:tc>
          <w:tcPr>
            <w:tcW w:w="1083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9C2FEC9" w14:textId="3F4E73CD" w:rsidR="0089169D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7</w:t>
            </w:r>
          </w:p>
        </w:tc>
        <w:tc>
          <w:tcPr>
            <w:tcW w:w="91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8B5362A" w14:textId="090DA23D" w:rsidR="0089169D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0.03</w:t>
            </w:r>
          </w:p>
        </w:tc>
        <w:tc>
          <w:tcPr>
            <w:tcW w:w="1323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AEBDE99" w14:textId="5DFC9F3E" w:rsidR="0089169D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0.751</w:t>
            </w:r>
          </w:p>
        </w:tc>
        <w:tc>
          <w:tcPr>
            <w:tcW w:w="1403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5C7584B" w14:textId="171DB9B2" w:rsidR="0089169D" w:rsidRPr="00F00B55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58</w:t>
            </w:r>
          </w:p>
        </w:tc>
        <w:tc>
          <w:tcPr>
            <w:tcW w:w="125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B92FE61" w14:textId="259AF5EC" w:rsidR="0089169D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0.764</w:t>
            </w:r>
          </w:p>
        </w:tc>
        <w:tc>
          <w:tcPr>
            <w:tcW w:w="1030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E826588" w14:textId="665D117C" w:rsidR="0089169D" w:rsidRPr="008B257B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sr-Cyrl-RS"/>
              </w:rPr>
              <w:t>2.576</w:t>
            </w:r>
          </w:p>
        </w:tc>
      </w:tr>
      <w:tr w:rsidR="0089169D" w14:paraId="721F680D" w14:textId="77777777" w:rsidTr="0060150C">
        <w:trPr>
          <w:trHeight w:val="20"/>
        </w:trPr>
        <w:tc>
          <w:tcPr>
            <w:tcW w:w="1443" w:type="dxa"/>
            <w:tcBorders>
              <w:right w:val="single" w:sz="12" w:space="0" w:color="auto"/>
            </w:tcBorders>
          </w:tcPr>
          <w:p w14:paraId="04ACF394" w14:textId="56620650" w:rsidR="0089169D" w:rsidRPr="00DE4C26" w:rsidRDefault="005E7BE0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ETF_RTI</w:t>
            </w:r>
          </w:p>
        </w:tc>
        <w:tc>
          <w:tcPr>
            <w:tcW w:w="103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A092012" w14:textId="679605E5" w:rsidR="0089169D" w:rsidRPr="008B257B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6.2</w:t>
            </w:r>
          </w:p>
        </w:tc>
        <w:tc>
          <w:tcPr>
            <w:tcW w:w="10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B20524B" w14:textId="75D8E8B1" w:rsidR="0089169D" w:rsidRPr="008B257B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12.3</w:t>
            </w:r>
          </w:p>
        </w:tc>
        <w:tc>
          <w:tcPr>
            <w:tcW w:w="108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201D58C" w14:textId="1D63CC68" w:rsidR="0089169D" w:rsidRPr="008B257B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9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B6A2E95" w14:textId="1688646C" w:rsidR="0089169D" w:rsidRPr="008B257B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0.159</w:t>
            </w:r>
          </w:p>
        </w:tc>
        <w:tc>
          <w:tcPr>
            <w:tcW w:w="132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389D1FD" w14:textId="556D810D" w:rsidR="0089169D" w:rsidRPr="008B257B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0.227</w:t>
            </w:r>
          </w:p>
        </w:tc>
        <w:tc>
          <w:tcPr>
            <w:tcW w:w="140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94991CD" w14:textId="56255FDE" w:rsidR="0089169D" w:rsidRPr="0089169D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19</w:t>
            </w:r>
          </w:p>
        </w:tc>
        <w:tc>
          <w:tcPr>
            <w:tcW w:w="125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66B5CD5" w14:textId="39551D02" w:rsidR="0089169D" w:rsidRPr="00093F1E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0.877</w:t>
            </w:r>
          </w:p>
        </w:tc>
        <w:tc>
          <w:tcPr>
            <w:tcW w:w="1030" w:type="dxa"/>
            <w:tcBorders>
              <w:left w:val="single" w:sz="12" w:space="0" w:color="auto"/>
            </w:tcBorders>
            <w:vAlign w:val="center"/>
          </w:tcPr>
          <w:p w14:paraId="02D64B9D" w14:textId="38315FCB" w:rsidR="0089169D" w:rsidRPr="00093F1E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1.537</w:t>
            </w:r>
          </w:p>
        </w:tc>
      </w:tr>
      <w:tr w:rsidR="0089169D" w14:paraId="6716F4F0" w14:textId="77777777" w:rsidTr="0060150C">
        <w:trPr>
          <w:trHeight w:val="20"/>
        </w:trPr>
        <w:tc>
          <w:tcPr>
            <w:tcW w:w="1443" w:type="dxa"/>
            <w:tcBorders>
              <w:right w:val="single" w:sz="12" w:space="0" w:color="auto"/>
            </w:tcBorders>
          </w:tcPr>
          <w:p w14:paraId="6551AD2D" w14:textId="2D5C1FD1" w:rsidR="0089169D" w:rsidRPr="00DE4C26" w:rsidRDefault="005E7BE0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FON</w:t>
            </w:r>
          </w:p>
        </w:tc>
        <w:tc>
          <w:tcPr>
            <w:tcW w:w="103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96D7BFB" w14:textId="22413CD6" w:rsidR="0089169D" w:rsidRPr="005D6A05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2.7</w:t>
            </w:r>
          </w:p>
        </w:tc>
        <w:tc>
          <w:tcPr>
            <w:tcW w:w="10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839FD7C" w14:textId="516A6F4B" w:rsidR="0089169D" w:rsidRPr="00286830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15.05</w:t>
            </w:r>
          </w:p>
        </w:tc>
        <w:tc>
          <w:tcPr>
            <w:tcW w:w="108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3BE6BD0" w14:textId="7B3C7266" w:rsidR="0089169D" w:rsidRPr="00286830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9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B3B0EBC" w14:textId="6436ADD9" w:rsidR="0089169D" w:rsidRPr="00286830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0.069</w:t>
            </w:r>
          </w:p>
        </w:tc>
        <w:tc>
          <w:tcPr>
            <w:tcW w:w="132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3B12C05" w14:textId="168847E1" w:rsidR="0089169D" w:rsidRPr="00286830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0.732</w:t>
            </w:r>
          </w:p>
        </w:tc>
        <w:tc>
          <w:tcPr>
            <w:tcW w:w="140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EF2A10B" w14:textId="6FC91ED4" w:rsidR="0089169D" w:rsidRPr="0089169D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17</w:t>
            </w:r>
          </w:p>
        </w:tc>
        <w:tc>
          <w:tcPr>
            <w:tcW w:w="125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D190C0C" w14:textId="7C7B0E8A" w:rsidR="0089169D" w:rsidRPr="00AA5D30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0.809</w:t>
            </w:r>
          </w:p>
        </w:tc>
        <w:tc>
          <w:tcPr>
            <w:tcW w:w="1030" w:type="dxa"/>
            <w:tcBorders>
              <w:left w:val="single" w:sz="12" w:space="0" w:color="auto"/>
            </w:tcBorders>
            <w:vAlign w:val="center"/>
          </w:tcPr>
          <w:p w14:paraId="149D06B4" w14:textId="05E95E79" w:rsidR="0089169D" w:rsidRPr="00AA5D30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1.743</w:t>
            </w:r>
          </w:p>
        </w:tc>
      </w:tr>
      <w:tr w:rsidR="0089169D" w14:paraId="0CF04F5E" w14:textId="77777777" w:rsidTr="0060150C">
        <w:trPr>
          <w:trHeight w:val="20"/>
        </w:trPr>
        <w:tc>
          <w:tcPr>
            <w:tcW w:w="1443" w:type="dxa"/>
            <w:tcBorders>
              <w:right w:val="single" w:sz="12" w:space="0" w:color="auto"/>
            </w:tcBorders>
          </w:tcPr>
          <w:p w14:paraId="22465F84" w14:textId="1803E211" w:rsidR="0089169D" w:rsidRPr="00DE4C26" w:rsidRDefault="005E7BE0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FON_IS</w:t>
            </w:r>
          </w:p>
        </w:tc>
        <w:tc>
          <w:tcPr>
            <w:tcW w:w="103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0CB19DB" w14:textId="312117D4" w:rsidR="0089169D" w:rsidRPr="00440902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2.444</w:t>
            </w:r>
          </w:p>
        </w:tc>
        <w:tc>
          <w:tcPr>
            <w:tcW w:w="10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AABA44E" w14:textId="247B57C4" w:rsidR="0089169D" w:rsidRPr="00440902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5.333</w:t>
            </w:r>
          </w:p>
        </w:tc>
        <w:tc>
          <w:tcPr>
            <w:tcW w:w="108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5CAEB39" w14:textId="2AE2B77F" w:rsidR="0089169D" w:rsidRPr="00440902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9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4AED977" w14:textId="4F5AC3D5" w:rsidR="0089169D" w:rsidRPr="00440902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0.144</w:t>
            </w:r>
          </w:p>
        </w:tc>
        <w:tc>
          <w:tcPr>
            <w:tcW w:w="132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2D96DBE" w14:textId="2F14FCC0" w:rsidR="0089169D" w:rsidRPr="00440902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0.159</w:t>
            </w:r>
          </w:p>
        </w:tc>
        <w:tc>
          <w:tcPr>
            <w:tcW w:w="140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A53DEC0" w14:textId="11B09D96" w:rsidR="0089169D" w:rsidRPr="0089169D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9</w:t>
            </w:r>
          </w:p>
        </w:tc>
        <w:tc>
          <w:tcPr>
            <w:tcW w:w="125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E954596" w14:textId="4CEEE782" w:rsidR="0089169D" w:rsidRPr="00440902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0.736</w:t>
            </w:r>
          </w:p>
        </w:tc>
        <w:tc>
          <w:tcPr>
            <w:tcW w:w="1030" w:type="dxa"/>
            <w:tcBorders>
              <w:left w:val="single" w:sz="12" w:space="0" w:color="auto"/>
            </w:tcBorders>
            <w:vAlign w:val="center"/>
          </w:tcPr>
          <w:p w14:paraId="3C11AB95" w14:textId="1EA343B6" w:rsidR="0089169D" w:rsidRPr="0089169D" w:rsidRDefault="0089169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1.733</w:t>
            </w:r>
          </w:p>
        </w:tc>
      </w:tr>
      <w:tr w:rsidR="0089169D" w14:paraId="31A0CF83" w14:textId="77777777" w:rsidTr="0060150C">
        <w:trPr>
          <w:trHeight w:val="20"/>
        </w:trPr>
        <w:tc>
          <w:tcPr>
            <w:tcW w:w="1443" w:type="dxa"/>
            <w:tcBorders>
              <w:right w:val="single" w:sz="12" w:space="0" w:color="auto"/>
            </w:tcBorders>
          </w:tcPr>
          <w:p w14:paraId="02AB9812" w14:textId="674C7619" w:rsidR="0089169D" w:rsidRPr="00DE4C26" w:rsidRDefault="005E7BE0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FON_IT</w:t>
            </w:r>
          </w:p>
        </w:tc>
        <w:tc>
          <w:tcPr>
            <w:tcW w:w="103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BF5AD4E" w14:textId="50738715" w:rsidR="0089169D" w:rsidRPr="0090787A" w:rsidRDefault="0090787A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1.455</w:t>
            </w:r>
          </w:p>
        </w:tc>
        <w:tc>
          <w:tcPr>
            <w:tcW w:w="10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B0636BE" w14:textId="4AD78479" w:rsidR="0089169D" w:rsidRPr="0090787A" w:rsidRDefault="0090787A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16.182</w:t>
            </w:r>
          </w:p>
        </w:tc>
        <w:tc>
          <w:tcPr>
            <w:tcW w:w="108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86F0AB4" w14:textId="4901ECA6" w:rsidR="0089169D" w:rsidRPr="0090787A" w:rsidRDefault="0090787A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9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6FA777B" w14:textId="4821CADE" w:rsidR="0089169D" w:rsidRPr="0090787A" w:rsidRDefault="0090787A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0.145</w:t>
            </w:r>
          </w:p>
        </w:tc>
        <w:tc>
          <w:tcPr>
            <w:tcW w:w="132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1C6663A" w14:textId="53708CA0" w:rsidR="0089169D" w:rsidRPr="0090787A" w:rsidRDefault="0090787A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40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34C8FEB" w14:textId="1FCFB822" w:rsidR="0089169D" w:rsidRPr="0090787A" w:rsidRDefault="0090787A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7</w:t>
            </w:r>
          </w:p>
        </w:tc>
        <w:tc>
          <w:tcPr>
            <w:tcW w:w="125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B3A03D5" w14:textId="065DD23B" w:rsidR="0089169D" w:rsidRPr="0090787A" w:rsidRDefault="0090787A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0.867</w:t>
            </w:r>
          </w:p>
        </w:tc>
        <w:tc>
          <w:tcPr>
            <w:tcW w:w="1030" w:type="dxa"/>
            <w:tcBorders>
              <w:left w:val="single" w:sz="12" w:space="0" w:color="auto"/>
            </w:tcBorders>
            <w:vAlign w:val="center"/>
          </w:tcPr>
          <w:p w14:paraId="6667A7E4" w14:textId="6ADE28FE" w:rsidR="0089169D" w:rsidRPr="0090787A" w:rsidRDefault="0090787A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1.2</w:t>
            </w:r>
          </w:p>
        </w:tc>
      </w:tr>
      <w:tr w:rsidR="0089169D" w14:paraId="4FA9AF4B" w14:textId="77777777" w:rsidTr="0060150C">
        <w:trPr>
          <w:trHeight w:val="20"/>
        </w:trPr>
        <w:tc>
          <w:tcPr>
            <w:tcW w:w="1443" w:type="dxa"/>
            <w:tcBorders>
              <w:right w:val="single" w:sz="12" w:space="0" w:color="auto"/>
            </w:tcBorders>
          </w:tcPr>
          <w:p w14:paraId="5CDDD137" w14:textId="18D827DF" w:rsidR="0089169D" w:rsidRPr="00DE4C26" w:rsidRDefault="005E7BE0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FON_SI</w:t>
            </w:r>
          </w:p>
        </w:tc>
        <w:tc>
          <w:tcPr>
            <w:tcW w:w="103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4AFFFB9" w14:textId="326611F4" w:rsidR="0089169D" w:rsidRPr="00220BE2" w:rsidRDefault="00220BE2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3.385</w:t>
            </w:r>
          </w:p>
        </w:tc>
        <w:tc>
          <w:tcPr>
            <w:tcW w:w="10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EF246C2" w14:textId="15A2647E" w:rsidR="0089169D" w:rsidRPr="00220BE2" w:rsidRDefault="00220BE2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24.923</w:t>
            </w:r>
          </w:p>
        </w:tc>
        <w:tc>
          <w:tcPr>
            <w:tcW w:w="108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F913F32" w14:textId="11F5FE88" w:rsidR="0089169D" w:rsidRPr="00220BE2" w:rsidRDefault="00220BE2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9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23215EA" w14:textId="30421EAF" w:rsidR="0089169D" w:rsidRPr="00220BE2" w:rsidRDefault="00220BE2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0.282</w:t>
            </w:r>
          </w:p>
        </w:tc>
        <w:tc>
          <w:tcPr>
            <w:tcW w:w="132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67F870C" w14:textId="61DE73D4" w:rsidR="0089169D" w:rsidRPr="00220BE2" w:rsidRDefault="00220BE2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0.499</w:t>
            </w:r>
          </w:p>
        </w:tc>
        <w:tc>
          <w:tcPr>
            <w:tcW w:w="140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56CDDC9" w14:textId="2E0E7FC8" w:rsidR="0089169D" w:rsidRPr="00220BE2" w:rsidRDefault="00220BE2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125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C851667" w14:textId="31D6CC24" w:rsidR="0089169D" w:rsidRPr="00220BE2" w:rsidRDefault="00220BE2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0.945</w:t>
            </w:r>
          </w:p>
        </w:tc>
        <w:tc>
          <w:tcPr>
            <w:tcW w:w="1030" w:type="dxa"/>
            <w:tcBorders>
              <w:left w:val="single" w:sz="12" w:space="0" w:color="auto"/>
            </w:tcBorders>
            <w:vAlign w:val="center"/>
          </w:tcPr>
          <w:p w14:paraId="23B0C607" w14:textId="4C39D058" w:rsidR="0089169D" w:rsidRPr="00220BE2" w:rsidRDefault="00220BE2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1.12</w:t>
            </w:r>
          </w:p>
        </w:tc>
      </w:tr>
      <w:tr w:rsidR="0089169D" w14:paraId="2DA02416" w14:textId="77777777" w:rsidTr="0060150C">
        <w:trPr>
          <w:trHeight w:val="20"/>
        </w:trPr>
        <w:tc>
          <w:tcPr>
            <w:tcW w:w="1443" w:type="dxa"/>
            <w:tcBorders>
              <w:right w:val="single" w:sz="12" w:space="0" w:color="auto"/>
            </w:tcBorders>
          </w:tcPr>
          <w:p w14:paraId="283E8F57" w14:textId="6E13D3A9" w:rsidR="0089169D" w:rsidRPr="00DE4C26" w:rsidRDefault="005E7BE0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MATF_RTI</w:t>
            </w:r>
          </w:p>
        </w:tc>
        <w:tc>
          <w:tcPr>
            <w:tcW w:w="103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30DC01F" w14:textId="402A385D" w:rsidR="0089169D" w:rsidRPr="0034516D" w:rsidRDefault="0034516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1.35</w:t>
            </w:r>
          </w:p>
        </w:tc>
        <w:tc>
          <w:tcPr>
            <w:tcW w:w="10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1900BA0" w14:textId="2EC11616" w:rsidR="0089169D" w:rsidRPr="0034516D" w:rsidRDefault="0034516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08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E1AD2F7" w14:textId="40791CB7" w:rsidR="0089169D" w:rsidRPr="0034516D" w:rsidRDefault="0034516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</w:tc>
        <w:tc>
          <w:tcPr>
            <w:tcW w:w="9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61C3667" w14:textId="175D854D" w:rsidR="0089169D" w:rsidRPr="0034516D" w:rsidRDefault="0034516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0.035</w:t>
            </w:r>
          </w:p>
        </w:tc>
        <w:tc>
          <w:tcPr>
            <w:tcW w:w="132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360041B" w14:textId="34B3D008" w:rsidR="0089169D" w:rsidRPr="0034516D" w:rsidRDefault="0034516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0.519</w:t>
            </w:r>
          </w:p>
        </w:tc>
        <w:tc>
          <w:tcPr>
            <w:tcW w:w="140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58A4EDD" w14:textId="546018DD" w:rsidR="0089169D" w:rsidRPr="0034516D" w:rsidRDefault="0034516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25</w:t>
            </w:r>
          </w:p>
        </w:tc>
        <w:tc>
          <w:tcPr>
            <w:tcW w:w="125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600199A" w14:textId="05EBFD10" w:rsidR="0089169D" w:rsidRPr="0034516D" w:rsidRDefault="0034516D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0.647</w:t>
            </w:r>
          </w:p>
        </w:tc>
        <w:tc>
          <w:tcPr>
            <w:tcW w:w="1030" w:type="dxa"/>
            <w:tcBorders>
              <w:left w:val="single" w:sz="12" w:space="0" w:color="auto"/>
            </w:tcBorders>
            <w:vAlign w:val="center"/>
          </w:tcPr>
          <w:p w14:paraId="58CF8EA5" w14:textId="3229EE1D" w:rsidR="0089169D" w:rsidRPr="00911089" w:rsidRDefault="00911089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2.492</w:t>
            </w:r>
          </w:p>
        </w:tc>
      </w:tr>
      <w:tr w:rsidR="0089169D" w14:paraId="106B3DF0" w14:textId="77777777" w:rsidTr="0060150C">
        <w:trPr>
          <w:trHeight w:val="20"/>
        </w:trPr>
        <w:tc>
          <w:tcPr>
            <w:tcW w:w="1443" w:type="dxa"/>
            <w:tcBorders>
              <w:right w:val="single" w:sz="12" w:space="0" w:color="auto"/>
            </w:tcBorders>
          </w:tcPr>
          <w:p w14:paraId="3BC3F6F1" w14:textId="16B9D3FF" w:rsidR="0089169D" w:rsidRPr="00DE4C26" w:rsidRDefault="005E7BE0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JOURNALS</w:t>
            </w:r>
          </w:p>
        </w:tc>
        <w:tc>
          <w:tcPr>
            <w:tcW w:w="103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7E55EC1" w14:textId="5B775232" w:rsidR="0089169D" w:rsidRPr="003409A0" w:rsidRDefault="00AE5FEF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28.174</w:t>
            </w:r>
          </w:p>
        </w:tc>
        <w:tc>
          <w:tcPr>
            <w:tcW w:w="10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570FED5" w14:textId="7D2FD3E5" w:rsidR="0089169D" w:rsidRPr="003409A0" w:rsidRDefault="00AE5FEF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32.804</w:t>
            </w:r>
          </w:p>
        </w:tc>
        <w:tc>
          <w:tcPr>
            <w:tcW w:w="108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AED20B9" w14:textId="0595243D" w:rsidR="0089169D" w:rsidRPr="003409A0" w:rsidRDefault="00AE5FEF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9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60D2FE6" w14:textId="52567E50" w:rsidR="0089169D" w:rsidRPr="003409A0" w:rsidRDefault="00AE5FEF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0.102</w:t>
            </w:r>
          </w:p>
        </w:tc>
        <w:tc>
          <w:tcPr>
            <w:tcW w:w="132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2F36A77" w14:textId="2C28DEA2" w:rsidR="0089169D" w:rsidRPr="007B3D76" w:rsidRDefault="007B3D76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0.</w:t>
            </w:r>
            <w:r w:rsidR="00AE5FEF">
              <w:rPr>
                <w:lang w:val="en-GB"/>
              </w:rPr>
              <w:t>529</w:t>
            </w:r>
          </w:p>
        </w:tc>
        <w:tc>
          <w:tcPr>
            <w:tcW w:w="140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F481DE3" w14:textId="7485A44A" w:rsidR="0089169D" w:rsidRPr="007B3D76" w:rsidRDefault="00AE5FEF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25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CAF7251" w14:textId="5F3FB931" w:rsidR="0089169D" w:rsidRPr="007B3D76" w:rsidRDefault="00844C41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0.853</w:t>
            </w:r>
          </w:p>
        </w:tc>
        <w:tc>
          <w:tcPr>
            <w:tcW w:w="1030" w:type="dxa"/>
            <w:tcBorders>
              <w:left w:val="single" w:sz="12" w:space="0" w:color="auto"/>
            </w:tcBorders>
            <w:vAlign w:val="center"/>
          </w:tcPr>
          <w:p w14:paraId="76720D0A" w14:textId="25518127" w:rsidR="0089169D" w:rsidRPr="007B3D76" w:rsidRDefault="00844C41" w:rsidP="00220488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2.242</w:t>
            </w:r>
          </w:p>
        </w:tc>
      </w:tr>
    </w:tbl>
    <w:p w14:paraId="1EABEB90" w14:textId="3D75FC9E" w:rsidR="0060150C" w:rsidRDefault="0060150C" w:rsidP="0060150C">
      <w:pPr>
        <w:pStyle w:val="Inivonaslova-Poglavlje"/>
        <w:rPr>
          <w:lang w:val="sr-Cyrl-RS"/>
        </w:rPr>
      </w:pPr>
      <w:r>
        <w:rPr>
          <w:lang w:val="sr-Cyrl-RS"/>
        </w:rPr>
        <w:lastRenderedPageBreak/>
        <w:t xml:space="preserve"> </w:t>
      </w:r>
      <w:bookmarkStart w:id="17" w:name="_Toc31305689"/>
      <w:r>
        <w:rPr>
          <w:lang w:val="sr-Cyrl-RS"/>
        </w:rPr>
        <w:t>Пример анализе података</w:t>
      </w:r>
      <w:bookmarkEnd w:id="17"/>
    </w:p>
    <w:p w14:paraId="31FDBDB4" w14:textId="77777777" w:rsidR="00DB4E4D" w:rsidRPr="00A430CC" w:rsidRDefault="00DB4E4D" w:rsidP="00DB4E4D">
      <w:pPr>
        <w:pStyle w:val="IInivonaslova-Potpoglavlje"/>
      </w:pPr>
      <w:bookmarkStart w:id="18" w:name="_Toc31305690"/>
      <w:r>
        <w:t>Имплементација система</w:t>
      </w:r>
      <w:bookmarkEnd w:id="18"/>
    </w:p>
    <w:p w14:paraId="6E637A0E" w14:textId="77777777" w:rsidR="00DB4E4D" w:rsidRDefault="00DB4E4D" w:rsidP="00DB4E4D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>Верификација је одрађена ручно упоређивањем примарног скупа података са секундарним скупом података. Понављањем инспекције и верификацијом успешности написаних скрипти за креирање .</w:t>
      </w:r>
      <w:r w:rsidRPr="00961BCA">
        <w:rPr>
          <w:i/>
          <w:lang w:val="en-GB"/>
        </w:rPr>
        <w:t>gml</w:t>
      </w:r>
      <w:r w:rsidRPr="00961BCA">
        <w:rPr>
          <w:i/>
          <w:lang w:val="sr-Cyrl-RS"/>
        </w:rPr>
        <w:t xml:space="preserve"> </w:t>
      </w:r>
      <w:r>
        <w:rPr>
          <w:lang w:val="sr-Cyrl-RS"/>
        </w:rPr>
        <w:t>фајлова потврђује се да су подаци очишћени и да се сада налазе у адекватном формату за формирање тражених мрежа.</w:t>
      </w:r>
    </w:p>
    <w:p w14:paraId="6F006EE4" w14:textId="77777777" w:rsidR="00DB4E4D" w:rsidRPr="00A430CC" w:rsidRDefault="00DB4E4D" w:rsidP="00DB4E4D">
      <w:pPr>
        <w:pStyle w:val="IInivonaslova-Potpoglavlje"/>
        <w:rPr>
          <w:lang w:val="sr-Cyrl-RS"/>
        </w:rPr>
      </w:pPr>
      <w:bookmarkStart w:id="19" w:name="_Toc31305691"/>
      <w:r>
        <w:rPr>
          <w:lang w:val="sr-Cyrl-RS"/>
        </w:rPr>
        <w:t>Имплементација система</w:t>
      </w:r>
      <w:bookmarkEnd w:id="19"/>
    </w:p>
    <w:p w14:paraId="7EAB0E72" w14:textId="77777777" w:rsidR="00DB4E4D" w:rsidRDefault="00DB4E4D" w:rsidP="00DB4E4D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>Верификација је одрађена ручно упоређивањем примарног скупа података са секундарним скупом података. Понављањем инспекције и верификацијом успешности написаних скрипти за креирање .</w:t>
      </w:r>
      <w:r w:rsidRPr="00961BCA">
        <w:rPr>
          <w:i/>
          <w:lang w:val="en-GB"/>
        </w:rPr>
        <w:t>gml</w:t>
      </w:r>
      <w:r w:rsidRPr="00961BCA">
        <w:rPr>
          <w:i/>
          <w:lang w:val="sr-Cyrl-RS"/>
        </w:rPr>
        <w:t xml:space="preserve"> </w:t>
      </w:r>
      <w:r>
        <w:rPr>
          <w:lang w:val="sr-Cyrl-RS"/>
        </w:rPr>
        <w:t>фајлова потврђује се да су подаци очишћени и да се сада налазе у адекватном формату за формирање тражених мрежа.</w:t>
      </w:r>
    </w:p>
    <w:p w14:paraId="0DCF16F9" w14:textId="5DB43DEF" w:rsidR="00ED589F" w:rsidRPr="00A430CC" w:rsidRDefault="0060150C" w:rsidP="00547A2A">
      <w:pPr>
        <w:pStyle w:val="Inivonaslova-Poglavlje"/>
        <w:rPr>
          <w:lang w:val="sr-Cyrl-RS"/>
        </w:rPr>
      </w:pPr>
      <w:bookmarkStart w:id="20" w:name="_Toc31305692"/>
      <w:r>
        <w:rPr>
          <w:lang w:val="sr-Cyrl-RS"/>
        </w:rPr>
        <w:lastRenderedPageBreak/>
        <w:t xml:space="preserve">Тачке </w:t>
      </w:r>
      <w:r w:rsidR="004C6C82">
        <w:rPr>
          <w:lang w:val="sr-Cyrl-RS"/>
        </w:rPr>
        <w:t>унапређења</w:t>
      </w:r>
      <w:r>
        <w:rPr>
          <w:lang w:val="sr-Cyrl-RS"/>
        </w:rPr>
        <w:t xml:space="preserve"> и </w:t>
      </w:r>
      <w:r w:rsidR="004C6C82">
        <w:rPr>
          <w:lang w:val="sr-Cyrl-RS"/>
        </w:rPr>
        <w:t>проширења</w:t>
      </w:r>
      <w:r>
        <w:rPr>
          <w:lang w:val="sr-Cyrl-RS"/>
        </w:rPr>
        <w:t xml:space="preserve"> апликације</w:t>
      </w:r>
      <w:bookmarkEnd w:id="20"/>
    </w:p>
    <w:p w14:paraId="560791B9" w14:textId="77777777" w:rsidR="007A0655" w:rsidRDefault="00B552FF" w:rsidP="005C6F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>У овом</w:t>
      </w:r>
      <w:r w:rsidR="00AF29F6">
        <w:rPr>
          <w:lang w:val="sr-Cyrl-RS"/>
        </w:rPr>
        <w:t xml:space="preserve"> поглављу </w:t>
      </w:r>
      <w:r w:rsidR="00673575">
        <w:rPr>
          <w:lang w:val="sr-Cyrl-RS"/>
        </w:rPr>
        <w:t xml:space="preserve">биће таксативно наведени одговори на истраживачка питања из поставке пројектног задатка. </w:t>
      </w:r>
      <w:r w:rsidR="009F0DC0">
        <w:rPr>
          <w:lang w:val="sr-Cyrl-RS"/>
        </w:rPr>
        <w:t xml:space="preserve">Одређена питања су </w:t>
      </w:r>
      <w:r w:rsidR="000F280E">
        <w:rPr>
          <w:lang w:val="sr-Cyrl-RS"/>
        </w:rPr>
        <w:t>надограђена</w:t>
      </w:r>
      <w:r w:rsidR="007A0655">
        <w:rPr>
          <w:lang w:val="sr-Cyrl-RS"/>
        </w:rPr>
        <w:t>, а н</w:t>
      </w:r>
      <w:r w:rsidR="00520D90">
        <w:rPr>
          <w:lang w:val="sr-Cyrl-RS"/>
        </w:rPr>
        <w:t>а крају поглавља налазе се до</w:t>
      </w:r>
      <w:r w:rsidR="00D616C8">
        <w:rPr>
          <w:lang w:val="sr-Cyrl-RS"/>
        </w:rPr>
        <w:t>дата питања</w:t>
      </w:r>
      <w:r w:rsidR="009F0DC0">
        <w:rPr>
          <w:lang w:val="sr-Cyrl-RS"/>
        </w:rPr>
        <w:t xml:space="preserve"> </w:t>
      </w:r>
      <w:r w:rsidR="007A0655">
        <w:rPr>
          <w:lang w:val="sr-Cyrl-RS"/>
        </w:rPr>
        <w:t>са циљем усмеравања анализе и искоришћења свих доступних података.</w:t>
      </w:r>
    </w:p>
    <w:p w14:paraId="23CDE913" w14:textId="5868E7DE" w:rsidR="007A0655" w:rsidRDefault="0060150C" w:rsidP="005C6F2A">
      <w:pPr>
        <w:pStyle w:val="IInivonaslova-Potpoglavlje"/>
        <w:rPr>
          <w:lang w:val="sr-Cyrl-RS"/>
        </w:rPr>
      </w:pPr>
      <w:bookmarkStart w:id="21" w:name="_Toc31305693"/>
      <w:r>
        <w:rPr>
          <w:lang w:val="sr-Cyrl-RS"/>
        </w:rPr>
        <w:t xml:space="preserve">Тачке </w:t>
      </w:r>
      <w:r w:rsidR="00DB4E4D">
        <w:rPr>
          <w:lang w:val="sr-Cyrl-RS"/>
        </w:rPr>
        <w:t xml:space="preserve">унапређења </w:t>
      </w:r>
      <w:r>
        <w:rPr>
          <w:lang w:val="sr-Cyrl-RS"/>
        </w:rPr>
        <w:t>апликације</w:t>
      </w:r>
      <w:bookmarkEnd w:id="21"/>
    </w:p>
    <w:p w14:paraId="3D5D39CE" w14:textId="29087A4F" w:rsidR="00B71BB7" w:rsidRDefault="008B0E94" w:rsidP="005C6F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Просечан </w:t>
      </w:r>
      <w:r w:rsidR="001D7809">
        <w:rPr>
          <w:lang w:val="sr-Cyrl-RS"/>
        </w:rPr>
        <w:t xml:space="preserve">број коаутора </w:t>
      </w:r>
      <w:r w:rsidR="00715BAE">
        <w:rPr>
          <w:lang w:val="sr-Cyrl-RS"/>
        </w:rPr>
        <w:t xml:space="preserve">по сваком аутору добија се као </w:t>
      </w:r>
      <w:r w:rsidR="00F2389E">
        <w:rPr>
          <w:lang w:val="sr-Cyrl-RS"/>
        </w:rPr>
        <w:t>просек</w:t>
      </w:r>
      <w:r w:rsidR="009B6A7C">
        <w:rPr>
          <w:lang w:val="sr-Cyrl-RS"/>
        </w:rPr>
        <w:t xml:space="preserve"> </w:t>
      </w:r>
      <w:r w:rsidR="00FF047B">
        <w:rPr>
          <w:lang w:val="sr-Cyrl-RS"/>
        </w:rPr>
        <w:t>сум</w:t>
      </w:r>
      <w:r w:rsidR="00F2389E">
        <w:rPr>
          <w:lang w:val="sr-Cyrl-RS"/>
        </w:rPr>
        <w:t>а</w:t>
      </w:r>
      <w:r w:rsidR="00FF047B">
        <w:rPr>
          <w:lang w:val="sr-Cyrl-RS"/>
        </w:rPr>
        <w:t xml:space="preserve"> </w:t>
      </w:r>
      <w:r w:rsidR="00883F56">
        <w:rPr>
          <w:lang w:val="sr-Cyrl-RS"/>
        </w:rPr>
        <w:t>тежин</w:t>
      </w:r>
      <w:r w:rsidR="00FF047B">
        <w:rPr>
          <w:lang w:val="sr-Cyrl-RS"/>
        </w:rPr>
        <w:t>а</w:t>
      </w:r>
      <w:r w:rsidR="00883F56">
        <w:rPr>
          <w:lang w:val="sr-Cyrl-RS"/>
        </w:rPr>
        <w:t xml:space="preserve"> </w:t>
      </w:r>
      <w:r w:rsidR="007F0589">
        <w:rPr>
          <w:lang w:val="sr-Cyrl-RS"/>
        </w:rPr>
        <w:t>грана</w:t>
      </w:r>
      <w:r w:rsidR="00883F56">
        <w:rPr>
          <w:lang w:val="sr-Cyrl-RS"/>
        </w:rPr>
        <w:t xml:space="preserve"> </w:t>
      </w:r>
      <w:r w:rsidR="006F685F">
        <w:rPr>
          <w:lang w:val="sr-Cyrl-RS"/>
        </w:rPr>
        <w:t xml:space="preserve">сваког од </w:t>
      </w:r>
      <w:r w:rsidR="00883F56">
        <w:rPr>
          <w:lang w:val="sr-Cyrl-RS"/>
        </w:rPr>
        <w:t xml:space="preserve">аутора </w:t>
      </w:r>
      <w:r w:rsidR="008E732A">
        <w:rPr>
          <w:lang w:val="sr-Cyrl-RS"/>
        </w:rPr>
        <w:t>које су</w:t>
      </w:r>
      <w:r w:rsidR="00883F56">
        <w:rPr>
          <w:lang w:val="sr-Cyrl-RS"/>
        </w:rPr>
        <w:t xml:space="preserve"> подељене укупним бројем радова</w:t>
      </w:r>
      <w:r w:rsidR="004F2AB7">
        <w:rPr>
          <w:lang w:val="sr-Cyrl-RS"/>
        </w:rPr>
        <w:t xml:space="preserve"> </w:t>
      </w:r>
      <w:r w:rsidR="00D62C91">
        <w:rPr>
          <w:lang w:val="sr-Cyrl-RS"/>
        </w:rPr>
        <w:t>тог аутора</w:t>
      </w:r>
      <w:r w:rsidR="003D0B99">
        <w:rPr>
          <w:lang w:val="sr-Cyrl-RS"/>
        </w:rPr>
        <w:t>.</w:t>
      </w:r>
      <w:r w:rsidR="009D0E60">
        <w:rPr>
          <w:lang w:val="sr-Cyrl-RS"/>
        </w:rPr>
        <w:t xml:space="preserve"> Ова </w:t>
      </w:r>
      <w:r w:rsidR="00980A1A">
        <w:rPr>
          <w:lang w:val="sr-Cyrl-RS"/>
        </w:rPr>
        <w:t xml:space="preserve">вредност </w:t>
      </w:r>
      <w:r w:rsidR="0031689D">
        <w:rPr>
          <w:lang w:val="sr-Cyrl-RS"/>
        </w:rPr>
        <w:t xml:space="preserve">је </w:t>
      </w:r>
      <w:r w:rsidR="009524D5">
        <w:rPr>
          <w:lang w:val="sr-Cyrl-RS"/>
        </w:rPr>
        <w:t>за сваку од мрежа приказана у табели:</w:t>
      </w:r>
      <w:r w:rsidR="00B71BB7" w:rsidRPr="00B71BB7">
        <w:rPr>
          <w:lang w:val="sr-Cyrl-RS"/>
        </w:rPr>
        <w:t xml:space="preserve">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219"/>
        <w:gridCol w:w="729"/>
        <w:gridCol w:w="1230"/>
        <w:gridCol w:w="873"/>
        <w:gridCol w:w="1102"/>
        <w:gridCol w:w="1115"/>
        <w:gridCol w:w="1102"/>
        <w:gridCol w:w="1484"/>
      </w:tblGrid>
      <w:tr w:rsidR="00EE1C86" w14:paraId="12C41532" w14:textId="77777777" w:rsidTr="00220488">
        <w:trPr>
          <w:trHeight w:val="283"/>
        </w:trPr>
        <w:tc>
          <w:tcPr>
            <w:tcW w:w="1126" w:type="pct"/>
            <w:tcBorders>
              <w:bottom w:val="single" w:sz="12" w:space="0" w:color="auto"/>
              <w:right w:val="single" w:sz="12" w:space="0" w:color="auto"/>
            </w:tcBorders>
            <w:hideMark/>
          </w:tcPr>
          <w:p w14:paraId="5A18D5C8" w14:textId="77777777" w:rsidR="00EE1C86" w:rsidRDefault="00EE1C86" w:rsidP="007446BC">
            <w:pPr>
              <w:jc w:val="center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Network ID</w:t>
            </w:r>
          </w:p>
        </w:tc>
        <w:tc>
          <w:tcPr>
            <w:tcW w:w="370" w:type="pct"/>
            <w:tcBorders>
              <w:left w:val="single" w:sz="12" w:space="0" w:color="auto"/>
              <w:bottom w:val="single" w:sz="12" w:space="0" w:color="auto"/>
            </w:tcBorders>
            <w:hideMark/>
          </w:tcPr>
          <w:p w14:paraId="05CE3DEA" w14:textId="77777777" w:rsidR="00EE1C86" w:rsidRDefault="00EE1C86" w:rsidP="007446B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ALL</w:t>
            </w:r>
          </w:p>
        </w:tc>
        <w:tc>
          <w:tcPr>
            <w:tcW w:w="624" w:type="pct"/>
            <w:tcBorders>
              <w:bottom w:val="single" w:sz="12" w:space="0" w:color="auto"/>
            </w:tcBorders>
            <w:hideMark/>
          </w:tcPr>
          <w:p w14:paraId="5429EED5" w14:textId="77777777" w:rsidR="00EE1C86" w:rsidRDefault="00EE1C86" w:rsidP="007446B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ETF_RTI</w:t>
            </w:r>
          </w:p>
        </w:tc>
        <w:tc>
          <w:tcPr>
            <w:tcW w:w="443" w:type="pct"/>
            <w:tcBorders>
              <w:bottom w:val="single" w:sz="12" w:space="0" w:color="auto"/>
            </w:tcBorders>
            <w:hideMark/>
          </w:tcPr>
          <w:p w14:paraId="67BC3D64" w14:textId="77777777" w:rsidR="00EE1C86" w:rsidRDefault="00EE1C86" w:rsidP="007446B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</w:t>
            </w:r>
          </w:p>
        </w:tc>
        <w:tc>
          <w:tcPr>
            <w:tcW w:w="559" w:type="pct"/>
            <w:tcBorders>
              <w:bottom w:val="single" w:sz="12" w:space="0" w:color="auto"/>
            </w:tcBorders>
            <w:hideMark/>
          </w:tcPr>
          <w:p w14:paraId="3B8C0144" w14:textId="77777777" w:rsidR="00EE1C86" w:rsidRDefault="00EE1C86" w:rsidP="007446B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FON_IS</w:t>
            </w:r>
          </w:p>
        </w:tc>
        <w:tc>
          <w:tcPr>
            <w:tcW w:w="566" w:type="pct"/>
            <w:tcBorders>
              <w:bottom w:val="single" w:sz="12" w:space="0" w:color="auto"/>
            </w:tcBorders>
            <w:hideMark/>
          </w:tcPr>
          <w:p w14:paraId="051962AD" w14:textId="77777777" w:rsidR="00EE1C86" w:rsidRDefault="00EE1C86" w:rsidP="007446B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FON_IT</w:t>
            </w:r>
          </w:p>
        </w:tc>
        <w:tc>
          <w:tcPr>
            <w:tcW w:w="559" w:type="pct"/>
            <w:tcBorders>
              <w:bottom w:val="single" w:sz="12" w:space="0" w:color="auto"/>
            </w:tcBorders>
            <w:hideMark/>
          </w:tcPr>
          <w:p w14:paraId="39EB3993" w14:textId="77777777" w:rsidR="00EE1C86" w:rsidRDefault="00EE1C86" w:rsidP="007446B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FON_SI</w:t>
            </w:r>
          </w:p>
        </w:tc>
        <w:tc>
          <w:tcPr>
            <w:tcW w:w="754" w:type="pct"/>
            <w:tcBorders>
              <w:bottom w:val="single" w:sz="12" w:space="0" w:color="auto"/>
            </w:tcBorders>
            <w:hideMark/>
          </w:tcPr>
          <w:p w14:paraId="100C951F" w14:textId="77777777" w:rsidR="00EE1C86" w:rsidRDefault="00EE1C86" w:rsidP="007446B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MATF_RTI</w:t>
            </w:r>
          </w:p>
        </w:tc>
      </w:tr>
      <w:tr w:rsidR="00EE1C86" w14:paraId="7E4136B5" w14:textId="77777777" w:rsidTr="00220488">
        <w:trPr>
          <w:trHeight w:val="283"/>
        </w:trPr>
        <w:tc>
          <w:tcPr>
            <w:tcW w:w="1126" w:type="pct"/>
            <w:tcBorders>
              <w:top w:val="single" w:sz="12" w:space="0" w:color="auto"/>
              <w:right w:val="single" w:sz="12" w:space="0" w:color="auto"/>
            </w:tcBorders>
            <w:hideMark/>
          </w:tcPr>
          <w:p w14:paraId="076DE7C6" w14:textId="21275858" w:rsidR="00EE1C86" w:rsidRDefault="00EE1C86" w:rsidP="007446BC">
            <w:pPr>
              <w:jc w:val="center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Average coauthors</w:t>
            </w:r>
          </w:p>
        </w:tc>
        <w:tc>
          <w:tcPr>
            <w:tcW w:w="370" w:type="pct"/>
            <w:tcBorders>
              <w:top w:val="single" w:sz="12" w:space="0" w:color="auto"/>
              <w:left w:val="single" w:sz="12" w:space="0" w:color="auto"/>
            </w:tcBorders>
            <w:hideMark/>
          </w:tcPr>
          <w:p w14:paraId="1E614AC8" w14:textId="6934A8D5" w:rsidR="00EE1C86" w:rsidRPr="009E2B22" w:rsidRDefault="00EE1C86" w:rsidP="007446BC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sr-Cyrl-RS"/>
              </w:rPr>
              <w:t>0.</w:t>
            </w:r>
            <w:r w:rsidR="009E2B22">
              <w:rPr>
                <w:color w:val="000000"/>
                <w:lang w:val="en-US"/>
              </w:rPr>
              <w:t>71</w:t>
            </w:r>
          </w:p>
        </w:tc>
        <w:tc>
          <w:tcPr>
            <w:tcW w:w="624" w:type="pct"/>
            <w:tcBorders>
              <w:top w:val="single" w:sz="12" w:space="0" w:color="auto"/>
            </w:tcBorders>
            <w:hideMark/>
          </w:tcPr>
          <w:p w14:paraId="157EA8CF" w14:textId="62F353B6" w:rsidR="00EE1C86" w:rsidRDefault="00EE1C86" w:rsidP="007446B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</w:t>
            </w:r>
            <w:r w:rsidR="00136DA0">
              <w:rPr>
                <w:color w:val="000000"/>
              </w:rPr>
              <w:t>806</w:t>
            </w:r>
            <w:r w:rsidRPr="00B71BB7">
              <w:rPr>
                <w:lang w:val="sr-Cyrl-RS"/>
              </w:rPr>
              <w:t xml:space="preserve">                                                                                                 </w:t>
            </w:r>
          </w:p>
        </w:tc>
        <w:tc>
          <w:tcPr>
            <w:tcW w:w="443" w:type="pct"/>
            <w:tcBorders>
              <w:top w:val="single" w:sz="12" w:space="0" w:color="auto"/>
            </w:tcBorders>
            <w:hideMark/>
          </w:tcPr>
          <w:p w14:paraId="371ED1FC" w14:textId="42860CDD" w:rsidR="00EE1C86" w:rsidRDefault="00EE1C86" w:rsidP="007446B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</w:t>
            </w:r>
            <w:r w:rsidR="00BA3F64">
              <w:rPr>
                <w:color w:val="000000"/>
              </w:rPr>
              <w:t>997</w:t>
            </w:r>
          </w:p>
        </w:tc>
        <w:tc>
          <w:tcPr>
            <w:tcW w:w="559" w:type="pct"/>
            <w:tcBorders>
              <w:top w:val="single" w:sz="12" w:space="0" w:color="auto"/>
            </w:tcBorders>
            <w:hideMark/>
          </w:tcPr>
          <w:p w14:paraId="346A80A5" w14:textId="0DADE30E" w:rsidR="00EE1C86" w:rsidRDefault="00BA3F64" w:rsidP="007446BC">
            <w:pPr>
              <w:jc w:val="center"/>
              <w:rPr>
                <w:color w:val="000000"/>
              </w:rPr>
            </w:pPr>
            <w:r>
              <w:t>0.725</w:t>
            </w:r>
            <w:r w:rsidR="00EE1C86" w:rsidRPr="00B71BB7">
              <w:rPr>
                <w:lang w:val="sr-Cyrl-RS"/>
              </w:rPr>
              <w:t xml:space="preserve">                                                                                                 </w:t>
            </w:r>
          </w:p>
        </w:tc>
        <w:tc>
          <w:tcPr>
            <w:tcW w:w="566" w:type="pct"/>
            <w:tcBorders>
              <w:top w:val="single" w:sz="12" w:space="0" w:color="auto"/>
            </w:tcBorders>
            <w:hideMark/>
          </w:tcPr>
          <w:p w14:paraId="74D61A72" w14:textId="462C22F4" w:rsidR="00EE1C86" w:rsidRPr="00BA3F64" w:rsidRDefault="00EE1C86" w:rsidP="007446BC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</w:rPr>
              <w:t>0.</w:t>
            </w:r>
            <w:r w:rsidR="00BA3F64">
              <w:rPr>
                <w:color w:val="000000"/>
                <w:lang w:val="en-US"/>
              </w:rPr>
              <w:t>505</w:t>
            </w:r>
          </w:p>
        </w:tc>
        <w:tc>
          <w:tcPr>
            <w:tcW w:w="559" w:type="pct"/>
            <w:tcBorders>
              <w:top w:val="single" w:sz="12" w:space="0" w:color="auto"/>
            </w:tcBorders>
            <w:hideMark/>
          </w:tcPr>
          <w:p w14:paraId="54C185D1" w14:textId="1303D488" w:rsidR="00EE1C86" w:rsidRDefault="00BA3F64" w:rsidP="007446B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3E21DA">
              <w:rPr>
                <w:color w:val="000000"/>
              </w:rPr>
              <w:t>772</w:t>
            </w:r>
          </w:p>
        </w:tc>
        <w:tc>
          <w:tcPr>
            <w:tcW w:w="754" w:type="pct"/>
            <w:tcBorders>
              <w:top w:val="single" w:sz="12" w:space="0" w:color="auto"/>
            </w:tcBorders>
            <w:hideMark/>
          </w:tcPr>
          <w:p w14:paraId="1F378D40" w14:textId="64F694BF" w:rsidR="00EE1C86" w:rsidRPr="00272987" w:rsidRDefault="00EE1C86" w:rsidP="007446BC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</w:rPr>
              <w:t>0.</w:t>
            </w:r>
            <w:r w:rsidR="00272987">
              <w:rPr>
                <w:color w:val="000000"/>
                <w:lang w:val="en-US"/>
              </w:rPr>
              <w:t>331</w:t>
            </w:r>
          </w:p>
        </w:tc>
      </w:tr>
    </w:tbl>
    <w:p w14:paraId="68A528BA" w14:textId="082D8300" w:rsidR="00855AAE" w:rsidRPr="00B71B3A" w:rsidRDefault="005758C1" w:rsidP="005C6F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На ниску вредност </w:t>
      </w:r>
      <w:r w:rsidR="00776964">
        <w:rPr>
          <w:lang w:val="sr-Cyrl-RS"/>
        </w:rPr>
        <w:t>просека утиче велики број радова који ј</w:t>
      </w:r>
      <w:r w:rsidR="00BD20EF">
        <w:rPr>
          <w:lang w:val="sr-Cyrl-RS"/>
        </w:rPr>
        <w:t>е</w:t>
      </w:r>
      <w:r w:rsidR="00776964">
        <w:rPr>
          <w:lang w:val="sr-Cyrl-RS"/>
        </w:rPr>
        <w:t xml:space="preserve"> написан у сарадњи са коауторима ван Универзитета у Београду</w:t>
      </w:r>
      <w:r w:rsidR="00BD20EF">
        <w:rPr>
          <w:lang w:val="sr-Cyrl-RS"/>
        </w:rPr>
        <w:t>.</w:t>
      </w:r>
    </w:p>
    <w:p w14:paraId="02BF3D54" w14:textId="0A426651" w:rsidR="007A0655" w:rsidRDefault="0060150C" w:rsidP="005C6F2A">
      <w:pPr>
        <w:pStyle w:val="IInivonaslova-Potpoglavlje"/>
        <w:rPr>
          <w:lang w:val="sr-Cyrl-RS"/>
        </w:rPr>
      </w:pPr>
      <w:bookmarkStart w:id="22" w:name="_Toc31305694"/>
      <w:r>
        <w:rPr>
          <w:lang w:val="sr-Cyrl-RS"/>
        </w:rPr>
        <w:t>Тачке</w:t>
      </w:r>
      <w:r w:rsidR="00DB4E4D">
        <w:rPr>
          <w:lang w:val="en-GB"/>
        </w:rPr>
        <w:t xml:space="preserve"> </w:t>
      </w:r>
      <w:r w:rsidR="00DB4E4D">
        <w:rPr>
          <w:lang w:val="sr-Cyrl-RS"/>
        </w:rPr>
        <w:t>проширења</w:t>
      </w:r>
      <w:r>
        <w:rPr>
          <w:lang w:val="sr-Cyrl-RS"/>
        </w:rPr>
        <w:t xml:space="preserve"> апликације</w:t>
      </w:r>
      <w:bookmarkEnd w:id="22"/>
    </w:p>
    <w:p w14:paraId="7DA06B7F" w14:textId="7874E9F1" w:rsidR="007A0655" w:rsidRPr="00B552FF" w:rsidRDefault="009827D3" w:rsidP="005C6F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Најпродуктивнији научници се налазе </w:t>
      </w:r>
      <w:r w:rsidR="000A566F">
        <w:rPr>
          <w:lang w:val="sr-Cyrl-RS"/>
        </w:rPr>
        <w:t>рангирањем</w:t>
      </w:r>
      <w:r>
        <w:rPr>
          <w:lang w:val="sr-Cyrl-RS"/>
        </w:rPr>
        <w:t xml:space="preserve"> укупног броја радова сваког аутора</w:t>
      </w:r>
      <w:r w:rsidR="001A65D3">
        <w:rPr>
          <w:lang w:val="sr-Cyrl-RS"/>
        </w:rPr>
        <w:t>, укључујући и радове које су аутори сами писали или на којима су сарађивали са коауторима који се не разматрају</w:t>
      </w:r>
      <w:r>
        <w:rPr>
          <w:lang w:val="sr-Cyrl-RS"/>
        </w:rPr>
        <w:t xml:space="preserve"> </w:t>
      </w:r>
      <w:r w:rsidR="00DF743D">
        <w:rPr>
          <w:lang w:val="sr-Cyrl-RS"/>
        </w:rPr>
        <w:t>приликом креирања мреже.</w:t>
      </w:r>
    </w:p>
    <w:p w14:paraId="1508AD40" w14:textId="1A3FE091" w:rsidR="00DA6A7D" w:rsidRDefault="005C0141" w:rsidP="005C6F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Табела десет најпродуктивнијих научника, као и њихов укупан број радова и идентификатор катедре и факултета којем припадају, </w:t>
      </w:r>
      <w:r w:rsidR="00D07472">
        <w:rPr>
          <w:lang w:val="sr-Cyrl-RS"/>
        </w:rPr>
        <w:t>приказана је</w:t>
      </w:r>
      <w:r>
        <w:rPr>
          <w:lang w:val="sr-Cyrl-RS"/>
        </w:rPr>
        <w:t xml:space="preserve"> у </w:t>
      </w:r>
      <w:r w:rsidR="00D07472">
        <w:rPr>
          <w:lang w:val="sr-Cyrl-RS"/>
        </w:rPr>
        <w:t>наставку</w:t>
      </w:r>
      <w:r>
        <w:rPr>
          <w:lang w:val="sr-Cyrl-RS"/>
        </w:rPr>
        <w:t>:</w:t>
      </w:r>
    </w:p>
    <w:tbl>
      <w:tblPr>
        <w:tblStyle w:val="TableGrid"/>
        <w:tblW w:w="5127" w:type="pct"/>
        <w:tblLook w:val="04A0" w:firstRow="1" w:lastRow="0" w:firstColumn="1" w:lastColumn="0" w:noHBand="0" w:noVBand="1"/>
      </w:tblPr>
      <w:tblGrid>
        <w:gridCol w:w="4740"/>
        <w:gridCol w:w="2682"/>
        <w:gridCol w:w="2682"/>
      </w:tblGrid>
      <w:tr w:rsidR="00C0511D" w14:paraId="273D6BCF" w14:textId="7F181D09" w:rsidTr="00C0511D">
        <w:trPr>
          <w:trHeight w:val="227"/>
        </w:trPr>
        <w:tc>
          <w:tcPr>
            <w:tcW w:w="2346" w:type="pct"/>
            <w:tcBorders>
              <w:left w:val="single" w:sz="8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191579DF" w14:textId="77777777" w:rsidR="00C0511D" w:rsidRDefault="00C0511D" w:rsidP="00C0511D">
            <w:pPr>
              <w:jc w:val="center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Author</w:t>
            </w:r>
          </w:p>
        </w:tc>
        <w:tc>
          <w:tcPr>
            <w:tcW w:w="1327" w:type="pct"/>
            <w:tcBorders>
              <w:left w:val="single" w:sz="12" w:space="0" w:color="auto"/>
              <w:bottom w:val="single" w:sz="12" w:space="0" w:color="auto"/>
            </w:tcBorders>
            <w:hideMark/>
          </w:tcPr>
          <w:p w14:paraId="67F11848" w14:textId="77777777" w:rsidR="00C0511D" w:rsidRDefault="00C0511D" w:rsidP="00C0511D">
            <w:pPr>
              <w:jc w:val="center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  <w:lang w:val="en-US"/>
              </w:rPr>
              <w:t>Department</w:t>
            </w:r>
          </w:p>
        </w:tc>
        <w:tc>
          <w:tcPr>
            <w:tcW w:w="1327" w:type="pct"/>
            <w:tcBorders>
              <w:left w:val="single" w:sz="12" w:space="0" w:color="auto"/>
              <w:bottom w:val="single" w:sz="12" w:space="0" w:color="auto"/>
            </w:tcBorders>
          </w:tcPr>
          <w:p w14:paraId="5B1ED309" w14:textId="2E3FDE7A" w:rsidR="00C0511D" w:rsidRDefault="00C0511D" w:rsidP="00C0511D">
            <w:pPr>
              <w:jc w:val="center"/>
              <w:rPr>
                <w:b/>
                <w:bCs/>
                <w:i/>
                <w:iCs/>
                <w:color w:val="000000"/>
                <w:lang w:val="en-US"/>
              </w:rPr>
            </w:pPr>
            <w:r>
              <w:rPr>
                <w:b/>
                <w:bCs/>
                <w:i/>
                <w:iCs/>
                <w:color w:val="000000"/>
              </w:rPr>
              <w:t>Number of papers</w:t>
            </w:r>
          </w:p>
        </w:tc>
      </w:tr>
      <w:tr w:rsidR="00C0511D" w14:paraId="376185D1" w14:textId="5B4F1015" w:rsidTr="00C0511D">
        <w:trPr>
          <w:trHeight w:val="227"/>
        </w:trPr>
        <w:tc>
          <w:tcPr>
            <w:tcW w:w="2346" w:type="pct"/>
            <w:tcBorders>
              <w:top w:val="single" w:sz="12" w:space="0" w:color="auto"/>
              <w:left w:val="single" w:sz="8" w:space="0" w:color="auto"/>
              <w:right w:val="single" w:sz="12" w:space="0" w:color="auto"/>
            </w:tcBorders>
            <w:hideMark/>
          </w:tcPr>
          <w:p w14:paraId="74375204" w14:textId="77777777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sr-Cyrl-RS"/>
              </w:rPr>
              <w:t>Владан Девеџиж</w:t>
            </w:r>
          </w:p>
        </w:tc>
        <w:tc>
          <w:tcPr>
            <w:tcW w:w="1327" w:type="pct"/>
            <w:tcBorders>
              <w:top w:val="single" w:sz="12" w:space="0" w:color="auto"/>
              <w:left w:val="single" w:sz="12" w:space="0" w:color="auto"/>
            </w:tcBorders>
            <w:hideMark/>
          </w:tcPr>
          <w:p w14:paraId="09525A5E" w14:textId="77777777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FON_SI</w:t>
            </w:r>
          </w:p>
        </w:tc>
        <w:tc>
          <w:tcPr>
            <w:tcW w:w="1327" w:type="pct"/>
            <w:tcBorders>
              <w:top w:val="single" w:sz="12" w:space="0" w:color="auto"/>
              <w:left w:val="single" w:sz="12" w:space="0" w:color="auto"/>
            </w:tcBorders>
          </w:tcPr>
          <w:p w14:paraId="0328E4AD" w14:textId="6346ACE2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137</w:t>
            </w:r>
          </w:p>
        </w:tc>
      </w:tr>
      <w:tr w:rsidR="00C0511D" w14:paraId="591A0681" w14:textId="0D53C955" w:rsidTr="00C0511D">
        <w:trPr>
          <w:trHeight w:val="227"/>
        </w:trPr>
        <w:tc>
          <w:tcPr>
            <w:tcW w:w="2346" w:type="pct"/>
            <w:tcBorders>
              <w:left w:val="single" w:sz="8" w:space="0" w:color="auto"/>
              <w:right w:val="single" w:sz="12" w:space="0" w:color="auto"/>
            </w:tcBorders>
            <w:hideMark/>
          </w:tcPr>
          <w:p w14:paraId="3B6BFEA1" w14:textId="77777777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sr-Cyrl-RS"/>
              </w:rPr>
              <w:t>Јелена Јовановић</w:t>
            </w:r>
          </w:p>
        </w:tc>
        <w:tc>
          <w:tcPr>
            <w:tcW w:w="1327" w:type="pct"/>
            <w:tcBorders>
              <w:left w:val="single" w:sz="12" w:space="0" w:color="auto"/>
            </w:tcBorders>
            <w:hideMark/>
          </w:tcPr>
          <w:p w14:paraId="3914414D" w14:textId="77777777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FON_SI</w:t>
            </w:r>
          </w:p>
        </w:tc>
        <w:tc>
          <w:tcPr>
            <w:tcW w:w="1327" w:type="pct"/>
            <w:tcBorders>
              <w:left w:val="single" w:sz="12" w:space="0" w:color="auto"/>
            </w:tcBorders>
          </w:tcPr>
          <w:p w14:paraId="625F858A" w14:textId="29634DA5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106</w:t>
            </w:r>
          </w:p>
        </w:tc>
      </w:tr>
      <w:tr w:rsidR="00C0511D" w14:paraId="4EA2988E" w14:textId="1C1E4A2D" w:rsidTr="00C0511D">
        <w:trPr>
          <w:trHeight w:val="227"/>
        </w:trPr>
        <w:tc>
          <w:tcPr>
            <w:tcW w:w="2346" w:type="pct"/>
            <w:tcBorders>
              <w:left w:val="single" w:sz="8" w:space="0" w:color="auto"/>
              <w:right w:val="single" w:sz="12" w:space="0" w:color="auto"/>
            </w:tcBorders>
            <w:hideMark/>
          </w:tcPr>
          <w:p w14:paraId="65F02FE0" w14:textId="2D695822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sr-Cyrl-RS"/>
              </w:rPr>
              <w:t>Сања Вранеш</w:t>
            </w:r>
          </w:p>
        </w:tc>
        <w:tc>
          <w:tcPr>
            <w:tcW w:w="1327" w:type="pct"/>
            <w:tcBorders>
              <w:left w:val="single" w:sz="12" w:space="0" w:color="auto"/>
            </w:tcBorders>
            <w:hideMark/>
          </w:tcPr>
          <w:p w14:paraId="4A698F13" w14:textId="77777777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ETF_RTI</w:t>
            </w:r>
          </w:p>
        </w:tc>
        <w:tc>
          <w:tcPr>
            <w:tcW w:w="1327" w:type="pct"/>
            <w:tcBorders>
              <w:left w:val="single" w:sz="12" w:space="0" w:color="auto"/>
            </w:tcBorders>
          </w:tcPr>
          <w:p w14:paraId="511072B1" w14:textId="61A669DD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68</w:t>
            </w:r>
          </w:p>
        </w:tc>
      </w:tr>
      <w:tr w:rsidR="00C0511D" w14:paraId="1BF8FFE0" w14:textId="76B5CA55" w:rsidTr="00C0511D">
        <w:trPr>
          <w:trHeight w:val="227"/>
        </w:trPr>
        <w:tc>
          <w:tcPr>
            <w:tcW w:w="2346" w:type="pct"/>
            <w:tcBorders>
              <w:left w:val="single" w:sz="8" w:space="0" w:color="auto"/>
              <w:right w:val="single" w:sz="12" w:space="0" w:color="auto"/>
            </w:tcBorders>
            <w:hideMark/>
          </w:tcPr>
          <w:p w14:paraId="363F284C" w14:textId="77777777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sr-Cyrl-RS"/>
              </w:rPr>
              <w:t>Душан Старчевић</w:t>
            </w:r>
          </w:p>
        </w:tc>
        <w:tc>
          <w:tcPr>
            <w:tcW w:w="1327" w:type="pct"/>
            <w:tcBorders>
              <w:left w:val="single" w:sz="12" w:space="0" w:color="auto"/>
            </w:tcBorders>
            <w:hideMark/>
          </w:tcPr>
          <w:p w14:paraId="2FF9C4A0" w14:textId="77777777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FON_IT</w:t>
            </w:r>
          </w:p>
        </w:tc>
        <w:tc>
          <w:tcPr>
            <w:tcW w:w="1327" w:type="pct"/>
            <w:tcBorders>
              <w:left w:val="single" w:sz="12" w:space="0" w:color="auto"/>
            </w:tcBorders>
          </w:tcPr>
          <w:p w14:paraId="37201EDB" w14:textId="48382298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58</w:t>
            </w:r>
          </w:p>
        </w:tc>
      </w:tr>
      <w:tr w:rsidR="00C0511D" w14:paraId="7F5D547F" w14:textId="12804E68" w:rsidTr="00C0511D">
        <w:trPr>
          <w:trHeight w:val="227"/>
        </w:trPr>
        <w:tc>
          <w:tcPr>
            <w:tcW w:w="2346" w:type="pct"/>
            <w:tcBorders>
              <w:left w:val="single" w:sz="8" w:space="0" w:color="auto"/>
              <w:right w:val="single" w:sz="12" w:space="0" w:color="auto"/>
            </w:tcBorders>
            <w:hideMark/>
          </w:tcPr>
          <w:p w14:paraId="65D17C9D" w14:textId="77777777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sr-Cyrl-RS"/>
              </w:rPr>
              <w:t>Мило Томашевић</w:t>
            </w:r>
          </w:p>
        </w:tc>
        <w:tc>
          <w:tcPr>
            <w:tcW w:w="1327" w:type="pct"/>
            <w:tcBorders>
              <w:left w:val="single" w:sz="12" w:space="0" w:color="auto"/>
            </w:tcBorders>
            <w:hideMark/>
          </w:tcPr>
          <w:p w14:paraId="30A68587" w14:textId="77777777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ETF_RTI</w:t>
            </w:r>
          </w:p>
        </w:tc>
        <w:tc>
          <w:tcPr>
            <w:tcW w:w="1327" w:type="pct"/>
            <w:tcBorders>
              <w:left w:val="single" w:sz="12" w:space="0" w:color="auto"/>
            </w:tcBorders>
          </w:tcPr>
          <w:p w14:paraId="5F4C9BBC" w14:textId="2C93FCDC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46</w:t>
            </w:r>
          </w:p>
        </w:tc>
      </w:tr>
      <w:tr w:rsidR="00C0511D" w14:paraId="679C1061" w14:textId="4F7B2E5C" w:rsidTr="00C0511D">
        <w:trPr>
          <w:trHeight w:val="227"/>
        </w:trPr>
        <w:tc>
          <w:tcPr>
            <w:tcW w:w="2346" w:type="pct"/>
            <w:tcBorders>
              <w:left w:val="single" w:sz="8" w:space="0" w:color="auto"/>
              <w:right w:val="single" w:sz="12" w:space="0" w:color="auto"/>
            </w:tcBorders>
            <w:hideMark/>
          </w:tcPr>
          <w:p w14:paraId="482F6ED6" w14:textId="77777777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sr-Cyrl-RS"/>
              </w:rPr>
              <w:t>Мирослав Миновић</w:t>
            </w:r>
          </w:p>
        </w:tc>
        <w:tc>
          <w:tcPr>
            <w:tcW w:w="1327" w:type="pct"/>
            <w:tcBorders>
              <w:left w:val="single" w:sz="12" w:space="0" w:color="auto"/>
            </w:tcBorders>
            <w:hideMark/>
          </w:tcPr>
          <w:p w14:paraId="5EBBD9B6" w14:textId="77777777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FON_IT</w:t>
            </w:r>
          </w:p>
        </w:tc>
        <w:tc>
          <w:tcPr>
            <w:tcW w:w="1327" w:type="pct"/>
            <w:tcBorders>
              <w:left w:val="single" w:sz="12" w:space="0" w:color="auto"/>
            </w:tcBorders>
          </w:tcPr>
          <w:p w14:paraId="43AE573D" w14:textId="44583D04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46</w:t>
            </w:r>
          </w:p>
        </w:tc>
      </w:tr>
      <w:tr w:rsidR="00C0511D" w14:paraId="0149C6C6" w14:textId="3B7DDC6F" w:rsidTr="00C0511D">
        <w:trPr>
          <w:trHeight w:val="227"/>
        </w:trPr>
        <w:tc>
          <w:tcPr>
            <w:tcW w:w="2346" w:type="pct"/>
            <w:tcBorders>
              <w:left w:val="single" w:sz="8" w:space="0" w:color="auto"/>
              <w:right w:val="single" w:sz="12" w:space="0" w:color="auto"/>
            </w:tcBorders>
            <w:hideMark/>
          </w:tcPr>
          <w:p w14:paraId="07972639" w14:textId="77777777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sr-Cyrl-RS"/>
              </w:rPr>
              <w:t>Милош Миловановић</w:t>
            </w:r>
          </w:p>
        </w:tc>
        <w:tc>
          <w:tcPr>
            <w:tcW w:w="1327" w:type="pct"/>
            <w:tcBorders>
              <w:left w:val="single" w:sz="12" w:space="0" w:color="auto"/>
            </w:tcBorders>
            <w:hideMark/>
          </w:tcPr>
          <w:p w14:paraId="4CA21699" w14:textId="77777777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FON_IT</w:t>
            </w:r>
          </w:p>
        </w:tc>
        <w:tc>
          <w:tcPr>
            <w:tcW w:w="1327" w:type="pct"/>
            <w:tcBorders>
              <w:left w:val="single" w:sz="12" w:space="0" w:color="auto"/>
            </w:tcBorders>
          </w:tcPr>
          <w:p w14:paraId="667E6C82" w14:textId="0829AC08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</w:t>
            </w:r>
          </w:p>
        </w:tc>
      </w:tr>
      <w:tr w:rsidR="00C0511D" w14:paraId="588522B1" w14:textId="29EE402F" w:rsidTr="00C0511D">
        <w:trPr>
          <w:trHeight w:val="227"/>
        </w:trPr>
        <w:tc>
          <w:tcPr>
            <w:tcW w:w="2346" w:type="pct"/>
            <w:tcBorders>
              <w:left w:val="single" w:sz="8" w:space="0" w:color="auto"/>
              <w:right w:val="single" w:sz="12" w:space="0" w:color="auto"/>
            </w:tcBorders>
            <w:hideMark/>
          </w:tcPr>
          <w:p w14:paraId="7808BCB3" w14:textId="77777777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sr-Cyrl-RS"/>
              </w:rPr>
              <w:t>Предраг Јаничић</w:t>
            </w:r>
          </w:p>
        </w:tc>
        <w:tc>
          <w:tcPr>
            <w:tcW w:w="1327" w:type="pct"/>
            <w:tcBorders>
              <w:left w:val="single" w:sz="12" w:space="0" w:color="auto"/>
            </w:tcBorders>
            <w:hideMark/>
          </w:tcPr>
          <w:p w14:paraId="023C25DC" w14:textId="6B5B914A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MATF_RTI</w:t>
            </w:r>
          </w:p>
        </w:tc>
        <w:tc>
          <w:tcPr>
            <w:tcW w:w="1327" w:type="pct"/>
            <w:tcBorders>
              <w:left w:val="single" w:sz="12" w:space="0" w:color="auto"/>
            </w:tcBorders>
          </w:tcPr>
          <w:p w14:paraId="34210A64" w14:textId="41B95FC2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37</w:t>
            </w:r>
          </w:p>
        </w:tc>
      </w:tr>
      <w:tr w:rsidR="00C0511D" w14:paraId="2E652F7A" w14:textId="1500DC78" w:rsidTr="00C0511D">
        <w:trPr>
          <w:trHeight w:val="227"/>
        </w:trPr>
        <w:tc>
          <w:tcPr>
            <w:tcW w:w="2346" w:type="pct"/>
            <w:tcBorders>
              <w:left w:val="single" w:sz="8" w:space="0" w:color="auto"/>
              <w:right w:val="single" w:sz="12" w:space="0" w:color="auto"/>
            </w:tcBorders>
            <w:hideMark/>
          </w:tcPr>
          <w:p w14:paraId="7983FCC6" w14:textId="77777777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sr-Cyrl-RS"/>
              </w:rPr>
              <w:t>Бошко Николић </w:t>
            </w:r>
          </w:p>
        </w:tc>
        <w:tc>
          <w:tcPr>
            <w:tcW w:w="1327" w:type="pct"/>
            <w:tcBorders>
              <w:left w:val="single" w:sz="12" w:space="0" w:color="auto"/>
            </w:tcBorders>
            <w:hideMark/>
          </w:tcPr>
          <w:p w14:paraId="578542EC" w14:textId="77777777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ETF_RTI</w:t>
            </w:r>
          </w:p>
        </w:tc>
        <w:tc>
          <w:tcPr>
            <w:tcW w:w="1327" w:type="pct"/>
            <w:tcBorders>
              <w:left w:val="single" w:sz="12" w:space="0" w:color="auto"/>
            </w:tcBorders>
          </w:tcPr>
          <w:p w14:paraId="5D16A6FB" w14:textId="7F9B7FCC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34</w:t>
            </w:r>
          </w:p>
        </w:tc>
      </w:tr>
      <w:tr w:rsidR="00C0511D" w14:paraId="422F3E40" w14:textId="05002332" w:rsidTr="00C0511D">
        <w:trPr>
          <w:trHeight w:val="227"/>
        </w:trPr>
        <w:tc>
          <w:tcPr>
            <w:tcW w:w="2346" w:type="pct"/>
            <w:tcBorders>
              <w:left w:val="single" w:sz="8" w:space="0" w:color="auto"/>
              <w:right w:val="single" w:sz="12" w:space="0" w:color="auto"/>
            </w:tcBorders>
            <w:hideMark/>
          </w:tcPr>
          <w:p w14:paraId="44DB6B5A" w14:textId="77777777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sr-Cyrl-RS"/>
              </w:rPr>
              <w:t>Зоран Јовановић</w:t>
            </w:r>
          </w:p>
        </w:tc>
        <w:tc>
          <w:tcPr>
            <w:tcW w:w="1327" w:type="pct"/>
            <w:tcBorders>
              <w:left w:val="single" w:sz="12" w:space="0" w:color="auto"/>
            </w:tcBorders>
            <w:hideMark/>
          </w:tcPr>
          <w:p w14:paraId="30B245DF" w14:textId="77777777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ETF_RTI</w:t>
            </w:r>
          </w:p>
        </w:tc>
        <w:tc>
          <w:tcPr>
            <w:tcW w:w="1327" w:type="pct"/>
            <w:tcBorders>
              <w:left w:val="single" w:sz="12" w:space="0" w:color="auto"/>
            </w:tcBorders>
          </w:tcPr>
          <w:p w14:paraId="7152EA10" w14:textId="0B82ABA6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34</w:t>
            </w:r>
          </w:p>
        </w:tc>
      </w:tr>
    </w:tbl>
    <w:p w14:paraId="73FD04FC" w14:textId="77777777" w:rsidR="007D39CD" w:rsidRPr="00B552FF" w:rsidRDefault="007D39CD" w:rsidP="005C6F2A">
      <w:pPr>
        <w:pStyle w:val="Osnovnitekst"/>
        <w:spacing w:line="240" w:lineRule="auto"/>
        <w:rPr>
          <w:lang w:val="sr-Cyrl-RS"/>
        </w:rPr>
      </w:pPr>
    </w:p>
    <w:p w14:paraId="1E10BA13" w14:textId="77777777" w:rsidR="007A0655" w:rsidRDefault="007A0655" w:rsidP="005C6F2A">
      <w:pPr>
        <w:pStyle w:val="Osnovnitekst"/>
        <w:spacing w:line="240" w:lineRule="auto"/>
        <w:rPr>
          <w:lang w:val="sr-Cyrl-RS"/>
        </w:rPr>
      </w:pPr>
    </w:p>
    <w:p w14:paraId="594AB142" w14:textId="0E42DD6B" w:rsidR="007A0655" w:rsidRDefault="002C35F0" w:rsidP="005C6F2A">
      <w:pPr>
        <w:pStyle w:val="IInivonaslova-Potpoglavlje"/>
        <w:rPr>
          <w:lang w:val="sr-Cyrl-RS"/>
        </w:rPr>
      </w:pPr>
      <w:bookmarkStart w:id="23" w:name="_Toc30162328"/>
      <w:bookmarkStart w:id="24" w:name="_Toc31305695"/>
      <w:r>
        <w:rPr>
          <w:lang w:val="sr-Cyrl-RS"/>
        </w:rPr>
        <w:t>Које катедре и факултети су најпродуктивнији посматрајући засебно научну продукцију у часописима и на конференцијама?</w:t>
      </w:r>
      <w:bookmarkEnd w:id="23"/>
      <w:bookmarkEnd w:id="24"/>
    </w:p>
    <w:p w14:paraId="39773FB2" w14:textId="7C59400C" w:rsidR="006479AF" w:rsidRPr="00C144BE" w:rsidRDefault="00C144BE" w:rsidP="0043632B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У наставку </w:t>
      </w:r>
      <w:r w:rsidR="00A23B86">
        <w:rPr>
          <w:lang w:val="sr-Cyrl-RS"/>
        </w:rPr>
        <w:t>је дата</w:t>
      </w:r>
      <w:r>
        <w:rPr>
          <w:lang w:val="sr-Cyrl-RS"/>
        </w:rPr>
        <w:t xml:space="preserve"> табел</w:t>
      </w:r>
      <w:r w:rsidR="00A23B86">
        <w:rPr>
          <w:lang w:val="sr-Cyrl-RS"/>
        </w:rPr>
        <w:t>а</w:t>
      </w:r>
      <w:r>
        <w:rPr>
          <w:lang w:val="sr-Cyrl-RS"/>
        </w:rPr>
        <w:t xml:space="preserve"> са </w:t>
      </w:r>
      <w:r w:rsidR="0043632B">
        <w:rPr>
          <w:lang w:val="sr-Cyrl-RS"/>
        </w:rPr>
        <w:t>бројем радова по катедрама који су објављени у часописима, односно на конференцијама.</w:t>
      </w:r>
      <w:r w:rsidR="00FE6850">
        <w:rPr>
          <w:lang w:val="sr-Cyrl-RS"/>
        </w:rPr>
        <w:t xml:space="preserve"> </w:t>
      </w:r>
    </w:p>
    <w:tbl>
      <w:tblPr>
        <w:tblStyle w:val="TableGrid"/>
        <w:tblW w:w="4999" w:type="pct"/>
        <w:tblLook w:val="04A0" w:firstRow="1" w:lastRow="0" w:firstColumn="1" w:lastColumn="0" w:noHBand="0" w:noVBand="1"/>
      </w:tblPr>
      <w:tblGrid>
        <w:gridCol w:w="3286"/>
        <w:gridCol w:w="3283"/>
        <w:gridCol w:w="3283"/>
      </w:tblGrid>
      <w:tr w:rsidR="00C0511D" w14:paraId="28EEC984" w14:textId="77777777" w:rsidTr="00C0511D">
        <w:trPr>
          <w:trHeight w:val="227"/>
        </w:trPr>
        <w:tc>
          <w:tcPr>
            <w:tcW w:w="1667" w:type="pct"/>
            <w:tcBorders>
              <w:bottom w:val="single" w:sz="12" w:space="0" w:color="auto"/>
              <w:right w:val="single" w:sz="12" w:space="0" w:color="auto"/>
            </w:tcBorders>
          </w:tcPr>
          <w:p w14:paraId="1DADB515" w14:textId="73613E6B" w:rsidR="00C0511D" w:rsidRDefault="00C0511D" w:rsidP="00C0511D">
            <w:pPr>
              <w:jc w:val="center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lastRenderedPageBreak/>
              <w:t>Department</w:t>
            </w:r>
          </w:p>
        </w:tc>
        <w:tc>
          <w:tcPr>
            <w:tcW w:w="1666" w:type="pct"/>
            <w:tcBorders>
              <w:bottom w:val="single" w:sz="12" w:space="0" w:color="auto"/>
              <w:right w:val="single" w:sz="12" w:space="0" w:color="auto"/>
            </w:tcBorders>
            <w:hideMark/>
          </w:tcPr>
          <w:p w14:paraId="3FF61043" w14:textId="43DD090E" w:rsidR="00C0511D" w:rsidRDefault="00C0511D" w:rsidP="00C0511D">
            <w:pPr>
              <w:jc w:val="center"/>
              <w:rPr>
                <w:b/>
                <w:bCs/>
                <w:i/>
                <w:iCs/>
                <w:color w:val="000000"/>
                <w:lang w:val="sr-Latn-RS"/>
              </w:rPr>
            </w:pPr>
            <w:r>
              <w:rPr>
                <w:b/>
                <w:bCs/>
                <w:i/>
                <w:iCs/>
                <w:color w:val="000000"/>
              </w:rPr>
              <w:t>Number of journals</w:t>
            </w:r>
          </w:p>
        </w:tc>
        <w:tc>
          <w:tcPr>
            <w:tcW w:w="1666" w:type="pct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14:paraId="4B779ABC" w14:textId="1794DDB6" w:rsidR="00C0511D" w:rsidRDefault="00C0511D" w:rsidP="00C0511D">
            <w:pPr>
              <w:jc w:val="center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Number of conferences</w:t>
            </w:r>
          </w:p>
        </w:tc>
      </w:tr>
      <w:tr w:rsidR="00C0511D" w14:paraId="239D7C28" w14:textId="77777777" w:rsidTr="00C0511D">
        <w:trPr>
          <w:trHeight w:val="227"/>
        </w:trPr>
        <w:tc>
          <w:tcPr>
            <w:tcW w:w="1667" w:type="pct"/>
            <w:tcBorders>
              <w:top w:val="single" w:sz="12" w:space="0" w:color="auto"/>
              <w:right w:val="single" w:sz="12" w:space="0" w:color="auto"/>
            </w:tcBorders>
          </w:tcPr>
          <w:p w14:paraId="2C3A7D0F" w14:textId="74A47140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ETF_RTI</w:t>
            </w:r>
          </w:p>
        </w:tc>
        <w:tc>
          <w:tcPr>
            <w:tcW w:w="1666" w:type="pct"/>
            <w:tcBorders>
              <w:top w:val="single" w:sz="12" w:space="0" w:color="auto"/>
              <w:right w:val="single" w:sz="12" w:space="0" w:color="auto"/>
            </w:tcBorders>
            <w:hideMark/>
          </w:tcPr>
          <w:p w14:paraId="6BB595C8" w14:textId="1B4DD795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156</w:t>
            </w:r>
          </w:p>
        </w:tc>
        <w:tc>
          <w:tcPr>
            <w:tcW w:w="1666" w:type="pct"/>
            <w:tcBorders>
              <w:top w:val="single" w:sz="12" w:space="0" w:color="auto"/>
              <w:left w:val="single" w:sz="12" w:space="0" w:color="auto"/>
              <w:right w:val="single" w:sz="8" w:space="0" w:color="auto"/>
            </w:tcBorders>
          </w:tcPr>
          <w:p w14:paraId="44197EEB" w14:textId="450A4D75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</w:t>
            </w:r>
          </w:p>
        </w:tc>
      </w:tr>
      <w:tr w:rsidR="00C0511D" w14:paraId="349D6F74" w14:textId="77777777" w:rsidTr="00C0511D">
        <w:trPr>
          <w:trHeight w:val="227"/>
        </w:trPr>
        <w:tc>
          <w:tcPr>
            <w:tcW w:w="1667" w:type="pct"/>
            <w:tcBorders>
              <w:right w:val="single" w:sz="12" w:space="0" w:color="auto"/>
            </w:tcBorders>
          </w:tcPr>
          <w:p w14:paraId="4A74D7DB" w14:textId="6399911E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FON_SI</w:t>
            </w:r>
          </w:p>
        </w:tc>
        <w:tc>
          <w:tcPr>
            <w:tcW w:w="1666" w:type="pct"/>
            <w:tcBorders>
              <w:right w:val="single" w:sz="12" w:space="0" w:color="auto"/>
            </w:tcBorders>
            <w:hideMark/>
          </w:tcPr>
          <w:p w14:paraId="6BB0D768" w14:textId="2221BE4F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125</w:t>
            </w:r>
          </w:p>
        </w:tc>
        <w:tc>
          <w:tcPr>
            <w:tcW w:w="1666" w:type="pct"/>
            <w:tcBorders>
              <w:left w:val="single" w:sz="12" w:space="0" w:color="auto"/>
              <w:right w:val="single" w:sz="8" w:space="0" w:color="auto"/>
            </w:tcBorders>
          </w:tcPr>
          <w:p w14:paraId="23A61D6E" w14:textId="374A6024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116</w:t>
            </w:r>
          </w:p>
        </w:tc>
      </w:tr>
      <w:tr w:rsidR="00C0511D" w14:paraId="53DEA83B" w14:textId="77777777" w:rsidTr="00C0511D">
        <w:trPr>
          <w:trHeight w:val="227"/>
        </w:trPr>
        <w:tc>
          <w:tcPr>
            <w:tcW w:w="1667" w:type="pct"/>
            <w:tcBorders>
              <w:right w:val="single" w:sz="12" w:space="0" w:color="auto"/>
            </w:tcBorders>
          </w:tcPr>
          <w:p w14:paraId="058026EA" w14:textId="15612942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MATF</w:t>
            </w:r>
          </w:p>
        </w:tc>
        <w:tc>
          <w:tcPr>
            <w:tcW w:w="1666" w:type="pct"/>
            <w:tcBorders>
              <w:right w:val="single" w:sz="12" w:space="0" w:color="auto"/>
            </w:tcBorders>
            <w:hideMark/>
          </w:tcPr>
          <w:p w14:paraId="16C99653" w14:textId="71964F43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116</w:t>
            </w:r>
          </w:p>
        </w:tc>
        <w:tc>
          <w:tcPr>
            <w:tcW w:w="1666" w:type="pct"/>
            <w:tcBorders>
              <w:left w:val="single" w:sz="12" w:space="0" w:color="auto"/>
              <w:right w:val="single" w:sz="8" w:space="0" w:color="auto"/>
            </w:tcBorders>
          </w:tcPr>
          <w:p w14:paraId="55922945" w14:textId="3B57085D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51</w:t>
            </w:r>
          </w:p>
        </w:tc>
      </w:tr>
      <w:tr w:rsidR="00C0511D" w14:paraId="1BB54436" w14:textId="77777777" w:rsidTr="00C0511D">
        <w:trPr>
          <w:trHeight w:val="227"/>
        </w:trPr>
        <w:tc>
          <w:tcPr>
            <w:tcW w:w="1667" w:type="pct"/>
            <w:tcBorders>
              <w:right w:val="single" w:sz="12" w:space="0" w:color="auto"/>
            </w:tcBorders>
          </w:tcPr>
          <w:p w14:paraId="4E975121" w14:textId="4B787808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FON_IT</w:t>
            </w:r>
          </w:p>
        </w:tc>
        <w:tc>
          <w:tcPr>
            <w:tcW w:w="1666" w:type="pct"/>
            <w:tcBorders>
              <w:right w:val="single" w:sz="12" w:space="0" w:color="auto"/>
            </w:tcBorders>
            <w:hideMark/>
          </w:tcPr>
          <w:p w14:paraId="1FE8D260" w14:textId="29183ECE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80</w:t>
            </w:r>
          </w:p>
        </w:tc>
        <w:tc>
          <w:tcPr>
            <w:tcW w:w="1666" w:type="pct"/>
            <w:tcBorders>
              <w:left w:val="single" w:sz="12" w:space="0" w:color="auto"/>
              <w:right w:val="single" w:sz="8" w:space="0" w:color="auto"/>
            </w:tcBorders>
          </w:tcPr>
          <w:p w14:paraId="74111091" w14:textId="14E8B5F9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42</w:t>
            </w:r>
          </w:p>
        </w:tc>
      </w:tr>
      <w:tr w:rsidR="00C0511D" w14:paraId="41447078" w14:textId="77777777" w:rsidTr="00C0511D">
        <w:trPr>
          <w:trHeight w:val="227"/>
        </w:trPr>
        <w:tc>
          <w:tcPr>
            <w:tcW w:w="1667" w:type="pct"/>
            <w:tcBorders>
              <w:right w:val="single" w:sz="12" w:space="0" w:color="auto"/>
            </w:tcBorders>
          </w:tcPr>
          <w:p w14:paraId="40107E44" w14:textId="67A1A771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FON_IS</w:t>
            </w:r>
          </w:p>
        </w:tc>
        <w:tc>
          <w:tcPr>
            <w:tcW w:w="1666" w:type="pct"/>
            <w:tcBorders>
              <w:right w:val="single" w:sz="12" w:space="0" w:color="auto"/>
            </w:tcBorders>
            <w:hideMark/>
          </w:tcPr>
          <w:p w14:paraId="14067DE6" w14:textId="6A1A25D8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36</w:t>
            </w:r>
          </w:p>
        </w:tc>
        <w:tc>
          <w:tcPr>
            <w:tcW w:w="1666" w:type="pct"/>
            <w:tcBorders>
              <w:left w:val="single" w:sz="12" w:space="0" w:color="auto"/>
              <w:right w:val="single" w:sz="8" w:space="0" w:color="auto"/>
            </w:tcBorders>
          </w:tcPr>
          <w:p w14:paraId="166CFB5F" w14:textId="3E99D14C" w:rsidR="00C0511D" w:rsidRDefault="00C0511D" w:rsidP="00C0511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</w:tr>
    </w:tbl>
    <w:p w14:paraId="05B1C0F9" w14:textId="0B19A42D" w:rsidR="007A0655" w:rsidRDefault="002C35F0" w:rsidP="005C6F2A">
      <w:pPr>
        <w:pStyle w:val="IInivonaslova-Potpoglavlje"/>
        <w:rPr>
          <w:lang w:val="sr-Cyrl-RS"/>
        </w:rPr>
      </w:pPr>
      <w:bookmarkStart w:id="25" w:name="_Toc30162329"/>
      <w:bookmarkStart w:id="26" w:name="_Toc31305696"/>
      <w:r>
        <w:rPr>
          <w:lang w:val="sr-Cyrl-RS"/>
        </w:rPr>
        <w:t>Које заједнице или научноистраживачке групе се могу уочити приликом анализе мреже?</w:t>
      </w:r>
      <w:bookmarkEnd w:id="25"/>
      <w:bookmarkEnd w:id="26"/>
    </w:p>
    <w:p w14:paraId="7B0B0F31" w14:textId="7F1869BD" w:rsidR="00893071" w:rsidRDefault="001F1CBF" w:rsidP="005C6F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Заједнице можемо уочити посматрањем слике </w:t>
      </w:r>
      <w:r>
        <w:rPr>
          <w:i/>
          <w:iCs/>
          <w:lang w:val="en-GB"/>
        </w:rPr>
        <w:t>authors</w:t>
      </w:r>
      <w:r w:rsidRPr="001F1CBF">
        <w:rPr>
          <w:i/>
          <w:iCs/>
          <w:lang w:val="sr-Cyrl-RS"/>
        </w:rPr>
        <w:t>_</w:t>
      </w:r>
      <w:r>
        <w:rPr>
          <w:i/>
          <w:iCs/>
          <w:lang w:val="en-GB"/>
        </w:rPr>
        <w:t>all</w:t>
      </w:r>
      <w:r w:rsidRPr="001F1CBF">
        <w:rPr>
          <w:i/>
          <w:iCs/>
          <w:lang w:val="sr-Cyrl-RS"/>
        </w:rPr>
        <w:t>.</w:t>
      </w:r>
      <w:r>
        <w:rPr>
          <w:i/>
          <w:iCs/>
          <w:lang w:val="en-GB"/>
        </w:rPr>
        <w:t>png</w:t>
      </w:r>
      <w:r>
        <w:rPr>
          <w:i/>
          <w:iCs/>
          <w:lang w:val="sr-Cyrl-RS"/>
        </w:rPr>
        <w:t xml:space="preserve"> </w:t>
      </w:r>
      <w:r>
        <w:rPr>
          <w:lang w:val="sr-Cyrl-RS"/>
        </w:rPr>
        <w:t xml:space="preserve">из </w:t>
      </w:r>
      <w:r w:rsidR="00296916">
        <w:rPr>
          <w:lang w:val="sr-Cyrl-RS"/>
        </w:rPr>
        <w:t xml:space="preserve">фолдера </w:t>
      </w:r>
      <w:r w:rsidR="00296916">
        <w:rPr>
          <w:i/>
          <w:iCs/>
          <w:lang w:val="en-GB"/>
        </w:rPr>
        <w:t>images</w:t>
      </w:r>
      <w:r w:rsidR="00D833CA">
        <w:rPr>
          <w:i/>
          <w:iCs/>
          <w:lang w:val="sr-Cyrl-RS"/>
        </w:rPr>
        <w:t xml:space="preserve"> </w:t>
      </w:r>
      <w:r w:rsidR="00D833CA">
        <w:rPr>
          <w:lang w:val="sr-Cyrl-RS"/>
        </w:rPr>
        <w:t xml:space="preserve">који је </w:t>
      </w:r>
      <w:r w:rsidR="00654515">
        <w:rPr>
          <w:lang w:val="sr-Cyrl-RS"/>
        </w:rPr>
        <w:t>приложен</w:t>
      </w:r>
      <w:r w:rsidR="00D833CA">
        <w:rPr>
          <w:lang w:val="sr-Cyrl-RS"/>
        </w:rPr>
        <w:t xml:space="preserve"> уз </w:t>
      </w:r>
      <w:r w:rsidR="00654515">
        <w:rPr>
          <w:lang w:val="sr-Cyrl-RS"/>
        </w:rPr>
        <w:t>овај извештај. У овој мрежи постој</w:t>
      </w:r>
      <w:r w:rsidR="00E55936">
        <w:rPr>
          <w:lang w:val="sr-Cyrl-RS"/>
        </w:rPr>
        <w:t>и</w:t>
      </w:r>
      <w:r w:rsidR="00D833CA">
        <w:rPr>
          <w:lang w:val="sr-Cyrl-RS"/>
        </w:rPr>
        <w:t xml:space="preserve"> </w:t>
      </w:r>
      <w:r w:rsidR="00034C8A">
        <w:rPr>
          <w:lang w:val="sr-Cyrl-RS"/>
        </w:rPr>
        <w:t xml:space="preserve">6 </w:t>
      </w:r>
      <w:r w:rsidR="00893071">
        <w:rPr>
          <w:lang w:val="sr-Cyrl-RS"/>
        </w:rPr>
        <w:t>заједница:</w:t>
      </w:r>
    </w:p>
    <w:p w14:paraId="3915267D" w14:textId="77777777" w:rsidR="00506725" w:rsidRDefault="00893071" w:rsidP="00893071">
      <w:pPr>
        <w:pStyle w:val="Osnovnitekst"/>
        <w:numPr>
          <w:ilvl w:val="0"/>
          <w:numId w:val="31"/>
        </w:numPr>
        <w:spacing w:line="240" w:lineRule="auto"/>
        <w:rPr>
          <w:lang w:val="sr-Cyrl-RS"/>
        </w:rPr>
      </w:pPr>
      <w:r>
        <w:rPr>
          <w:lang w:val="sr-Cyrl-RS"/>
        </w:rPr>
        <w:t xml:space="preserve">Заједница </w:t>
      </w:r>
      <w:r w:rsidR="00506725">
        <w:rPr>
          <w:lang w:val="sr-Cyrl-RS"/>
        </w:rPr>
        <w:t>аутора са Електротехничког факултета (комуна љубичасте боје)</w:t>
      </w:r>
    </w:p>
    <w:p w14:paraId="0F44BF37" w14:textId="0757268E" w:rsidR="007A0655" w:rsidRPr="00B552FF" w:rsidRDefault="00610AAA" w:rsidP="00893071">
      <w:pPr>
        <w:pStyle w:val="Osnovnitekst"/>
        <w:numPr>
          <w:ilvl w:val="0"/>
          <w:numId w:val="31"/>
        </w:numPr>
        <w:spacing w:line="240" w:lineRule="auto"/>
        <w:rPr>
          <w:lang w:val="sr-Cyrl-RS"/>
        </w:rPr>
      </w:pPr>
      <w:r>
        <w:rPr>
          <w:lang w:val="sr-Cyrl-RS"/>
        </w:rPr>
        <w:t>Прва з</w:t>
      </w:r>
      <w:r w:rsidR="00506725">
        <w:rPr>
          <w:lang w:val="sr-Cyrl-RS"/>
        </w:rPr>
        <w:t>аједница</w:t>
      </w:r>
      <w:r w:rsidR="00D833CA">
        <w:rPr>
          <w:lang w:val="sr-Cyrl-RS"/>
        </w:rPr>
        <w:t xml:space="preserve"> </w:t>
      </w:r>
      <w:r w:rsidR="00BA6A39">
        <w:rPr>
          <w:lang w:val="sr-Cyrl-RS"/>
        </w:rPr>
        <w:t xml:space="preserve">аутора са </w:t>
      </w:r>
      <w:r w:rsidR="00A931EA">
        <w:rPr>
          <w:lang w:val="sr-Cyrl-RS"/>
        </w:rPr>
        <w:t xml:space="preserve">СИ катедре </w:t>
      </w:r>
      <w:r w:rsidR="006E4767">
        <w:rPr>
          <w:lang w:val="sr-Cyrl-RS"/>
        </w:rPr>
        <w:t xml:space="preserve">Факултета Организационих Наука </w:t>
      </w:r>
      <w:r>
        <w:rPr>
          <w:lang w:val="sr-Cyrl-RS"/>
        </w:rPr>
        <w:t>(комуна</w:t>
      </w:r>
      <w:r w:rsidR="00527ADF">
        <w:rPr>
          <w:lang w:val="sr-Cyrl-RS"/>
        </w:rPr>
        <w:t xml:space="preserve"> </w:t>
      </w:r>
      <w:r w:rsidR="00F772B6">
        <w:rPr>
          <w:lang w:val="sr-Cyrl-RS"/>
        </w:rPr>
        <w:t>светло наранџасте боје)</w:t>
      </w:r>
    </w:p>
    <w:p w14:paraId="61437865" w14:textId="50C291DE" w:rsidR="00F772B6" w:rsidRPr="00D833CA" w:rsidRDefault="00F772B6" w:rsidP="00F772B6">
      <w:pPr>
        <w:pStyle w:val="Osnovnitekst"/>
        <w:numPr>
          <w:ilvl w:val="0"/>
          <w:numId w:val="31"/>
        </w:numPr>
        <w:spacing w:line="240" w:lineRule="auto"/>
        <w:rPr>
          <w:lang w:val="sr-Cyrl-RS"/>
        </w:rPr>
      </w:pPr>
      <w:r>
        <w:rPr>
          <w:lang w:val="sr-Cyrl-RS"/>
        </w:rPr>
        <w:t xml:space="preserve">Друга заједница аутора са СИ катедре Факултета Организационих Наука (комуна </w:t>
      </w:r>
      <w:r w:rsidR="0094432E">
        <w:rPr>
          <w:lang w:val="sr-Cyrl-RS"/>
        </w:rPr>
        <w:t>црвене</w:t>
      </w:r>
      <w:r>
        <w:rPr>
          <w:lang w:val="sr-Cyrl-RS"/>
        </w:rPr>
        <w:t xml:space="preserve"> боје)</w:t>
      </w:r>
    </w:p>
    <w:p w14:paraId="3FD5013A" w14:textId="4A7004FC" w:rsidR="00C86051" w:rsidRPr="00D833CA" w:rsidRDefault="00C86051" w:rsidP="00C86051">
      <w:pPr>
        <w:pStyle w:val="Osnovnitekst"/>
        <w:numPr>
          <w:ilvl w:val="0"/>
          <w:numId w:val="31"/>
        </w:numPr>
        <w:spacing w:line="240" w:lineRule="auto"/>
        <w:rPr>
          <w:lang w:val="sr-Cyrl-RS"/>
        </w:rPr>
      </w:pPr>
      <w:r>
        <w:rPr>
          <w:lang w:val="sr-Cyrl-RS"/>
        </w:rPr>
        <w:t>Заједница аутора са ИТ катедре Факултета Организационих Наука (комуна наранџасте боје)</w:t>
      </w:r>
    </w:p>
    <w:p w14:paraId="5567AB80" w14:textId="63ED5152" w:rsidR="00745903" w:rsidRDefault="00F778DC" w:rsidP="00745903">
      <w:pPr>
        <w:pStyle w:val="Osnovnitekst"/>
        <w:numPr>
          <w:ilvl w:val="0"/>
          <w:numId w:val="31"/>
        </w:numPr>
        <w:spacing w:line="240" w:lineRule="auto"/>
        <w:rPr>
          <w:lang w:val="sr-Cyrl-RS"/>
        </w:rPr>
      </w:pPr>
      <w:r>
        <w:rPr>
          <w:lang w:val="sr-Cyrl-RS"/>
        </w:rPr>
        <w:t>З</w:t>
      </w:r>
      <w:r w:rsidR="00745903">
        <w:rPr>
          <w:lang w:val="sr-Cyrl-RS"/>
        </w:rPr>
        <w:t xml:space="preserve">аједница аутора са ИС катедре Факултета Организационих Наука (комуна </w:t>
      </w:r>
      <w:r w:rsidR="007572FA">
        <w:rPr>
          <w:lang w:val="sr-Cyrl-RS"/>
        </w:rPr>
        <w:t xml:space="preserve">плаве </w:t>
      </w:r>
      <w:r w:rsidR="00745903">
        <w:rPr>
          <w:lang w:val="sr-Cyrl-RS"/>
        </w:rPr>
        <w:t>боје)</w:t>
      </w:r>
    </w:p>
    <w:p w14:paraId="3CE76F65" w14:textId="4FC9AC39" w:rsidR="00946F88" w:rsidRDefault="00946F88" w:rsidP="00946F88">
      <w:pPr>
        <w:pStyle w:val="Osnovnitekst"/>
        <w:numPr>
          <w:ilvl w:val="0"/>
          <w:numId w:val="31"/>
        </w:numPr>
        <w:spacing w:line="240" w:lineRule="auto"/>
        <w:rPr>
          <w:lang w:val="sr-Cyrl-RS"/>
        </w:rPr>
      </w:pPr>
      <w:r>
        <w:rPr>
          <w:lang w:val="sr-Cyrl-RS"/>
        </w:rPr>
        <w:t xml:space="preserve">Заједница аутора са Математичког Факултета (комуна </w:t>
      </w:r>
      <w:r w:rsidR="00E55936">
        <w:rPr>
          <w:lang w:val="sr-Cyrl-RS"/>
        </w:rPr>
        <w:t>зелене</w:t>
      </w:r>
      <w:r>
        <w:rPr>
          <w:lang w:val="sr-Cyrl-RS"/>
        </w:rPr>
        <w:t xml:space="preserve"> боје)</w:t>
      </w:r>
    </w:p>
    <w:p w14:paraId="68970BEF" w14:textId="2D1EFE98" w:rsidR="007A0655" w:rsidRPr="00504755" w:rsidRDefault="00946F88" w:rsidP="005C6F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>Чворови који</w:t>
      </w:r>
      <w:r w:rsidR="00A36990">
        <w:rPr>
          <w:lang w:val="sr-Cyrl-RS"/>
        </w:rPr>
        <w:t xml:space="preserve"> не припадају ниједној комуни су уг</w:t>
      </w:r>
      <w:r w:rsidR="003D33C7">
        <w:rPr>
          <w:lang w:val="sr-Cyrl-RS"/>
        </w:rPr>
        <w:t>л</w:t>
      </w:r>
      <w:r w:rsidR="00A36990">
        <w:rPr>
          <w:lang w:val="sr-Cyrl-RS"/>
        </w:rPr>
        <w:t>авном сиве боје на графу</w:t>
      </w:r>
      <w:r w:rsidR="00E55936">
        <w:rPr>
          <w:lang w:val="sr-Cyrl-RS"/>
        </w:rPr>
        <w:t xml:space="preserve"> и немају ниједну везу са другим чворовима у графу.</w:t>
      </w:r>
    </w:p>
    <w:p w14:paraId="7DCC10ED" w14:textId="4FC5598D" w:rsidR="007A0655" w:rsidRDefault="002C35F0" w:rsidP="005C6F2A">
      <w:pPr>
        <w:pStyle w:val="IInivonaslova-Potpoglavlje"/>
        <w:rPr>
          <w:lang w:val="sr-Cyrl-RS"/>
        </w:rPr>
      </w:pPr>
      <w:bookmarkStart w:id="27" w:name="_Toc30162330"/>
      <w:bookmarkStart w:id="28" w:name="_Toc31305697"/>
      <w:r>
        <w:rPr>
          <w:lang w:val="sr-Cyrl-RS"/>
        </w:rPr>
        <w:t xml:space="preserve">У којој мери аутори имају тенденцију </w:t>
      </w:r>
      <w:r w:rsidR="00A92617">
        <w:rPr>
          <w:lang w:val="sr-Cyrl-RS"/>
        </w:rPr>
        <w:t>да пишу публикације са истим коауторима?</w:t>
      </w:r>
      <w:bookmarkEnd w:id="27"/>
      <w:bookmarkEnd w:id="28"/>
    </w:p>
    <w:p w14:paraId="45407527" w14:textId="379D69B4" w:rsidR="00C867AD" w:rsidRDefault="0000188C" w:rsidP="00C867AD">
      <w:pPr>
        <w:pStyle w:val="Osnovnitekst"/>
        <w:spacing w:line="240" w:lineRule="auto"/>
        <w:rPr>
          <w:lang w:val="sr-Cyrl-RS"/>
        </w:rPr>
      </w:pPr>
      <w:r>
        <w:rPr>
          <w:i/>
          <w:lang w:val="en-US"/>
        </w:rPr>
        <w:t>Average</w:t>
      </w:r>
      <w:r w:rsidRPr="00504755">
        <w:rPr>
          <w:i/>
          <w:lang w:val="sr-Cyrl-RS"/>
        </w:rPr>
        <w:t xml:space="preserve"> </w:t>
      </w:r>
      <w:r>
        <w:rPr>
          <w:i/>
          <w:lang w:val="en-US"/>
        </w:rPr>
        <w:t>weighted</w:t>
      </w:r>
      <w:r w:rsidRPr="00504755">
        <w:rPr>
          <w:i/>
          <w:lang w:val="sr-Cyrl-RS"/>
        </w:rPr>
        <w:t xml:space="preserve"> </w:t>
      </w:r>
      <w:r>
        <w:rPr>
          <w:i/>
          <w:lang w:val="en-US"/>
        </w:rPr>
        <w:t>degree</w:t>
      </w:r>
      <w:r w:rsidRPr="00504755">
        <w:rPr>
          <w:lang w:val="sr-Cyrl-RS"/>
        </w:rPr>
        <w:t xml:space="preserve"> </w:t>
      </w:r>
      <w:r>
        <w:rPr>
          <w:lang w:val="sr-Cyrl-RS"/>
        </w:rPr>
        <w:t xml:space="preserve">је просечна сума грана једног чвора. То је </w:t>
      </w:r>
      <w:r w:rsidR="00C867AD">
        <w:rPr>
          <w:lang w:val="sr-Cyrl-RS"/>
        </w:rPr>
        <w:t xml:space="preserve">у суштини просечан број сарадњи који посматрани аутор остварује. </w:t>
      </w:r>
    </w:p>
    <w:p w14:paraId="79601876" w14:textId="4D27D1F9" w:rsidR="00C867AD" w:rsidRDefault="00C867AD" w:rsidP="00C867AD">
      <w:pPr>
        <w:pStyle w:val="Osnovnitekst"/>
        <w:spacing w:line="240" w:lineRule="auto"/>
        <w:rPr>
          <w:lang w:val="sr-Cyrl-RS"/>
        </w:rPr>
      </w:pPr>
      <w:r w:rsidRPr="00C867AD">
        <w:rPr>
          <w:i/>
          <w:lang w:val="en-US"/>
        </w:rPr>
        <w:t>Average</w:t>
      </w:r>
      <w:r w:rsidRPr="00504755">
        <w:rPr>
          <w:i/>
          <w:lang w:val="sr-Cyrl-RS"/>
        </w:rPr>
        <w:t xml:space="preserve"> </w:t>
      </w:r>
      <w:r>
        <w:rPr>
          <w:i/>
          <w:lang w:val="en-US"/>
        </w:rPr>
        <w:t>degree</w:t>
      </w:r>
      <w:r w:rsidRPr="00504755">
        <w:rPr>
          <w:lang w:val="sr-Cyrl-RS"/>
        </w:rPr>
        <w:t xml:space="preserve"> </w:t>
      </w:r>
      <w:r>
        <w:rPr>
          <w:lang w:val="sr-Cyrl-RS"/>
        </w:rPr>
        <w:t>је просечан број грана једног чвора односно просечан број сарадника које посматрани аутор има.</w:t>
      </w:r>
    </w:p>
    <w:p w14:paraId="15A3AF2C" w14:textId="6580B20C" w:rsidR="00847D21" w:rsidRDefault="00C867AD" w:rsidP="00EC04DA">
      <w:pPr>
        <w:pStyle w:val="Osnovnitekst"/>
        <w:spacing w:line="240" w:lineRule="auto"/>
        <w:rPr>
          <w:lang w:val="en-US"/>
        </w:rPr>
      </w:pPr>
      <w:r>
        <w:rPr>
          <w:lang w:val="sr-Cyrl-RS"/>
        </w:rPr>
        <w:t xml:space="preserve">На основу количника ова два податка добијамо информацију о томе колико у просеку аутор има сарадњи са </w:t>
      </w:r>
      <w:r w:rsidR="00FE3FF9">
        <w:rPr>
          <w:lang w:val="sr-Cyrl-RS"/>
        </w:rPr>
        <w:t>неким другим аутором. У конкретном примеру би то било</w:t>
      </w:r>
      <w:r w:rsidR="000D1F62">
        <w:rPr>
          <w:lang w:val="en-US"/>
        </w:rPr>
        <w:t>:</w:t>
      </w:r>
    </w:p>
    <w:p w14:paraId="079F65C2" w14:textId="77777777" w:rsidR="00220488" w:rsidRDefault="00220488" w:rsidP="00EC04DA">
      <w:pPr>
        <w:pStyle w:val="Osnovnitekst"/>
        <w:spacing w:line="240" w:lineRule="auto"/>
        <w:rPr>
          <w:lang w:val="en-US"/>
        </w:rPr>
      </w:pPr>
    </w:p>
    <w:p w14:paraId="47A9F9B4" w14:textId="77777777" w:rsidR="00220488" w:rsidRDefault="00220488" w:rsidP="00EC04DA">
      <w:pPr>
        <w:pStyle w:val="Osnovnitekst"/>
        <w:spacing w:line="240" w:lineRule="auto"/>
        <w:rPr>
          <w:lang w:val="en-US"/>
        </w:rPr>
      </w:pPr>
    </w:p>
    <w:p w14:paraId="68B321EA" w14:textId="77777777" w:rsidR="00220488" w:rsidRDefault="00220488" w:rsidP="00EC04DA">
      <w:pPr>
        <w:pStyle w:val="Osnovnitekst"/>
        <w:spacing w:line="240" w:lineRule="auto"/>
        <w:rPr>
          <w:lang w:val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0D1F62" w14:paraId="7DF8D226" w14:textId="77777777" w:rsidTr="00D721D9">
        <w:trPr>
          <w:trHeight w:val="170"/>
        </w:trPr>
        <w:tc>
          <w:tcPr>
            <w:tcW w:w="1250" w:type="pct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55583A4" w14:textId="77777777" w:rsidR="000D1F62" w:rsidRDefault="000D1F62">
            <w:pPr>
              <w:jc w:val="center"/>
              <w:rPr>
                <w:b/>
                <w:bCs/>
                <w:i/>
                <w:iCs/>
                <w:color w:val="000000"/>
                <w:lang w:val="sr-Latn-RS"/>
              </w:rPr>
            </w:pPr>
            <w:r>
              <w:rPr>
                <w:b/>
                <w:bCs/>
                <w:i/>
                <w:iCs/>
                <w:color w:val="000000"/>
              </w:rPr>
              <w:t>Network ID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CA7F5CF" w14:textId="77777777" w:rsidR="000D1F62" w:rsidRDefault="000D1F62">
            <w:pPr>
              <w:jc w:val="center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Average degree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28DC7C3" w14:textId="77777777" w:rsidR="000D1F62" w:rsidRDefault="000D1F62">
            <w:pPr>
              <w:jc w:val="center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Average weighted degree</w:t>
            </w:r>
          </w:p>
        </w:tc>
        <w:tc>
          <w:tcPr>
            <w:tcW w:w="1250" w:type="pct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355B35" w14:textId="64F1ABCD" w:rsidR="000D1F62" w:rsidRDefault="00F46AB0">
            <w:pPr>
              <w:jc w:val="center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 xml:space="preserve">Average </w:t>
            </w:r>
            <w:r w:rsidR="008F4324">
              <w:rPr>
                <w:b/>
                <w:bCs/>
                <w:i/>
                <w:iCs/>
                <w:color w:val="000000"/>
              </w:rPr>
              <w:t xml:space="preserve">number of </w:t>
            </w:r>
            <w:r>
              <w:rPr>
                <w:b/>
                <w:bCs/>
                <w:i/>
                <w:iCs/>
                <w:color w:val="000000"/>
              </w:rPr>
              <w:t>collaboration</w:t>
            </w:r>
            <w:r w:rsidR="008F4324">
              <w:rPr>
                <w:b/>
                <w:bCs/>
                <w:i/>
                <w:iCs/>
                <w:color w:val="000000"/>
              </w:rPr>
              <w:t>s</w:t>
            </w:r>
            <w:r>
              <w:rPr>
                <w:b/>
                <w:bCs/>
                <w:i/>
                <w:iCs/>
                <w:color w:val="000000"/>
              </w:rPr>
              <w:t xml:space="preserve"> with the same </w:t>
            </w:r>
            <w:r w:rsidR="008F4324">
              <w:rPr>
                <w:b/>
                <w:bCs/>
                <w:i/>
                <w:iCs/>
                <w:color w:val="000000"/>
              </w:rPr>
              <w:t>coauthor</w:t>
            </w:r>
            <w:r w:rsidR="007361C7">
              <w:rPr>
                <w:b/>
                <w:bCs/>
                <w:i/>
                <w:iCs/>
                <w:color w:val="000000"/>
              </w:rPr>
              <w:t>s</w:t>
            </w:r>
            <w:r w:rsidR="000D1F62">
              <w:rPr>
                <w:b/>
                <w:bCs/>
                <w:i/>
                <w:iCs/>
                <w:color w:val="000000"/>
              </w:rPr>
              <w:t> </w:t>
            </w:r>
          </w:p>
        </w:tc>
      </w:tr>
      <w:tr w:rsidR="00B61380" w14:paraId="16E588E3" w14:textId="77777777" w:rsidTr="00D721D9">
        <w:trPr>
          <w:trHeight w:val="170"/>
        </w:trPr>
        <w:tc>
          <w:tcPr>
            <w:tcW w:w="1250" w:type="pct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DA2EA19" w14:textId="77777777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ALL</w:t>
            </w:r>
          </w:p>
        </w:tc>
        <w:tc>
          <w:tcPr>
            <w:tcW w:w="1250" w:type="pct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DFBA94E" w14:textId="02A33D13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sr-Cyrl-RS"/>
              </w:rPr>
              <w:t>3.49</w:t>
            </w:r>
          </w:p>
        </w:tc>
        <w:tc>
          <w:tcPr>
            <w:tcW w:w="1250" w:type="pct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A9B0894" w14:textId="58277720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sr-Cyrl-RS"/>
              </w:rPr>
              <w:t>10.31</w:t>
            </w:r>
          </w:p>
        </w:tc>
        <w:tc>
          <w:tcPr>
            <w:tcW w:w="1250" w:type="pct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A4D753" w14:textId="35639E4C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2.95</w:t>
            </w:r>
          </w:p>
        </w:tc>
      </w:tr>
      <w:tr w:rsidR="00B61380" w14:paraId="1FE02C57" w14:textId="77777777" w:rsidTr="00D721D9">
        <w:trPr>
          <w:trHeight w:val="170"/>
        </w:trPr>
        <w:tc>
          <w:tcPr>
            <w:tcW w:w="1250" w:type="pct"/>
            <w:tcBorders>
              <w:top w:val="nil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EC117FF" w14:textId="77777777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ETF_RTI</w:t>
            </w:r>
          </w:p>
        </w:tc>
        <w:tc>
          <w:tcPr>
            <w:tcW w:w="1250" w:type="pct"/>
            <w:tcBorders>
              <w:top w:val="nil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0C27FEE" w14:textId="6092F597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6.20</w:t>
            </w:r>
          </w:p>
        </w:tc>
        <w:tc>
          <w:tcPr>
            <w:tcW w:w="1250" w:type="pct"/>
            <w:tcBorders>
              <w:top w:val="nil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0B2B5AF" w14:textId="5D1037CB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12.30</w:t>
            </w:r>
          </w:p>
        </w:tc>
        <w:tc>
          <w:tcPr>
            <w:tcW w:w="1250" w:type="pct"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F0EDD0" w14:textId="7C66757C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1.98</w:t>
            </w:r>
          </w:p>
        </w:tc>
      </w:tr>
      <w:tr w:rsidR="00B61380" w14:paraId="681B3253" w14:textId="77777777" w:rsidTr="00D721D9">
        <w:trPr>
          <w:trHeight w:val="170"/>
        </w:trPr>
        <w:tc>
          <w:tcPr>
            <w:tcW w:w="1250" w:type="pct"/>
            <w:tcBorders>
              <w:top w:val="nil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611CF1B" w14:textId="77777777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FON</w:t>
            </w:r>
          </w:p>
        </w:tc>
        <w:tc>
          <w:tcPr>
            <w:tcW w:w="1250" w:type="pct"/>
            <w:tcBorders>
              <w:top w:val="nil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4434648" w14:textId="3E2AAD7B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2.70</w:t>
            </w:r>
          </w:p>
        </w:tc>
        <w:tc>
          <w:tcPr>
            <w:tcW w:w="1250" w:type="pct"/>
            <w:tcBorders>
              <w:top w:val="nil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3EBFB38" w14:textId="7FE18969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15.05</w:t>
            </w:r>
          </w:p>
        </w:tc>
        <w:tc>
          <w:tcPr>
            <w:tcW w:w="1250" w:type="pct"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115C9F" w14:textId="57D49A4A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5.57</w:t>
            </w:r>
          </w:p>
        </w:tc>
      </w:tr>
      <w:tr w:rsidR="00B61380" w14:paraId="68046997" w14:textId="77777777" w:rsidTr="00D721D9">
        <w:trPr>
          <w:trHeight w:val="170"/>
        </w:trPr>
        <w:tc>
          <w:tcPr>
            <w:tcW w:w="1250" w:type="pct"/>
            <w:tcBorders>
              <w:top w:val="nil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6668FF0" w14:textId="77777777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FON_IS</w:t>
            </w:r>
          </w:p>
        </w:tc>
        <w:tc>
          <w:tcPr>
            <w:tcW w:w="1250" w:type="pct"/>
            <w:tcBorders>
              <w:top w:val="nil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7ACD8B5" w14:textId="50E052FA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2.44</w:t>
            </w:r>
          </w:p>
        </w:tc>
        <w:tc>
          <w:tcPr>
            <w:tcW w:w="1250" w:type="pct"/>
            <w:tcBorders>
              <w:top w:val="nil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D026E99" w14:textId="3D3A0B1D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5.33</w:t>
            </w:r>
          </w:p>
        </w:tc>
        <w:tc>
          <w:tcPr>
            <w:tcW w:w="1250" w:type="pct"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59AB11" w14:textId="1D643979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2.18</w:t>
            </w:r>
          </w:p>
        </w:tc>
      </w:tr>
      <w:tr w:rsidR="00B61380" w14:paraId="5E5A5C79" w14:textId="77777777" w:rsidTr="00D721D9">
        <w:trPr>
          <w:trHeight w:val="170"/>
        </w:trPr>
        <w:tc>
          <w:tcPr>
            <w:tcW w:w="1250" w:type="pct"/>
            <w:tcBorders>
              <w:top w:val="nil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C53AB76" w14:textId="77777777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FON_IT</w:t>
            </w:r>
          </w:p>
        </w:tc>
        <w:tc>
          <w:tcPr>
            <w:tcW w:w="1250" w:type="pct"/>
            <w:tcBorders>
              <w:top w:val="nil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0E59880" w14:textId="26AB1CD6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1.46</w:t>
            </w:r>
          </w:p>
        </w:tc>
        <w:tc>
          <w:tcPr>
            <w:tcW w:w="1250" w:type="pct"/>
            <w:tcBorders>
              <w:top w:val="nil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31816AF" w14:textId="36872164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16.18</w:t>
            </w:r>
          </w:p>
        </w:tc>
        <w:tc>
          <w:tcPr>
            <w:tcW w:w="1250" w:type="pct"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2AE32F" w14:textId="48C0266A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11.12</w:t>
            </w:r>
          </w:p>
        </w:tc>
      </w:tr>
      <w:tr w:rsidR="00B61380" w14:paraId="24FEDFB6" w14:textId="77777777" w:rsidTr="00D721D9">
        <w:trPr>
          <w:trHeight w:val="170"/>
        </w:trPr>
        <w:tc>
          <w:tcPr>
            <w:tcW w:w="1250" w:type="pct"/>
            <w:tcBorders>
              <w:top w:val="nil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B9A69BE" w14:textId="77777777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FON_SI</w:t>
            </w:r>
          </w:p>
        </w:tc>
        <w:tc>
          <w:tcPr>
            <w:tcW w:w="1250" w:type="pct"/>
            <w:tcBorders>
              <w:top w:val="nil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DD78B6A" w14:textId="0C055987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3.39</w:t>
            </w:r>
          </w:p>
        </w:tc>
        <w:tc>
          <w:tcPr>
            <w:tcW w:w="1250" w:type="pct"/>
            <w:tcBorders>
              <w:top w:val="nil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10C6934" w14:textId="22A0DF02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24.92</w:t>
            </w:r>
          </w:p>
        </w:tc>
        <w:tc>
          <w:tcPr>
            <w:tcW w:w="1250" w:type="pct"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2CC7EE" w14:textId="367A08A1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7.36</w:t>
            </w:r>
          </w:p>
        </w:tc>
      </w:tr>
      <w:tr w:rsidR="00B61380" w14:paraId="204FBEE1" w14:textId="77777777" w:rsidTr="00D721D9">
        <w:trPr>
          <w:trHeight w:val="170"/>
        </w:trPr>
        <w:tc>
          <w:tcPr>
            <w:tcW w:w="1250" w:type="pct"/>
            <w:tcBorders>
              <w:top w:val="nil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0D91252" w14:textId="77777777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MATF_RTI</w:t>
            </w:r>
          </w:p>
        </w:tc>
        <w:tc>
          <w:tcPr>
            <w:tcW w:w="1250" w:type="pct"/>
            <w:tcBorders>
              <w:top w:val="nil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2A0BF64" w14:textId="4679EEEF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1.35</w:t>
            </w:r>
          </w:p>
        </w:tc>
        <w:tc>
          <w:tcPr>
            <w:tcW w:w="1250" w:type="pct"/>
            <w:tcBorders>
              <w:top w:val="nil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BDB0C82" w14:textId="2267F817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3.00</w:t>
            </w:r>
          </w:p>
        </w:tc>
        <w:tc>
          <w:tcPr>
            <w:tcW w:w="1250" w:type="pct"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7BC55F" w14:textId="242ABB94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2.22</w:t>
            </w:r>
          </w:p>
        </w:tc>
      </w:tr>
      <w:tr w:rsidR="00B61380" w14:paraId="2C9A0BF3" w14:textId="77777777" w:rsidTr="00D721D9">
        <w:trPr>
          <w:trHeight w:val="170"/>
        </w:trPr>
        <w:tc>
          <w:tcPr>
            <w:tcW w:w="1250" w:type="pct"/>
            <w:tcBorders>
              <w:top w:val="nil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E5A90C3" w14:textId="77777777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JOURNALS</w:t>
            </w:r>
          </w:p>
        </w:tc>
        <w:tc>
          <w:tcPr>
            <w:tcW w:w="1250" w:type="pct"/>
            <w:tcBorders>
              <w:top w:val="nil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3704634" w14:textId="1C6A3930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28.17</w:t>
            </w:r>
          </w:p>
        </w:tc>
        <w:tc>
          <w:tcPr>
            <w:tcW w:w="1250" w:type="pct"/>
            <w:tcBorders>
              <w:top w:val="nil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5423006" w14:textId="28DFCA9F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32.80</w:t>
            </w:r>
          </w:p>
        </w:tc>
        <w:tc>
          <w:tcPr>
            <w:tcW w:w="1250" w:type="pct"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394F0A" w14:textId="6A08B1A6" w:rsidR="00B61380" w:rsidRDefault="00B61380" w:rsidP="00B6138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1.16</w:t>
            </w:r>
          </w:p>
        </w:tc>
      </w:tr>
    </w:tbl>
    <w:p w14:paraId="2DC9D757" w14:textId="5FAE9C73" w:rsidR="00F46AB0" w:rsidRPr="00C3684D" w:rsidRDefault="00F46AB0" w:rsidP="005C6F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Може се уочити да највећу вредност </w:t>
      </w:r>
      <w:r w:rsidR="0031048A">
        <w:rPr>
          <w:lang w:val="sr-Cyrl-RS"/>
        </w:rPr>
        <w:t xml:space="preserve">има катедра </w:t>
      </w:r>
      <w:r w:rsidR="0031048A">
        <w:rPr>
          <w:lang w:val="en-US"/>
        </w:rPr>
        <w:t>FON</w:t>
      </w:r>
      <w:r w:rsidR="0031048A" w:rsidRPr="008F4324">
        <w:rPr>
          <w:lang w:val="sr-Cyrl-RS"/>
        </w:rPr>
        <w:t>_</w:t>
      </w:r>
      <w:r w:rsidR="0031048A">
        <w:rPr>
          <w:lang w:val="en-US"/>
        </w:rPr>
        <w:t>IT</w:t>
      </w:r>
      <w:r w:rsidR="00C3684D">
        <w:rPr>
          <w:lang w:val="en-US"/>
        </w:rPr>
        <w:t xml:space="preserve"> (11.1216495)</w:t>
      </w:r>
      <w:r w:rsidR="00C3684D">
        <w:rPr>
          <w:lang w:val="sr-Cyrl-RS"/>
        </w:rPr>
        <w:t>. То значи да један аутор са те катедре у просеку има око једанаест сарадњи са истим аутором.</w:t>
      </w:r>
    </w:p>
    <w:p w14:paraId="19D59669" w14:textId="3CC03EA4" w:rsidR="007A0655" w:rsidRDefault="00A92617" w:rsidP="005C6F2A">
      <w:pPr>
        <w:pStyle w:val="IInivonaslova-Potpoglavlje"/>
        <w:rPr>
          <w:lang w:val="sr-Cyrl-RS"/>
        </w:rPr>
      </w:pPr>
      <w:bookmarkStart w:id="29" w:name="_Toc30162331"/>
      <w:bookmarkStart w:id="30" w:name="_Toc31305698"/>
      <w:r>
        <w:rPr>
          <w:lang w:val="sr-Cyrl-RS"/>
        </w:rPr>
        <w:t xml:space="preserve">Који аутори представљају </w:t>
      </w:r>
      <w:r w:rsidR="008F610B">
        <w:rPr>
          <w:lang w:val="sr-Cyrl-RS"/>
        </w:rPr>
        <w:t>центре окупљања у оквиру својих катедри и факултета?</w:t>
      </w:r>
      <w:bookmarkEnd w:id="29"/>
      <w:bookmarkEnd w:id="30"/>
    </w:p>
    <w:p w14:paraId="222C4F83" w14:textId="13B1ED6F" w:rsidR="00430393" w:rsidRPr="00430393" w:rsidRDefault="00430393" w:rsidP="00EC04D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Аутори који представљају центре окупљања одређени су на основу </w:t>
      </w:r>
      <w:r w:rsidR="00242FBC">
        <w:rPr>
          <w:lang w:val="sr-Cyrl-RS"/>
        </w:rPr>
        <w:t xml:space="preserve">централности по степену у мрежи свих аутора. Приказана су три аутора по катедри који </w:t>
      </w:r>
      <w:r w:rsidR="00761345">
        <w:rPr>
          <w:lang w:val="sr-Cyrl-RS"/>
        </w:rPr>
        <w:t>представљају центре окупљања</w:t>
      </w:r>
      <w:r w:rsidR="00242FBC">
        <w:rPr>
          <w:lang w:val="sr-Cyrl-RS"/>
        </w:rPr>
        <w:t>.</w:t>
      </w:r>
    </w:p>
    <w:tbl>
      <w:tblPr>
        <w:tblStyle w:val="TableGrid"/>
        <w:tblW w:w="5002" w:type="pct"/>
        <w:jc w:val="center"/>
        <w:tblLook w:val="04A0" w:firstRow="1" w:lastRow="0" w:firstColumn="1" w:lastColumn="0" w:noHBand="0" w:noVBand="1"/>
      </w:tblPr>
      <w:tblGrid>
        <w:gridCol w:w="3284"/>
        <w:gridCol w:w="3287"/>
        <w:gridCol w:w="3287"/>
      </w:tblGrid>
      <w:tr w:rsidR="00C0511D" w14:paraId="72037F85" w14:textId="638639B9" w:rsidTr="00C0511D">
        <w:trPr>
          <w:trHeight w:val="57"/>
          <w:jc w:val="center"/>
        </w:trPr>
        <w:tc>
          <w:tcPr>
            <w:tcW w:w="1666" w:type="pct"/>
            <w:tcBorders>
              <w:left w:val="single" w:sz="8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6D2BF73" w14:textId="286803A4" w:rsidR="00C0511D" w:rsidRPr="00004F31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b/>
                <w:i/>
                <w:lang w:val="en-US"/>
              </w:rPr>
            </w:pPr>
            <w:r w:rsidRPr="00004F31">
              <w:rPr>
                <w:b/>
                <w:i/>
                <w:lang w:val="en-US"/>
              </w:rPr>
              <w:t>Author</w:t>
            </w:r>
          </w:p>
        </w:tc>
        <w:tc>
          <w:tcPr>
            <w:tcW w:w="1667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E074B1E" w14:textId="25F5D734" w:rsidR="00C0511D" w:rsidRPr="00004F31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b/>
                <w:i/>
                <w:lang w:val="en-US"/>
              </w:rPr>
            </w:pPr>
            <w:r w:rsidRPr="00004F31">
              <w:rPr>
                <w:b/>
                <w:i/>
                <w:lang w:val="en-US"/>
              </w:rPr>
              <w:t>Department</w:t>
            </w:r>
          </w:p>
        </w:tc>
        <w:tc>
          <w:tcPr>
            <w:tcW w:w="1667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F614B0B" w14:textId="49F0D485" w:rsidR="00C0511D" w:rsidRPr="00004F31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b/>
                <w:i/>
                <w:lang w:val="en-US"/>
              </w:rPr>
            </w:pPr>
            <w:r w:rsidRPr="00004F31">
              <w:rPr>
                <w:b/>
                <w:i/>
                <w:lang w:val="en-US"/>
              </w:rPr>
              <w:t>Degree</w:t>
            </w:r>
          </w:p>
        </w:tc>
      </w:tr>
      <w:tr w:rsidR="00C0511D" w14:paraId="3D5647A3" w14:textId="392D8BF2" w:rsidTr="00C0511D">
        <w:trPr>
          <w:trHeight w:val="57"/>
          <w:jc w:val="center"/>
        </w:trPr>
        <w:tc>
          <w:tcPr>
            <w:tcW w:w="1666" w:type="pct"/>
            <w:tcBorders>
              <w:top w:val="single" w:sz="12" w:space="0" w:color="auto"/>
              <w:left w:val="single" w:sz="8" w:space="0" w:color="auto"/>
              <w:right w:val="single" w:sz="12" w:space="0" w:color="auto"/>
            </w:tcBorders>
            <w:vAlign w:val="center"/>
          </w:tcPr>
          <w:p w14:paraId="34826657" w14:textId="5F245712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Жарко Станисављевић</w:t>
            </w:r>
          </w:p>
        </w:tc>
        <w:tc>
          <w:tcPr>
            <w:tcW w:w="1667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099CE17D" w14:textId="1A82AE6B" w:rsidR="00C0511D" w:rsidRPr="00AA0D35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ETF_RTI</w:t>
            </w:r>
          </w:p>
        </w:tc>
        <w:tc>
          <w:tcPr>
            <w:tcW w:w="1667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35E9B42" w14:textId="3715DAFE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</w:tr>
      <w:tr w:rsidR="00C0511D" w14:paraId="10A0D673" w14:textId="6E99CF63" w:rsidTr="00C0511D">
        <w:trPr>
          <w:trHeight w:val="57"/>
          <w:jc w:val="center"/>
        </w:trPr>
        <w:tc>
          <w:tcPr>
            <w:tcW w:w="1666" w:type="pct"/>
            <w:tcBorders>
              <w:left w:val="single" w:sz="8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55D8879" w14:textId="367A2737" w:rsidR="00C0511D" w:rsidRPr="00AA0D35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Бошко Николић</w:t>
            </w:r>
          </w:p>
        </w:tc>
        <w:tc>
          <w:tcPr>
            <w:tcW w:w="1667" w:type="pct"/>
            <w:tcBorders>
              <w:left w:val="single" w:sz="12" w:space="0" w:color="auto"/>
              <w:bottom w:val="single" w:sz="4" w:space="0" w:color="auto"/>
            </w:tcBorders>
            <w:vAlign w:val="center"/>
          </w:tcPr>
          <w:p w14:paraId="00495B7C" w14:textId="71656BD9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en-US"/>
              </w:rPr>
              <w:t>ETF_RTI</w:t>
            </w:r>
          </w:p>
        </w:tc>
        <w:tc>
          <w:tcPr>
            <w:tcW w:w="1667" w:type="pct"/>
            <w:tcBorders>
              <w:left w:val="single" w:sz="12" w:space="0" w:color="auto"/>
              <w:bottom w:val="single" w:sz="4" w:space="0" w:color="auto"/>
            </w:tcBorders>
            <w:vAlign w:val="center"/>
          </w:tcPr>
          <w:p w14:paraId="1DB5FBC2" w14:textId="5C7F1298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</w:tr>
      <w:tr w:rsidR="00C0511D" w14:paraId="6A9004DB" w14:textId="65F9ED25" w:rsidTr="00C0511D">
        <w:trPr>
          <w:trHeight w:val="57"/>
          <w:jc w:val="center"/>
        </w:trPr>
        <w:tc>
          <w:tcPr>
            <w:tcW w:w="1666" w:type="pct"/>
            <w:tcBorders>
              <w:left w:val="single" w:sz="8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C26AEC0" w14:textId="2CDBA237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Саша Стојановић</w:t>
            </w:r>
          </w:p>
        </w:tc>
        <w:tc>
          <w:tcPr>
            <w:tcW w:w="1667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30AE360" w14:textId="72043368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en-US"/>
              </w:rPr>
              <w:t>ETF_RTI</w:t>
            </w:r>
          </w:p>
        </w:tc>
        <w:tc>
          <w:tcPr>
            <w:tcW w:w="1667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400B80C1" w14:textId="11F946A2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</w:tr>
      <w:tr w:rsidR="00C0511D" w14:paraId="6CF23EF4" w14:textId="733D49B2" w:rsidTr="00C0511D">
        <w:trPr>
          <w:trHeight w:val="57"/>
          <w:jc w:val="center"/>
        </w:trPr>
        <w:tc>
          <w:tcPr>
            <w:tcW w:w="1666" w:type="pct"/>
            <w:tcBorders>
              <w:top w:val="single" w:sz="12" w:space="0" w:color="auto"/>
              <w:left w:val="single" w:sz="8" w:space="0" w:color="auto"/>
              <w:right w:val="single" w:sz="12" w:space="0" w:color="auto"/>
            </w:tcBorders>
            <w:vAlign w:val="center"/>
          </w:tcPr>
          <w:p w14:paraId="4060AC95" w14:textId="58695894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Слађан Бабарогић</w:t>
            </w:r>
          </w:p>
        </w:tc>
        <w:tc>
          <w:tcPr>
            <w:tcW w:w="1667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7C9B069" w14:textId="202EB12D" w:rsidR="00C0511D" w:rsidRPr="00004F31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FON_IS</w:t>
            </w:r>
          </w:p>
        </w:tc>
        <w:tc>
          <w:tcPr>
            <w:tcW w:w="1667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14122BC" w14:textId="23178088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sr-Cyrl-RS"/>
              </w:rPr>
              <w:t>7</w:t>
            </w:r>
          </w:p>
        </w:tc>
      </w:tr>
      <w:tr w:rsidR="00C0511D" w14:paraId="0195F89F" w14:textId="7171C5DD" w:rsidTr="00C0511D">
        <w:trPr>
          <w:trHeight w:val="57"/>
          <w:jc w:val="center"/>
        </w:trPr>
        <w:tc>
          <w:tcPr>
            <w:tcW w:w="1666" w:type="pct"/>
            <w:tcBorders>
              <w:left w:val="single" w:sz="8" w:space="0" w:color="auto"/>
              <w:right w:val="single" w:sz="12" w:space="0" w:color="auto"/>
            </w:tcBorders>
            <w:vAlign w:val="center"/>
          </w:tcPr>
          <w:p w14:paraId="787C11A8" w14:textId="3630BD25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Ненад Аничић</w:t>
            </w:r>
          </w:p>
        </w:tc>
        <w:tc>
          <w:tcPr>
            <w:tcW w:w="1667" w:type="pct"/>
            <w:tcBorders>
              <w:left w:val="single" w:sz="12" w:space="0" w:color="auto"/>
            </w:tcBorders>
            <w:vAlign w:val="center"/>
          </w:tcPr>
          <w:p w14:paraId="4ABE4CD2" w14:textId="3EDF945D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en-US"/>
              </w:rPr>
              <w:t>FON_IS</w:t>
            </w:r>
          </w:p>
        </w:tc>
        <w:tc>
          <w:tcPr>
            <w:tcW w:w="1667" w:type="pct"/>
            <w:tcBorders>
              <w:left w:val="single" w:sz="12" w:space="0" w:color="auto"/>
            </w:tcBorders>
            <w:vAlign w:val="center"/>
          </w:tcPr>
          <w:p w14:paraId="34C0B69B" w14:textId="57AAA66A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sr-Cyrl-RS"/>
              </w:rPr>
              <w:t>6</w:t>
            </w:r>
          </w:p>
        </w:tc>
      </w:tr>
      <w:tr w:rsidR="00C0511D" w14:paraId="4E795744" w14:textId="7CEFE815" w:rsidTr="00C0511D">
        <w:trPr>
          <w:trHeight w:val="57"/>
          <w:jc w:val="center"/>
        </w:trPr>
        <w:tc>
          <w:tcPr>
            <w:tcW w:w="1666" w:type="pct"/>
            <w:tcBorders>
              <w:left w:val="single" w:sz="8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2D0B12" w14:textId="1D6D106A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Зоран Марјановић</w:t>
            </w:r>
          </w:p>
        </w:tc>
        <w:tc>
          <w:tcPr>
            <w:tcW w:w="1667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80E7A5F" w14:textId="6A9D3DBC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en-US"/>
              </w:rPr>
              <w:t>FON_IS</w:t>
            </w:r>
          </w:p>
        </w:tc>
        <w:tc>
          <w:tcPr>
            <w:tcW w:w="1667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1AA76B36" w14:textId="48BF1583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sr-Cyrl-RS"/>
              </w:rPr>
              <w:t>6</w:t>
            </w:r>
          </w:p>
        </w:tc>
      </w:tr>
      <w:tr w:rsidR="00C0511D" w14:paraId="21ECAAA8" w14:textId="3860D1AA" w:rsidTr="00C0511D">
        <w:trPr>
          <w:trHeight w:val="57"/>
          <w:jc w:val="center"/>
        </w:trPr>
        <w:tc>
          <w:tcPr>
            <w:tcW w:w="1666" w:type="pct"/>
            <w:tcBorders>
              <w:top w:val="single" w:sz="12" w:space="0" w:color="auto"/>
              <w:left w:val="single" w:sz="8" w:space="0" w:color="auto"/>
              <w:right w:val="single" w:sz="12" w:space="0" w:color="auto"/>
            </w:tcBorders>
            <w:vAlign w:val="center"/>
          </w:tcPr>
          <w:p w14:paraId="317FA8EE" w14:textId="223D4919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Јелена Јовановић</w:t>
            </w:r>
          </w:p>
        </w:tc>
        <w:tc>
          <w:tcPr>
            <w:tcW w:w="1667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0980814A" w14:textId="188C0E76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en-US"/>
              </w:rPr>
              <w:t>FON_SI</w:t>
            </w:r>
          </w:p>
        </w:tc>
        <w:tc>
          <w:tcPr>
            <w:tcW w:w="1667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5583AAD" w14:textId="65A916BB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sr-Cyrl-RS"/>
              </w:rPr>
              <w:t>6</w:t>
            </w:r>
          </w:p>
        </w:tc>
      </w:tr>
      <w:tr w:rsidR="00C0511D" w14:paraId="7F0E6E6C" w14:textId="78EF2670" w:rsidTr="00C0511D">
        <w:trPr>
          <w:trHeight w:val="57"/>
          <w:jc w:val="center"/>
        </w:trPr>
        <w:tc>
          <w:tcPr>
            <w:tcW w:w="1666" w:type="pct"/>
            <w:tcBorders>
              <w:left w:val="single" w:sz="8" w:space="0" w:color="auto"/>
              <w:right w:val="single" w:sz="12" w:space="0" w:color="auto"/>
            </w:tcBorders>
            <w:vAlign w:val="center"/>
          </w:tcPr>
          <w:p w14:paraId="607F9970" w14:textId="2C2DA999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Синиша Влајић</w:t>
            </w:r>
          </w:p>
        </w:tc>
        <w:tc>
          <w:tcPr>
            <w:tcW w:w="1667" w:type="pct"/>
            <w:tcBorders>
              <w:left w:val="single" w:sz="12" w:space="0" w:color="auto"/>
            </w:tcBorders>
            <w:vAlign w:val="center"/>
          </w:tcPr>
          <w:p w14:paraId="1A2E58B9" w14:textId="34CB804E" w:rsidR="00C0511D" w:rsidRP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en-US"/>
              </w:rPr>
              <w:t>FON_SI</w:t>
            </w:r>
          </w:p>
        </w:tc>
        <w:tc>
          <w:tcPr>
            <w:tcW w:w="1667" w:type="pct"/>
            <w:tcBorders>
              <w:left w:val="single" w:sz="12" w:space="0" w:color="auto"/>
            </w:tcBorders>
            <w:vAlign w:val="center"/>
          </w:tcPr>
          <w:p w14:paraId="09A28E5A" w14:textId="22DA0377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sr-Cyrl-RS"/>
              </w:rPr>
              <w:t>5</w:t>
            </w:r>
          </w:p>
        </w:tc>
      </w:tr>
      <w:tr w:rsidR="00C0511D" w14:paraId="008C79A8" w14:textId="107300D5" w:rsidTr="00C0511D">
        <w:trPr>
          <w:trHeight w:val="57"/>
          <w:jc w:val="center"/>
        </w:trPr>
        <w:tc>
          <w:tcPr>
            <w:tcW w:w="1666" w:type="pct"/>
            <w:tcBorders>
              <w:left w:val="single" w:sz="8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55DA630" w14:textId="752FFA31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Владан Девеџић</w:t>
            </w:r>
          </w:p>
        </w:tc>
        <w:tc>
          <w:tcPr>
            <w:tcW w:w="1667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4BD6304" w14:textId="13A63D15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en-US"/>
              </w:rPr>
              <w:t>FON_SI</w:t>
            </w:r>
          </w:p>
        </w:tc>
        <w:tc>
          <w:tcPr>
            <w:tcW w:w="1667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6F3A2FA" w14:textId="20C3A58E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sr-Cyrl-RS"/>
              </w:rPr>
              <w:t>5</w:t>
            </w:r>
          </w:p>
        </w:tc>
      </w:tr>
      <w:tr w:rsidR="00C0511D" w14:paraId="073ACAC3" w14:textId="54F0A907" w:rsidTr="00C0511D">
        <w:trPr>
          <w:trHeight w:val="57"/>
          <w:jc w:val="center"/>
        </w:trPr>
        <w:tc>
          <w:tcPr>
            <w:tcW w:w="1666" w:type="pct"/>
            <w:tcBorders>
              <w:top w:val="single" w:sz="12" w:space="0" w:color="auto"/>
              <w:left w:val="single" w:sz="8" w:space="0" w:color="auto"/>
              <w:right w:val="single" w:sz="12" w:space="0" w:color="auto"/>
            </w:tcBorders>
            <w:vAlign w:val="center"/>
          </w:tcPr>
          <w:p w14:paraId="7C9A960D" w14:textId="0E41D917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Дејан Симић</w:t>
            </w:r>
          </w:p>
        </w:tc>
        <w:tc>
          <w:tcPr>
            <w:tcW w:w="1667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17B6E14" w14:textId="143B1FA8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en-US"/>
              </w:rPr>
              <w:t>FON_IT</w:t>
            </w:r>
          </w:p>
        </w:tc>
        <w:tc>
          <w:tcPr>
            <w:tcW w:w="1667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F9161C9" w14:textId="0CB2EA57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sr-Cyrl-RS"/>
              </w:rPr>
              <w:t>5</w:t>
            </w:r>
          </w:p>
        </w:tc>
      </w:tr>
      <w:tr w:rsidR="00C0511D" w14:paraId="49192666" w14:textId="5ACFF124" w:rsidTr="00C0511D">
        <w:trPr>
          <w:trHeight w:val="57"/>
          <w:jc w:val="center"/>
        </w:trPr>
        <w:tc>
          <w:tcPr>
            <w:tcW w:w="1666" w:type="pct"/>
            <w:tcBorders>
              <w:left w:val="single" w:sz="8" w:space="0" w:color="auto"/>
              <w:right w:val="single" w:sz="12" w:space="0" w:color="auto"/>
            </w:tcBorders>
            <w:vAlign w:val="center"/>
          </w:tcPr>
          <w:p w14:paraId="74AC7657" w14:textId="498A3276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Душан Старчевић</w:t>
            </w:r>
          </w:p>
        </w:tc>
        <w:tc>
          <w:tcPr>
            <w:tcW w:w="1667" w:type="pct"/>
            <w:tcBorders>
              <w:left w:val="single" w:sz="12" w:space="0" w:color="auto"/>
            </w:tcBorders>
            <w:vAlign w:val="center"/>
          </w:tcPr>
          <w:p w14:paraId="1744E530" w14:textId="7FAB68B9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en-US"/>
              </w:rPr>
              <w:t>FON_IT</w:t>
            </w:r>
          </w:p>
        </w:tc>
        <w:tc>
          <w:tcPr>
            <w:tcW w:w="1667" w:type="pct"/>
            <w:tcBorders>
              <w:left w:val="single" w:sz="12" w:space="0" w:color="auto"/>
            </w:tcBorders>
            <w:vAlign w:val="center"/>
          </w:tcPr>
          <w:p w14:paraId="7662D308" w14:textId="46D4D675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sr-Cyrl-RS"/>
              </w:rPr>
              <w:t>4</w:t>
            </w:r>
          </w:p>
        </w:tc>
      </w:tr>
      <w:tr w:rsidR="00C0511D" w14:paraId="0A802D2E" w14:textId="25707253" w:rsidTr="00C0511D">
        <w:trPr>
          <w:trHeight w:val="57"/>
          <w:jc w:val="center"/>
        </w:trPr>
        <w:tc>
          <w:tcPr>
            <w:tcW w:w="1666" w:type="pct"/>
            <w:tcBorders>
              <w:left w:val="single" w:sz="8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7C61875" w14:textId="2FAA3A0B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Мирослав Миновић</w:t>
            </w:r>
          </w:p>
        </w:tc>
        <w:tc>
          <w:tcPr>
            <w:tcW w:w="1667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5A51E16" w14:textId="7A8D17E2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en-US"/>
              </w:rPr>
              <w:t>FON_IT</w:t>
            </w:r>
          </w:p>
        </w:tc>
        <w:tc>
          <w:tcPr>
            <w:tcW w:w="1667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5DEAC7F" w14:textId="6E3431F3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sr-Cyrl-RS"/>
              </w:rPr>
              <w:t>4</w:t>
            </w:r>
          </w:p>
        </w:tc>
      </w:tr>
      <w:tr w:rsidR="00C0511D" w14:paraId="176B07BC" w14:textId="48AFDB49" w:rsidTr="00C0511D">
        <w:trPr>
          <w:trHeight w:val="57"/>
          <w:jc w:val="center"/>
        </w:trPr>
        <w:tc>
          <w:tcPr>
            <w:tcW w:w="1666" w:type="pct"/>
            <w:tcBorders>
              <w:top w:val="single" w:sz="12" w:space="0" w:color="auto"/>
              <w:left w:val="single" w:sz="8" w:space="0" w:color="auto"/>
              <w:right w:val="single" w:sz="12" w:space="0" w:color="auto"/>
            </w:tcBorders>
            <w:vAlign w:val="center"/>
          </w:tcPr>
          <w:p w14:paraId="3BF478FC" w14:textId="4C9972D6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Саша Малков</w:t>
            </w:r>
          </w:p>
        </w:tc>
        <w:tc>
          <w:tcPr>
            <w:tcW w:w="1667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CD235E9" w14:textId="14E8E4BD" w:rsidR="00C0511D" w:rsidRPr="00004F31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MATF_RTI</w:t>
            </w:r>
          </w:p>
        </w:tc>
        <w:tc>
          <w:tcPr>
            <w:tcW w:w="1667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D7C522B" w14:textId="636D233F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sr-Cyrl-RS"/>
              </w:rPr>
              <w:t>5</w:t>
            </w:r>
          </w:p>
        </w:tc>
      </w:tr>
      <w:tr w:rsidR="00C0511D" w14:paraId="79B31D23" w14:textId="49A0C6EE" w:rsidTr="00C0511D">
        <w:trPr>
          <w:trHeight w:val="57"/>
          <w:jc w:val="center"/>
        </w:trPr>
        <w:tc>
          <w:tcPr>
            <w:tcW w:w="1666" w:type="pct"/>
            <w:tcBorders>
              <w:left w:val="single" w:sz="8" w:space="0" w:color="auto"/>
              <w:right w:val="single" w:sz="12" w:space="0" w:color="auto"/>
            </w:tcBorders>
            <w:vAlign w:val="center"/>
          </w:tcPr>
          <w:p w14:paraId="2AA6ECEE" w14:textId="367ED463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Филип Марић</w:t>
            </w:r>
          </w:p>
        </w:tc>
        <w:tc>
          <w:tcPr>
            <w:tcW w:w="1667" w:type="pct"/>
            <w:tcBorders>
              <w:left w:val="single" w:sz="12" w:space="0" w:color="auto"/>
            </w:tcBorders>
            <w:vAlign w:val="center"/>
          </w:tcPr>
          <w:p w14:paraId="60DC2CE4" w14:textId="6C3666A9" w:rsidR="00C0511D" w:rsidRPr="00004F31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MATF_RTI</w:t>
            </w:r>
          </w:p>
        </w:tc>
        <w:tc>
          <w:tcPr>
            <w:tcW w:w="1667" w:type="pct"/>
            <w:tcBorders>
              <w:left w:val="single" w:sz="12" w:space="0" w:color="auto"/>
            </w:tcBorders>
            <w:vAlign w:val="center"/>
          </w:tcPr>
          <w:p w14:paraId="37FC8362" w14:textId="6CEE1E59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sr-Cyrl-RS"/>
              </w:rPr>
              <w:t>5</w:t>
            </w:r>
          </w:p>
        </w:tc>
      </w:tr>
      <w:tr w:rsidR="00C0511D" w14:paraId="233C2BE3" w14:textId="68D60D68" w:rsidTr="00C0511D">
        <w:trPr>
          <w:trHeight w:val="57"/>
          <w:jc w:val="center"/>
        </w:trPr>
        <w:tc>
          <w:tcPr>
            <w:tcW w:w="1666" w:type="pct"/>
            <w:tcBorders>
              <w:left w:val="single" w:sz="8" w:space="0" w:color="auto"/>
              <w:right w:val="single" w:sz="12" w:space="0" w:color="auto"/>
            </w:tcBorders>
            <w:vAlign w:val="center"/>
          </w:tcPr>
          <w:p w14:paraId="18B3F1EA" w14:textId="249E8288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sr-Cyrl-RS"/>
              </w:rPr>
            </w:pPr>
            <w:r>
              <w:rPr>
                <w:lang w:val="sr-Cyrl-RS"/>
              </w:rPr>
              <w:t>Ненад Митић</w:t>
            </w:r>
          </w:p>
        </w:tc>
        <w:tc>
          <w:tcPr>
            <w:tcW w:w="1667" w:type="pct"/>
            <w:tcBorders>
              <w:left w:val="single" w:sz="12" w:space="0" w:color="auto"/>
            </w:tcBorders>
            <w:vAlign w:val="center"/>
          </w:tcPr>
          <w:p w14:paraId="4A546890" w14:textId="26E25C28" w:rsidR="00C0511D" w:rsidRPr="00004F31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MATF_RTI</w:t>
            </w:r>
          </w:p>
        </w:tc>
        <w:tc>
          <w:tcPr>
            <w:tcW w:w="1667" w:type="pct"/>
            <w:tcBorders>
              <w:left w:val="single" w:sz="12" w:space="0" w:color="auto"/>
            </w:tcBorders>
            <w:vAlign w:val="center"/>
          </w:tcPr>
          <w:p w14:paraId="76CD4A8F" w14:textId="060F1CD8" w:rsidR="00C0511D" w:rsidRDefault="00C0511D" w:rsidP="00C0511D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sr-Cyrl-RS"/>
              </w:rPr>
              <w:t>5</w:t>
            </w:r>
          </w:p>
        </w:tc>
      </w:tr>
    </w:tbl>
    <w:p w14:paraId="7B12AA37" w14:textId="609AD878" w:rsidR="007A0655" w:rsidRDefault="008F610B" w:rsidP="005C6F2A">
      <w:pPr>
        <w:pStyle w:val="IInivonaslova-Potpoglavlje"/>
        <w:rPr>
          <w:lang w:val="sr-Cyrl-RS"/>
        </w:rPr>
      </w:pPr>
      <w:bookmarkStart w:id="31" w:name="_Toc30162332"/>
      <w:bookmarkStart w:id="32" w:name="_Toc31305699"/>
      <w:r>
        <w:rPr>
          <w:lang w:val="sr-Cyrl-RS"/>
        </w:rPr>
        <w:t>Који аутори представљају језгро мреже?</w:t>
      </w:r>
      <w:bookmarkEnd w:id="31"/>
      <w:bookmarkEnd w:id="32"/>
    </w:p>
    <w:p w14:paraId="6AD7FD05" w14:textId="24A97C33" w:rsidR="007A0655" w:rsidRDefault="003F71AD" w:rsidP="005C6F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>Ова</w:t>
      </w:r>
      <w:r w:rsidR="009F159E">
        <w:rPr>
          <w:lang w:val="sr-Cyrl-RS"/>
        </w:rPr>
        <w:t xml:space="preserve"> мрежа не представља </w:t>
      </w:r>
      <w:r w:rsidR="009F159E">
        <w:rPr>
          <w:i/>
          <w:iCs/>
          <w:lang w:val="en-GB"/>
        </w:rPr>
        <w:t>core</w:t>
      </w:r>
      <w:r w:rsidR="009F159E" w:rsidRPr="009F159E">
        <w:rPr>
          <w:i/>
          <w:iCs/>
          <w:lang w:val="sr-Cyrl-RS"/>
        </w:rPr>
        <w:t>-</w:t>
      </w:r>
      <w:r w:rsidR="009F159E">
        <w:rPr>
          <w:i/>
          <w:iCs/>
          <w:lang w:val="en-GB"/>
        </w:rPr>
        <w:t>periphery</w:t>
      </w:r>
      <w:r w:rsidR="009F159E" w:rsidRPr="009F159E">
        <w:rPr>
          <w:i/>
          <w:iCs/>
          <w:lang w:val="sr-Cyrl-RS"/>
        </w:rPr>
        <w:t xml:space="preserve"> </w:t>
      </w:r>
      <w:r w:rsidR="009F159E">
        <w:rPr>
          <w:lang w:val="sr-Cyrl-RS"/>
        </w:rPr>
        <w:t xml:space="preserve">модел. Мрежа аутора се састоји из више одвојених сегмената који </w:t>
      </w:r>
      <w:r w:rsidR="006E4CEA">
        <w:rPr>
          <w:lang w:val="sr-Cyrl-RS"/>
        </w:rPr>
        <w:t xml:space="preserve">су </w:t>
      </w:r>
      <w:r w:rsidR="00F50783">
        <w:rPr>
          <w:lang w:val="sr-Cyrl-RS"/>
        </w:rPr>
        <w:t>добро повезани међусобно, али су са остатком мреже или повезани слабо (најчешће преко једног аутора), или нису повезани</w:t>
      </w:r>
      <w:r>
        <w:rPr>
          <w:lang w:val="sr-Cyrl-RS"/>
        </w:rPr>
        <w:t xml:space="preserve"> уопште.</w:t>
      </w:r>
    </w:p>
    <w:p w14:paraId="7EDA4125" w14:textId="206CBAE5" w:rsidR="00F50783" w:rsidRPr="009F159E" w:rsidRDefault="00F50783" w:rsidP="005C6F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Може се уочити </w:t>
      </w:r>
      <w:r w:rsidR="00AB628B">
        <w:rPr>
          <w:lang w:val="sr-Cyrl-RS"/>
        </w:rPr>
        <w:t xml:space="preserve">облик који је сличан </w:t>
      </w:r>
      <w:r w:rsidR="00AB628B">
        <w:rPr>
          <w:i/>
          <w:iCs/>
          <w:lang w:val="en-GB"/>
        </w:rPr>
        <w:t>core</w:t>
      </w:r>
      <w:r w:rsidR="00AB628B" w:rsidRPr="009F159E">
        <w:rPr>
          <w:i/>
          <w:iCs/>
          <w:lang w:val="sr-Cyrl-RS"/>
        </w:rPr>
        <w:t>-</w:t>
      </w:r>
      <w:r w:rsidR="00AB628B">
        <w:rPr>
          <w:i/>
          <w:iCs/>
          <w:lang w:val="en-GB"/>
        </w:rPr>
        <w:t>periphery</w:t>
      </w:r>
      <w:r w:rsidR="00AB628B" w:rsidRPr="009F159E">
        <w:rPr>
          <w:i/>
          <w:iCs/>
          <w:lang w:val="sr-Cyrl-RS"/>
        </w:rPr>
        <w:t xml:space="preserve"> </w:t>
      </w:r>
      <w:r w:rsidR="00AB628B">
        <w:rPr>
          <w:lang w:val="sr-Cyrl-RS"/>
        </w:rPr>
        <w:t xml:space="preserve">моделу посматрајући комуне </w:t>
      </w:r>
      <w:r w:rsidR="000505C6" w:rsidRPr="00047852">
        <w:rPr>
          <w:i/>
          <w:lang w:val="sr-Latn-RS"/>
        </w:rPr>
        <w:t>FON_IT</w:t>
      </w:r>
      <w:r w:rsidR="000505C6">
        <w:rPr>
          <w:lang w:val="sr-Latn-RS"/>
        </w:rPr>
        <w:t xml:space="preserve">, </w:t>
      </w:r>
      <w:r w:rsidR="000505C6" w:rsidRPr="00047852">
        <w:rPr>
          <w:i/>
          <w:lang w:val="sr-Latn-RS"/>
        </w:rPr>
        <w:t>FON_SI</w:t>
      </w:r>
      <w:r w:rsidR="000505C6">
        <w:rPr>
          <w:lang w:val="sr-Cyrl-RS"/>
        </w:rPr>
        <w:t>, и</w:t>
      </w:r>
      <w:r w:rsidR="000505C6">
        <w:rPr>
          <w:lang w:val="sr-Latn-RS"/>
        </w:rPr>
        <w:t xml:space="preserve"> </w:t>
      </w:r>
      <w:r w:rsidR="000505C6" w:rsidRPr="00047852">
        <w:rPr>
          <w:i/>
          <w:lang w:val="sr-Latn-RS"/>
        </w:rPr>
        <w:t>ETF_RTI</w:t>
      </w:r>
      <w:r w:rsidR="000505C6">
        <w:rPr>
          <w:lang w:val="sr-Cyrl-RS"/>
        </w:rPr>
        <w:t xml:space="preserve">. </w:t>
      </w:r>
      <w:r w:rsidR="00315406">
        <w:rPr>
          <w:lang w:val="sr-Cyrl-RS"/>
        </w:rPr>
        <w:t xml:space="preserve">Међутим </w:t>
      </w:r>
      <w:r w:rsidR="000505C6">
        <w:rPr>
          <w:lang w:val="sr-Cyrl-RS"/>
        </w:rPr>
        <w:t xml:space="preserve">тај </w:t>
      </w:r>
      <w:r w:rsidR="002C22A8">
        <w:rPr>
          <w:lang w:val="sr-Cyrl-RS"/>
        </w:rPr>
        <w:t xml:space="preserve">подграф не испуњава услов </w:t>
      </w:r>
      <w:r w:rsidR="002C22A8">
        <w:rPr>
          <w:i/>
          <w:iCs/>
          <w:lang w:val="en-GB"/>
        </w:rPr>
        <w:t>core</w:t>
      </w:r>
      <w:r w:rsidR="002C22A8" w:rsidRPr="009F159E">
        <w:rPr>
          <w:i/>
          <w:iCs/>
          <w:lang w:val="sr-Cyrl-RS"/>
        </w:rPr>
        <w:t>-</w:t>
      </w:r>
      <w:r w:rsidR="002C22A8">
        <w:rPr>
          <w:i/>
          <w:iCs/>
          <w:lang w:val="en-GB"/>
        </w:rPr>
        <w:t>periphery</w:t>
      </w:r>
      <w:r w:rsidR="002C22A8" w:rsidRPr="009F159E">
        <w:rPr>
          <w:i/>
          <w:iCs/>
          <w:lang w:val="sr-Cyrl-RS"/>
        </w:rPr>
        <w:t xml:space="preserve"> </w:t>
      </w:r>
      <w:r w:rsidR="002C22A8">
        <w:rPr>
          <w:lang w:val="sr-Cyrl-RS"/>
        </w:rPr>
        <w:t>модела</w:t>
      </w:r>
      <w:r w:rsidR="00871362">
        <w:rPr>
          <w:lang w:val="sr-Cyrl-RS"/>
        </w:rPr>
        <w:t xml:space="preserve"> да </w:t>
      </w:r>
      <w:r w:rsidR="001271BE">
        <w:rPr>
          <w:lang w:val="sr-Cyrl-RS"/>
        </w:rPr>
        <w:t xml:space="preserve"> </w:t>
      </w:r>
      <w:r w:rsidR="00D67ED2">
        <w:rPr>
          <w:lang w:val="sr-Cyrl-RS"/>
        </w:rPr>
        <w:t>п</w:t>
      </w:r>
      <w:r w:rsidR="001271BE">
        <w:rPr>
          <w:lang w:val="sr-Cyrl-RS"/>
        </w:rPr>
        <w:t>ериферни</w:t>
      </w:r>
      <w:r w:rsidR="00D67ED2">
        <w:rPr>
          <w:lang w:val="sr-Cyrl-RS"/>
        </w:rPr>
        <w:t xml:space="preserve"> </w:t>
      </w:r>
      <w:r w:rsidR="001271BE">
        <w:rPr>
          <w:lang w:val="sr-Cyrl-RS"/>
        </w:rPr>
        <w:t xml:space="preserve">чворови </w:t>
      </w:r>
      <w:r w:rsidR="00871362">
        <w:rPr>
          <w:lang w:val="sr-Cyrl-RS"/>
        </w:rPr>
        <w:t xml:space="preserve">не буду </w:t>
      </w:r>
      <w:r w:rsidR="001271BE">
        <w:rPr>
          <w:lang w:val="sr-Cyrl-RS"/>
        </w:rPr>
        <w:t>међусобно повезани.</w:t>
      </w:r>
    </w:p>
    <w:p w14:paraId="19827F35" w14:textId="2F661021" w:rsidR="00B13E94" w:rsidRPr="00B13E94" w:rsidRDefault="00B13E94" w:rsidP="005C6F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Посматрајући засебно мрежу аутора са ЕТФ-а може се уочити особина </w:t>
      </w:r>
      <w:r>
        <w:rPr>
          <w:b/>
          <w:bCs/>
          <w:lang w:val="sr-Cyrl-RS"/>
        </w:rPr>
        <w:t>гигантск</w:t>
      </w:r>
      <w:r w:rsidR="00662EF2">
        <w:rPr>
          <w:b/>
          <w:bCs/>
          <w:lang w:val="sr-Cyrl-RS"/>
        </w:rPr>
        <w:t>е</w:t>
      </w:r>
      <w:r w:rsidR="00094EAE">
        <w:rPr>
          <w:b/>
          <w:bCs/>
          <w:lang w:val="sr-Cyrl-RS"/>
        </w:rPr>
        <w:t xml:space="preserve"> компонент</w:t>
      </w:r>
      <w:r w:rsidR="00662EF2">
        <w:rPr>
          <w:b/>
          <w:bCs/>
          <w:lang w:val="sr-Cyrl-RS"/>
        </w:rPr>
        <w:t>е</w:t>
      </w:r>
      <w:r>
        <w:rPr>
          <w:b/>
          <w:bCs/>
          <w:lang w:val="sr-Cyrl-RS"/>
        </w:rPr>
        <w:t xml:space="preserve"> мреже – </w:t>
      </w:r>
      <w:r>
        <w:rPr>
          <w:lang w:val="sr-Cyrl-RS"/>
        </w:rPr>
        <w:t xml:space="preserve">мрежа предствља </w:t>
      </w:r>
      <w:r>
        <w:rPr>
          <w:i/>
          <w:iCs/>
          <w:lang w:val="en-GB"/>
        </w:rPr>
        <w:t>core</w:t>
      </w:r>
      <w:r w:rsidRPr="009F159E">
        <w:rPr>
          <w:i/>
          <w:iCs/>
          <w:lang w:val="sr-Cyrl-RS"/>
        </w:rPr>
        <w:t>-</w:t>
      </w:r>
      <w:r>
        <w:rPr>
          <w:i/>
          <w:iCs/>
          <w:lang w:val="en-GB"/>
        </w:rPr>
        <w:t>periphery</w:t>
      </w:r>
      <w:r w:rsidRPr="009F159E">
        <w:rPr>
          <w:i/>
          <w:iCs/>
          <w:lang w:val="sr-Cyrl-RS"/>
        </w:rPr>
        <w:t xml:space="preserve"> </w:t>
      </w:r>
      <w:r>
        <w:rPr>
          <w:lang w:val="sr-Cyrl-RS"/>
        </w:rPr>
        <w:t>модел и језгро мреже је такво да обухвата велики број чворова, док се у периферију мреже убраја мали број чворова.</w:t>
      </w:r>
      <w:r w:rsidR="007D7B28">
        <w:rPr>
          <w:lang w:val="sr-Cyrl-RS"/>
        </w:rPr>
        <w:t xml:space="preserve"> Велики број аутора са ЕТФ-а уопште нема написане радове, па нису ни повезани </w:t>
      </w:r>
      <w:r w:rsidR="00C72DA5">
        <w:rPr>
          <w:lang w:val="sr-Cyrl-RS"/>
        </w:rPr>
        <w:t>са језгром мреже.</w:t>
      </w:r>
    </w:p>
    <w:p w14:paraId="11C58150" w14:textId="5B2AEC0E" w:rsidR="00F32812" w:rsidRPr="00B13E94" w:rsidRDefault="00F32812" w:rsidP="005C6F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lastRenderedPageBreak/>
        <w:t xml:space="preserve">Посматрајући </w:t>
      </w:r>
      <w:r w:rsidR="00E41A68">
        <w:rPr>
          <w:lang w:val="sr-Cyrl-RS"/>
        </w:rPr>
        <w:t>мреже</w:t>
      </w:r>
      <w:r>
        <w:rPr>
          <w:lang w:val="sr-Cyrl-RS"/>
        </w:rPr>
        <w:t xml:space="preserve"> аутора са МАТФ-а </w:t>
      </w:r>
      <w:r w:rsidR="00E41A68">
        <w:rPr>
          <w:lang w:val="sr-Cyrl-RS"/>
        </w:rPr>
        <w:t xml:space="preserve">и ФОН-а </w:t>
      </w:r>
      <w:r>
        <w:rPr>
          <w:lang w:val="sr-Cyrl-RS"/>
        </w:rPr>
        <w:t>може се уочити</w:t>
      </w:r>
      <w:r w:rsidR="006A4C78">
        <w:rPr>
          <w:lang w:val="sr-Cyrl-RS"/>
        </w:rPr>
        <w:t xml:space="preserve"> </w:t>
      </w:r>
      <w:r w:rsidR="004F41C0">
        <w:rPr>
          <w:lang w:val="sr-Cyrl-RS"/>
        </w:rPr>
        <w:t xml:space="preserve">да </w:t>
      </w:r>
      <w:r w:rsidR="009D5FA5">
        <w:rPr>
          <w:lang w:val="sr-Cyrl-RS"/>
        </w:rPr>
        <w:t>о</w:t>
      </w:r>
      <w:r w:rsidR="00E41A68">
        <w:rPr>
          <w:lang w:val="sr-Cyrl-RS"/>
        </w:rPr>
        <w:t>не</w:t>
      </w:r>
      <w:r w:rsidR="004F41C0">
        <w:rPr>
          <w:lang w:val="sr-Cyrl-RS"/>
        </w:rPr>
        <w:t xml:space="preserve"> не представља</w:t>
      </w:r>
      <w:r w:rsidR="00BA5E10">
        <w:rPr>
          <w:lang w:val="sr-Cyrl-RS"/>
        </w:rPr>
        <w:t>ју</w:t>
      </w:r>
      <w:r w:rsidR="004F41C0">
        <w:rPr>
          <w:lang w:val="sr-Cyrl-RS"/>
        </w:rPr>
        <w:t xml:space="preserve"> </w:t>
      </w:r>
      <w:r w:rsidR="004F41C0">
        <w:rPr>
          <w:i/>
          <w:iCs/>
          <w:lang w:val="en-GB"/>
        </w:rPr>
        <w:t>core</w:t>
      </w:r>
      <w:r w:rsidR="004F41C0" w:rsidRPr="009F159E">
        <w:rPr>
          <w:i/>
          <w:iCs/>
          <w:lang w:val="sr-Cyrl-RS"/>
        </w:rPr>
        <w:t>-</w:t>
      </w:r>
      <w:r w:rsidR="004F41C0">
        <w:rPr>
          <w:i/>
          <w:iCs/>
          <w:lang w:val="en-GB"/>
        </w:rPr>
        <w:t>periphery</w:t>
      </w:r>
      <w:r w:rsidR="004F41C0" w:rsidRPr="009F159E">
        <w:rPr>
          <w:i/>
          <w:iCs/>
          <w:lang w:val="sr-Cyrl-RS"/>
        </w:rPr>
        <w:t xml:space="preserve"> </w:t>
      </w:r>
      <w:r w:rsidR="004F41C0">
        <w:rPr>
          <w:lang w:val="sr-Cyrl-RS"/>
        </w:rPr>
        <w:t>модел. У ов</w:t>
      </w:r>
      <w:r w:rsidR="009D5FA5">
        <w:rPr>
          <w:lang w:val="sr-Cyrl-RS"/>
        </w:rPr>
        <w:t>им</w:t>
      </w:r>
      <w:r w:rsidR="004F41C0">
        <w:rPr>
          <w:lang w:val="sr-Cyrl-RS"/>
        </w:rPr>
        <w:t xml:space="preserve"> мреж</w:t>
      </w:r>
      <w:r w:rsidR="009D5FA5">
        <w:rPr>
          <w:lang w:val="sr-Cyrl-RS"/>
        </w:rPr>
        <w:t xml:space="preserve">ама </w:t>
      </w:r>
      <w:r w:rsidR="004F41C0">
        <w:rPr>
          <w:lang w:val="sr-Cyrl-RS"/>
        </w:rPr>
        <w:t>постој</w:t>
      </w:r>
      <w:r w:rsidR="009D5FA5">
        <w:rPr>
          <w:lang w:val="sr-Cyrl-RS"/>
        </w:rPr>
        <w:t xml:space="preserve">е </w:t>
      </w:r>
      <w:r w:rsidR="006A4C78">
        <w:rPr>
          <w:lang w:val="sr-Cyrl-RS"/>
        </w:rPr>
        <w:t>комун</w:t>
      </w:r>
      <w:r w:rsidR="009D5FA5">
        <w:rPr>
          <w:lang w:val="sr-Cyrl-RS"/>
        </w:rPr>
        <w:t xml:space="preserve">е </w:t>
      </w:r>
      <w:r w:rsidR="004F41C0">
        <w:rPr>
          <w:lang w:val="sr-Cyrl-RS"/>
        </w:rPr>
        <w:t>где су аутори релативно добро повезани међусобно</w:t>
      </w:r>
      <w:r w:rsidR="00416417">
        <w:rPr>
          <w:lang w:val="sr-Cyrl-RS"/>
        </w:rPr>
        <w:t xml:space="preserve"> али се </w:t>
      </w:r>
      <w:r w:rsidR="004E5BD2">
        <w:rPr>
          <w:lang w:val="sr-Cyrl-RS"/>
        </w:rPr>
        <w:t xml:space="preserve">језгра и периферије </w:t>
      </w:r>
      <w:r w:rsidR="00F96DA1">
        <w:rPr>
          <w:lang w:val="sr-Cyrl-RS"/>
        </w:rPr>
        <w:t>не мо</w:t>
      </w:r>
      <w:r w:rsidR="007418F6">
        <w:rPr>
          <w:lang w:val="sr-Cyrl-RS"/>
        </w:rPr>
        <w:t xml:space="preserve">гу </w:t>
      </w:r>
      <w:r w:rsidR="00F96DA1">
        <w:rPr>
          <w:lang w:val="sr-Cyrl-RS"/>
        </w:rPr>
        <w:t>јасно издвојити</w:t>
      </w:r>
      <w:r w:rsidR="004E5BD2">
        <w:rPr>
          <w:lang w:val="sr-Cyrl-RS"/>
        </w:rPr>
        <w:t>.</w:t>
      </w:r>
    </w:p>
    <w:p w14:paraId="66DCD189" w14:textId="648D787C" w:rsidR="007A0655" w:rsidRDefault="008F610B" w:rsidP="005C6F2A">
      <w:pPr>
        <w:pStyle w:val="IInivonaslova-Potpoglavlje"/>
        <w:rPr>
          <w:lang w:val="sr-Cyrl-RS"/>
        </w:rPr>
      </w:pPr>
      <w:bookmarkStart w:id="33" w:name="_Toc31305700"/>
      <w:r>
        <w:rPr>
          <w:lang w:val="sr-Cyrl-RS"/>
        </w:rPr>
        <w:t>Да ли аутори са различитих факултета и катедри ме</w:t>
      </w:r>
      <w:r w:rsidR="0035127E">
        <w:rPr>
          <w:lang w:val="sr-Cyrl-RS"/>
        </w:rPr>
        <w:t>ђусобно сарађују и у којој мери?</w:t>
      </w:r>
      <w:bookmarkEnd w:id="33"/>
    </w:p>
    <w:p w14:paraId="27AA499C" w14:textId="066352BF" w:rsidR="005D125C" w:rsidRPr="001510BA" w:rsidRDefault="00973CE1" w:rsidP="005C6F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Аутори углавном не сарађују </w:t>
      </w:r>
      <w:r w:rsidR="00C11301">
        <w:rPr>
          <w:lang w:val="sr-Cyrl-RS"/>
        </w:rPr>
        <w:t>међусобно</w:t>
      </w:r>
      <w:r w:rsidR="00300CFC" w:rsidRPr="00300CFC">
        <w:rPr>
          <w:lang w:val="sr-Cyrl-RS"/>
        </w:rPr>
        <w:t xml:space="preserve">, </w:t>
      </w:r>
      <w:r w:rsidR="00300CFC">
        <w:rPr>
          <w:lang w:val="sr-Cyrl-RS"/>
        </w:rPr>
        <w:t>тј.</w:t>
      </w:r>
      <w:r w:rsidR="00C11301">
        <w:rPr>
          <w:lang w:val="sr-Cyrl-RS"/>
        </w:rPr>
        <w:t xml:space="preserve"> сарадња </w:t>
      </w:r>
      <w:r w:rsidR="00300CFC">
        <w:rPr>
          <w:lang w:val="sr-Cyrl-RS"/>
        </w:rPr>
        <w:t xml:space="preserve">се најчешће одвија </w:t>
      </w:r>
      <w:r w:rsidR="008B6C1B">
        <w:rPr>
          <w:lang w:val="sr-Cyrl-RS"/>
        </w:rPr>
        <w:t xml:space="preserve">у оквиру истих катедри или факултета. Ово је видљиво </w:t>
      </w:r>
      <w:r w:rsidR="00D06BB9">
        <w:rPr>
          <w:lang w:val="sr-Cyrl-RS"/>
        </w:rPr>
        <w:t xml:space="preserve">на </w:t>
      </w:r>
      <w:r w:rsidR="00975D84">
        <w:rPr>
          <w:lang w:val="sr-Cyrl-RS"/>
        </w:rPr>
        <w:t>мрежи</w:t>
      </w:r>
      <w:r w:rsidR="00D06BB9">
        <w:rPr>
          <w:lang w:val="sr-Cyrl-RS"/>
        </w:rPr>
        <w:t xml:space="preserve"> свих аутора </w:t>
      </w:r>
      <w:r w:rsidR="00975D84">
        <w:rPr>
          <w:lang w:val="sr-Cyrl-RS"/>
        </w:rPr>
        <w:t>на којој се може уочити да је број слабих веза које повезују ауторе из различитих комуна јако мали.</w:t>
      </w:r>
      <w:r w:rsidR="00D06BB9">
        <w:rPr>
          <w:lang w:val="sr-Cyrl-RS"/>
        </w:rPr>
        <w:t xml:space="preserve"> </w:t>
      </w:r>
      <w:r w:rsidR="001510BA">
        <w:rPr>
          <w:lang w:val="sr-Cyrl-RS"/>
        </w:rPr>
        <w:t>То су:</w:t>
      </w:r>
    </w:p>
    <w:p w14:paraId="405F629D" w14:textId="22D82E2B" w:rsidR="007A0655" w:rsidRPr="00B552FF" w:rsidRDefault="00CC702C" w:rsidP="005D125C">
      <w:pPr>
        <w:pStyle w:val="Osnovnitekst"/>
        <w:numPr>
          <w:ilvl w:val="0"/>
          <w:numId w:val="32"/>
        </w:numPr>
        <w:spacing w:line="240" w:lineRule="auto"/>
        <w:rPr>
          <w:lang w:val="sr-Cyrl-RS"/>
        </w:rPr>
      </w:pPr>
      <w:r>
        <w:rPr>
          <w:lang w:val="sr-Cyrl-RS"/>
        </w:rPr>
        <w:t>Постоји</w:t>
      </w:r>
      <w:r w:rsidR="00C72D02">
        <w:rPr>
          <w:lang w:val="sr-Cyrl-RS"/>
        </w:rPr>
        <w:t xml:space="preserve"> сарадња </w:t>
      </w:r>
      <w:r w:rsidR="000676D9">
        <w:rPr>
          <w:lang w:val="sr-Cyrl-RS"/>
        </w:rPr>
        <w:t>између ЕТФ-а и ФОН-а и то</w:t>
      </w:r>
      <w:r w:rsidR="006640DC">
        <w:rPr>
          <w:lang w:val="sr-Cyrl-RS"/>
        </w:rPr>
        <w:t xml:space="preserve"> преко тачно једног аутора из сваке комуне</w:t>
      </w:r>
      <w:r w:rsidR="003D07DB" w:rsidRPr="00504755">
        <w:rPr>
          <w:lang w:val="sr-Cyrl-RS"/>
        </w:rPr>
        <w:t xml:space="preserve">. </w:t>
      </w:r>
      <w:r w:rsidR="003D07DB">
        <w:rPr>
          <w:lang w:val="sr-Cyrl-RS"/>
        </w:rPr>
        <w:t>П</w:t>
      </w:r>
      <w:r w:rsidR="006640DC">
        <w:rPr>
          <w:lang w:val="sr-Cyrl-RS"/>
        </w:rPr>
        <w:t xml:space="preserve">остоји веза између Јовановић Зорана са ЕТФ-а и Старчевић Душана са ФОН-а. </w:t>
      </w:r>
      <w:r w:rsidR="00683B51">
        <w:rPr>
          <w:lang w:val="sr-Cyrl-RS"/>
        </w:rPr>
        <w:t xml:space="preserve">Осим </w:t>
      </w:r>
      <w:r w:rsidR="003D07DB">
        <w:rPr>
          <w:lang w:val="sr-Cyrl-RS"/>
        </w:rPr>
        <w:t>ње</w:t>
      </w:r>
      <w:r w:rsidR="00683B51">
        <w:rPr>
          <w:lang w:val="sr-Cyrl-RS"/>
        </w:rPr>
        <w:t xml:space="preserve"> не постоји ниједна друга веза која </w:t>
      </w:r>
      <w:r w:rsidR="00F5056C">
        <w:rPr>
          <w:lang w:val="sr-Cyrl-RS"/>
        </w:rPr>
        <w:t>спаја ЕТФ и ФОН</w:t>
      </w:r>
      <w:r w:rsidR="00774800" w:rsidRPr="00504755">
        <w:rPr>
          <w:lang w:val="sr-Cyrl-RS"/>
        </w:rPr>
        <w:t>.</w:t>
      </w:r>
    </w:p>
    <w:p w14:paraId="25E8965A" w14:textId="5F964DFC" w:rsidR="007A0655" w:rsidRPr="00774800" w:rsidRDefault="00DB6EB5" w:rsidP="007446BC">
      <w:pPr>
        <w:pStyle w:val="Osnovnitekst"/>
        <w:numPr>
          <w:ilvl w:val="0"/>
          <w:numId w:val="32"/>
        </w:numPr>
        <w:spacing w:line="240" w:lineRule="auto"/>
        <w:rPr>
          <w:lang w:val="sr-Cyrl-RS"/>
        </w:rPr>
      </w:pPr>
      <w:r w:rsidRPr="00774800">
        <w:rPr>
          <w:lang w:val="sr-Cyrl-RS"/>
        </w:rPr>
        <w:t xml:space="preserve">Постоји сарадња између СИ и ИТ катедре ФОН-а </w:t>
      </w:r>
      <w:r w:rsidR="005B2C63" w:rsidRPr="00774800">
        <w:rPr>
          <w:lang w:val="sr-Cyrl-RS"/>
        </w:rPr>
        <w:t xml:space="preserve">преко </w:t>
      </w:r>
      <w:r w:rsidR="00772BB0" w:rsidRPr="00774800">
        <w:rPr>
          <w:lang w:val="sr-Cyrl-RS"/>
        </w:rPr>
        <w:t xml:space="preserve">тријаде </w:t>
      </w:r>
      <w:r w:rsidR="005B2C63" w:rsidRPr="00774800">
        <w:rPr>
          <w:lang w:val="sr-Cyrl-RS"/>
        </w:rPr>
        <w:t>аутора Симић Дејан (ИТ катедра)</w:t>
      </w:r>
      <w:r w:rsidR="00772BB0" w:rsidRPr="00774800">
        <w:rPr>
          <w:lang w:val="sr-Cyrl-RS"/>
        </w:rPr>
        <w:t>, Савић Душан (СИ катедра), и Влајић Синиша (СИ катедра)</w:t>
      </w:r>
      <w:r w:rsidR="00774800" w:rsidRPr="00504755">
        <w:rPr>
          <w:lang w:val="sr-Cyrl-RS"/>
        </w:rPr>
        <w:t>.</w:t>
      </w:r>
    </w:p>
    <w:p w14:paraId="58F7489C" w14:textId="7858FA06" w:rsidR="007A0655" w:rsidRDefault="0035127E" w:rsidP="005C6F2A">
      <w:pPr>
        <w:pStyle w:val="IInivonaslova-Potpoglavlje"/>
        <w:rPr>
          <w:lang w:val="sr-Cyrl-RS"/>
        </w:rPr>
      </w:pPr>
      <w:bookmarkStart w:id="34" w:name="_Toc31305701"/>
      <w:r>
        <w:rPr>
          <w:lang w:val="sr-Cyrl-RS"/>
        </w:rPr>
        <w:t>Каква је сарадња међу ауторима са истог факултета?</w:t>
      </w:r>
      <w:bookmarkEnd w:id="34"/>
    </w:p>
    <w:p w14:paraId="0004F352" w14:textId="7C4732A6" w:rsidR="007A0655" w:rsidRDefault="00142CFA" w:rsidP="005C6F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>Сарадња међу ауторима са истог факултета</w:t>
      </w:r>
      <w:r w:rsidR="00B073B4">
        <w:rPr>
          <w:lang w:val="sr-Cyrl-RS"/>
        </w:rPr>
        <w:t xml:space="preserve">, за разлику од </w:t>
      </w:r>
      <w:r w:rsidR="0004093A">
        <w:rPr>
          <w:lang w:val="sr-Cyrl-RS"/>
        </w:rPr>
        <w:t xml:space="preserve">сарадње </w:t>
      </w:r>
      <w:r w:rsidR="00A31678">
        <w:rPr>
          <w:lang w:val="sr-Cyrl-RS"/>
        </w:rPr>
        <w:t xml:space="preserve">међу ауторима </w:t>
      </w:r>
      <w:r w:rsidR="002C64DF">
        <w:rPr>
          <w:lang w:val="sr-Cyrl-RS"/>
        </w:rPr>
        <w:t>са различитих факултета,</w:t>
      </w:r>
      <w:r>
        <w:rPr>
          <w:lang w:val="sr-Cyrl-RS"/>
        </w:rPr>
        <w:t xml:space="preserve"> је велика</w:t>
      </w:r>
      <w:r w:rsidR="004F460B">
        <w:rPr>
          <w:lang w:val="sr-Cyrl-RS"/>
        </w:rPr>
        <w:t>. Свакој катедри одговара једна или више комуна унутар којих су аутори веома густо повезани.</w:t>
      </w:r>
    </w:p>
    <w:p w14:paraId="3F52E42E" w14:textId="4002438A" w:rsidR="007A0655" w:rsidRDefault="0035127E" w:rsidP="005C6F2A">
      <w:pPr>
        <w:pStyle w:val="IInivonaslova-Potpoglavlje"/>
        <w:rPr>
          <w:lang w:val="sr-Cyrl-RS"/>
        </w:rPr>
      </w:pPr>
      <w:bookmarkStart w:id="35" w:name="_Toc31305702"/>
      <w:r>
        <w:rPr>
          <w:lang w:val="sr-Cyrl-RS"/>
        </w:rPr>
        <w:t>Ко су аутори који повезују различите групе у оквиру мреже?</w:t>
      </w:r>
      <w:bookmarkEnd w:id="35"/>
    </w:p>
    <w:p w14:paraId="05FC68F3" w14:textId="31477996" w:rsidR="007A0655" w:rsidRDefault="00DE40EC" w:rsidP="002556CC">
      <w:pPr>
        <w:pStyle w:val="Osnovnitekst"/>
        <w:spacing w:line="240" w:lineRule="auto"/>
        <w:ind w:left="567" w:firstLine="0"/>
        <w:rPr>
          <w:lang w:val="sr-Cyrl-RS"/>
        </w:rPr>
      </w:pPr>
      <w:r>
        <w:rPr>
          <w:lang w:val="sr-Cyrl-RS"/>
        </w:rPr>
        <w:t xml:space="preserve">Одговор на ово питање налази </w:t>
      </w:r>
      <w:r w:rsidR="00417239">
        <w:rPr>
          <w:lang w:val="sr-Cyrl-RS"/>
        </w:rPr>
        <w:t xml:space="preserve">се </w:t>
      </w:r>
      <w:r>
        <w:rPr>
          <w:lang w:val="sr-Cyrl-RS"/>
        </w:rPr>
        <w:t xml:space="preserve">у оквиру </w:t>
      </w:r>
      <w:r w:rsidR="00417239">
        <w:rPr>
          <w:lang w:val="sr-Cyrl-RS"/>
        </w:rPr>
        <w:t>потпоглавља</w:t>
      </w:r>
      <w:r>
        <w:rPr>
          <w:lang w:val="sr-Cyrl-RS"/>
        </w:rPr>
        <w:t xml:space="preserve"> </w:t>
      </w:r>
      <w:r w:rsidRPr="00417239">
        <w:rPr>
          <w:b/>
          <w:lang w:val="sr-Cyrl-RS"/>
        </w:rPr>
        <w:t>4.8</w:t>
      </w:r>
      <w:r>
        <w:rPr>
          <w:lang w:val="sr-Cyrl-RS"/>
        </w:rPr>
        <w:t>.</w:t>
      </w:r>
    </w:p>
    <w:p w14:paraId="1E6739A3" w14:textId="2B982647" w:rsidR="007A0655" w:rsidRDefault="0035127E" w:rsidP="005C6F2A">
      <w:pPr>
        <w:pStyle w:val="IInivonaslova-Potpoglavlje"/>
        <w:rPr>
          <w:lang w:val="sr-Cyrl-RS"/>
        </w:rPr>
      </w:pPr>
      <w:bookmarkStart w:id="36" w:name="_Toc31305703"/>
      <w:r>
        <w:rPr>
          <w:lang w:val="sr-Cyrl-RS"/>
        </w:rPr>
        <w:t>Колика је густина сваке од моделованих мрежа?</w:t>
      </w:r>
      <w:r w:rsidR="00D27929">
        <w:rPr>
          <w:lang w:val="sr-Cyrl-RS"/>
        </w:rPr>
        <w:t xml:space="preserve"> </w:t>
      </w:r>
      <w:r w:rsidR="00D27929">
        <w:rPr>
          <w:u w:val="single"/>
          <w:lang w:val="sr-Cyrl-RS"/>
        </w:rPr>
        <w:t xml:space="preserve">Колика је густина </w:t>
      </w:r>
      <w:r w:rsidR="002B1B1F">
        <w:rPr>
          <w:u w:val="single"/>
          <w:lang w:val="sr-Cyrl-RS"/>
        </w:rPr>
        <w:t>мрежа уколико с</w:t>
      </w:r>
      <w:r w:rsidR="005851A2">
        <w:rPr>
          <w:u w:val="single"/>
          <w:lang w:val="sr-Cyrl-RS"/>
        </w:rPr>
        <w:t xml:space="preserve">е из разматрања искључе аутори </w:t>
      </w:r>
      <w:r w:rsidR="000F18B2">
        <w:rPr>
          <w:u w:val="single"/>
          <w:lang w:val="sr-Cyrl-RS"/>
        </w:rPr>
        <w:t>који нису сарађивали са другим ауторима?</w:t>
      </w:r>
      <w:bookmarkEnd w:id="36"/>
    </w:p>
    <w:p w14:paraId="71E2B329" w14:textId="419B73CC" w:rsidR="002556CC" w:rsidRDefault="00A76632" w:rsidP="005C6F2A">
      <w:pPr>
        <w:pStyle w:val="Osnovnitekst"/>
        <w:spacing w:line="240" w:lineRule="auto"/>
        <w:rPr>
          <w:lang w:val="sr-Cyrl-RS"/>
        </w:rPr>
      </w:pPr>
      <w:bookmarkStart w:id="37" w:name="_Hlk30248801"/>
      <w:r>
        <w:rPr>
          <w:lang w:val="sr-Cyrl-RS"/>
        </w:rPr>
        <w:t xml:space="preserve">Густина сваке </w:t>
      </w:r>
      <w:bookmarkEnd w:id="37"/>
      <w:r>
        <w:rPr>
          <w:lang w:val="sr-Cyrl-RS"/>
        </w:rPr>
        <w:t>од моделованих мрежа приказана је у наредној табели: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694"/>
        <w:gridCol w:w="757"/>
        <w:gridCol w:w="1151"/>
        <w:gridCol w:w="757"/>
        <w:gridCol w:w="1031"/>
        <w:gridCol w:w="1043"/>
        <w:gridCol w:w="1031"/>
        <w:gridCol w:w="1390"/>
      </w:tblGrid>
      <w:tr w:rsidR="00872596" w14:paraId="2FAE099A" w14:textId="77777777" w:rsidTr="00312D66">
        <w:trPr>
          <w:trHeight w:val="20"/>
        </w:trPr>
        <w:tc>
          <w:tcPr>
            <w:tcW w:w="1367" w:type="pct"/>
            <w:tcBorders>
              <w:bottom w:val="single" w:sz="12" w:space="0" w:color="auto"/>
              <w:right w:val="single" w:sz="12" w:space="0" w:color="auto"/>
            </w:tcBorders>
            <w:hideMark/>
          </w:tcPr>
          <w:p w14:paraId="3712EFFE" w14:textId="77777777" w:rsidR="00872596" w:rsidRDefault="00872596">
            <w:pPr>
              <w:jc w:val="center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Network ID</w:t>
            </w:r>
          </w:p>
        </w:tc>
        <w:tc>
          <w:tcPr>
            <w:tcW w:w="384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6C8DAFD9" w14:textId="77777777" w:rsidR="00872596" w:rsidRDefault="0087259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ALL</w:t>
            </w:r>
          </w:p>
        </w:tc>
        <w:tc>
          <w:tcPr>
            <w:tcW w:w="584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12A00A1A" w14:textId="77777777" w:rsidR="00872596" w:rsidRDefault="0087259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ETF_RTI</w:t>
            </w:r>
          </w:p>
        </w:tc>
        <w:tc>
          <w:tcPr>
            <w:tcW w:w="384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20B03B13" w14:textId="77777777" w:rsidR="00872596" w:rsidRDefault="0087259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</w:t>
            </w:r>
          </w:p>
        </w:tc>
        <w:tc>
          <w:tcPr>
            <w:tcW w:w="523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23D70126" w14:textId="77777777" w:rsidR="00872596" w:rsidRDefault="0087259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FON_IS</w:t>
            </w:r>
          </w:p>
        </w:tc>
        <w:tc>
          <w:tcPr>
            <w:tcW w:w="52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0A53DFF5" w14:textId="77777777" w:rsidR="00872596" w:rsidRDefault="0087259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FON_IT</w:t>
            </w:r>
          </w:p>
        </w:tc>
        <w:tc>
          <w:tcPr>
            <w:tcW w:w="523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4EC3629D" w14:textId="77777777" w:rsidR="00872596" w:rsidRDefault="0087259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FON_SI</w:t>
            </w:r>
          </w:p>
        </w:tc>
        <w:tc>
          <w:tcPr>
            <w:tcW w:w="705" w:type="pct"/>
            <w:tcBorders>
              <w:left w:val="single" w:sz="12" w:space="0" w:color="auto"/>
              <w:bottom w:val="single" w:sz="12" w:space="0" w:color="auto"/>
            </w:tcBorders>
            <w:hideMark/>
          </w:tcPr>
          <w:p w14:paraId="38AB0C1C" w14:textId="77777777" w:rsidR="00872596" w:rsidRDefault="0087259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MATF_RTI</w:t>
            </w:r>
          </w:p>
        </w:tc>
      </w:tr>
      <w:tr w:rsidR="00872596" w14:paraId="1C424F09" w14:textId="77777777" w:rsidTr="00312D66">
        <w:trPr>
          <w:trHeight w:val="20"/>
        </w:trPr>
        <w:tc>
          <w:tcPr>
            <w:tcW w:w="1367" w:type="pct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42B3309D" w14:textId="77777777" w:rsidR="00872596" w:rsidRDefault="00872596">
            <w:pPr>
              <w:jc w:val="center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Graph density</w:t>
            </w:r>
          </w:p>
        </w:tc>
        <w:tc>
          <w:tcPr>
            <w:tcW w:w="384" w:type="pct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6F5CBE70" w14:textId="77777777" w:rsidR="00872596" w:rsidRDefault="00872596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sr-Cyrl-RS"/>
              </w:rPr>
              <w:t>0.03</w:t>
            </w:r>
          </w:p>
        </w:tc>
        <w:tc>
          <w:tcPr>
            <w:tcW w:w="584" w:type="pct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5402D2DC" w14:textId="77777777" w:rsidR="00872596" w:rsidRDefault="0087259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0.159</w:t>
            </w:r>
          </w:p>
        </w:tc>
        <w:tc>
          <w:tcPr>
            <w:tcW w:w="384" w:type="pct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0B602BA6" w14:textId="77777777" w:rsidR="00872596" w:rsidRDefault="0087259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0.069</w:t>
            </w:r>
          </w:p>
        </w:tc>
        <w:tc>
          <w:tcPr>
            <w:tcW w:w="523" w:type="pct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03773E19" w14:textId="77777777" w:rsidR="00872596" w:rsidRDefault="0087259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0.144</w:t>
            </w:r>
          </w:p>
        </w:tc>
        <w:tc>
          <w:tcPr>
            <w:tcW w:w="529" w:type="pct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109600CE" w14:textId="77777777" w:rsidR="00872596" w:rsidRDefault="0087259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0.145</w:t>
            </w:r>
          </w:p>
        </w:tc>
        <w:tc>
          <w:tcPr>
            <w:tcW w:w="523" w:type="pct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65A98965" w14:textId="77777777" w:rsidR="00872596" w:rsidRDefault="0087259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0.282</w:t>
            </w:r>
          </w:p>
        </w:tc>
        <w:tc>
          <w:tcPr>
            <w:tcW w:w="705" w:type="pct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  <w:hideMark/>
          </w:tcPr>
          <w:p w14:paraId="3408C820" w14:textId="77777777" w:rsidR="00872596" w:rsidRDefault="0087259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0.035</w:t>
            </w:r>
          </w:p>
        </w:tc>
      </w:tr>
      <w:tr w:rsidR="009665ED" w14:paraId="7DEE6BB9" w14:textId="77777777" w:rsidTr="00312D66">
        <w:trPr>
          <w:trHeight w:val="20"/>
        </w:trPr>
        <w:tc>
          <w:tcPr>
            <w:tcW w:w="1367" w:type="pct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</w:tcPr>
          <w:p w14:paraId="056565C5" w14:textId="62E2AF50" w:rsidR="009665ED" w:rsidRDefault="00322E26">
            <w:pPr>
              <w:jc w:val="center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 xml:space="preserve">Graph density without </w:t>
            </w:r>
            <w:r w:rsidR="00083C3E">
              <w:rPr>
                <w:b/>
                <w:bCs/>
                <w:i/>
                <w:iCs/>
                <w:color w:val="000000"/>
              </w:rPr>
              <w:t>nodes</w:t>
            </w:r>
            <w:r w:rsidR="00560483">
              <w:rPr>
                <w:b/>
                <w:bCs/>
                <w:i/>
                <w:iCs/>
                <w:color w:val="000000"/>
              </w:rPr>
              <w:t xml:space="preserve"> with 0 edges</w:t>
            </w:r>
          </w:p>
        </w:tc>
        <w:tc>
          <w:tcPr>
            <w:tcW w:w="384" w:type="pct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1DFDEAA5" w14:textId="49C55374" w:rsidR="009665ED" w:rsidRDefault="00CF52A4">
            <w:pPr>
              <w:jc w:val="center"/>
              <w:rPr>
                <w:color w:val="000000"/>
                <w:lang w:val="sr-Cyrl-RS"/>
              </w:rPr>
            </w:pPr>
            <w:r>
              <w:rPr>
                <w:color w:val="000000"/>
                <w:lang w:val="sr-Cyrl-RS"/>
              </w:rPr>
              <w:t>0.102</w:t>
            </w:r>
          </w:p>
        </w:tc>
        <w:tc>
          <w:tcPr>
            <w:tcW w:w="584" w:type="pct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311F78A2" w14:textId="59932099" w:rsidR="009665ED" w:rsidRPr="005851A2" w:rsidRDefault="005851A2">
            <w:pPr>
              <w:jc w:val="center"/>
              <w:rPr>
                <w:color w:val="000000"/>
                <w:lang w:val="sr-Cyrl-RS"/>
              </w:rPr>
            </w:pPr>
            <w:r>
              <w:rPr>
                <w:color w:val="000000"/>
                <w:lang w:val="sr-Cyrl-RS"/>
              </w:rPr>
              <w:t>0.537</w:t>
            </w:r>
          </w:p>
        </w:tc>
        <w:tc>
          <w:tcPr>
            <w:tcW w:w="384" w:type="pct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1F63BDA3" w14:textId="0C806603" w:rsidR="009665ED" w:rsidRPr="00331759" w:rsidRDefault="00331759">
            <w:pPr>
              <w:jc w:val="center"/>
              <w:rPr>
                <w:color w:val="000000"/>
                <w:lang w:val="sr-Cyrl-RS"/>
              </w:rPr>
            </w:pPr>
            <w:r>
              <w:rPr>
                <w:color w:val="000000"/>
                <w:lang w:val="sr-Cyrl-RS"/>
              </w:rPr>
              <w:t>0.166</w:t>
            </w:r>
          </w:p>
        </w:tc>
        <w:tc>
          <w:tcPr>
            <w:tcW w:w="523" w:type="pct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506EE770" w14:textId="1C93DE4C" w:rsidR="009665ED" w:rsidRPr="00322E26" w:rsidRDefault="00322E26">
            <w:pPr>
              <w:jc w:val="center"/>
              <w:rPr>
                <w:color w:val="000000"/>
                <w:lang w:val="sr-Cyrl-RS"/>
              </w:rPr>
            </w:pPr>
            <w:r>
              <w:rPr>
                <w:color w:val="000000"/>
                <w:lang w:val="sr-Cyrl-RS"/>
              </w:rPr>
              <w:t>0.489</w:t>
            </w:r>
          </w:p>
        </w:tc>
        <w:tc>
          <w:tcPr>
            <w:tcW w:w="529" w:type="pct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49B189A1" w14:textId="41AFC81E" w:rsidR="009665ED" w:rsidRDefault="00765A9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</w:t>
            </w:r>
          </w:p>
        </w:tc>
        <w:tc>
          <w:tcPr>
            <w:tcW w:w="523" w:type="pct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3AF9CC71" w14:textId="2F6A8AA0" w:rsidR="009665ED" w:rsidRDefault="009049D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0.4</w:t>
            </w:r>
          </w:p>
        </w:tc>
        <w:tc>
          <w:tcPr>
            <w:tcW w:w="705" w:type="pct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</w:tcPr>
          <w:p w14:paraId="1C24D48F" w14:textId="4C960424" w:rsidR="009665ED" w:rsidRDefault="005847E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0.225</w:t>
            </w:r>
          </w:p>
        </w:tc>
      </w:tr>
    </w:tbl>
    <w:p w14:paraId="4AD0CC13" w14:textId="1FC56E13" w:rsidR="00312D66" w:rsidRDefault="00320EF1" w:rsidP="003D3469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Аутори који </w:t>
      </w:r>
      <w:r w:rsidR="009C6765">
        <w:rPr>
          <w:lang w:val="sr-Cyrl-RS"/>
        </w:rPr>
        <w:t xml:space="preserve">немају сарадњу са другим </w:t>
      </w:r>
      <w:r w:rsidR="00672304">
        <w:rPr>
          <w:lang w:val="sr-Cyrl-RS"/>
        </w:rPr>
        <w:t xml:space="preserve">ауторима са Универзитета у Београду у великој мери утичу на израчунату вредност густине мреже што се може видети у приказаној табели. </w:t>
      </w:r>
      <w:r w:rsidR="00606182">
        <w:rPr>
          <w:lang w:val="sr-Cyrl-RS"/>
        </w:rPr>
        <w:t xml:space="preserve">Мрежа </w:t>
      </w:r>
      <w:r w:rsidR="00312D66">
        <w:rPr>
          <w:lang w:val="sr-Cyrl-RS"/>
        </w:rPr>
        <w:t xml:space="preserve">која представља ауторе се Електротехничког факултета </w:t>
      </w:r>
      <w:r w:rsidR="00CD53C7">
        <w:rPr>
          <w:lang w:val="sr-Cyrl-RS"/>
        </w:rPr>
        <w:t xml:space="preserve">је најгушћа </w:t>
      </w:r>
      <w:r w:rsidR="00606182">
        <w:rPr>
          <w:lang w:val="sr-Cyrl-RS"/>
        </w:rPr>
        <w:t xml:space="preserve">што потврђује да </w:t>
      </w:r>
      <w:r w:rsidR="00F02E22">
        <w:rPr>
          <w:lang w:val="sr-Cyrl-RS"/>
        </w:rPr>
        <w:t>закључак из поглавља 4.7 да је</w:t>
      </w:r>
      <w:r w:rsidR="00606182">
        <w:rPr>
          <w:lang w:val="sr-Cyrl-RS"/>
        </w:rPr>
        <w:t xml:space="preserve"> она гигантска компонента</w:t>
      </w:r>
      <w:r w:rsidR="003D3469">
        <w:rPr>
          <w:lang w:val="sr-Cyrl-RS"/>
        </w:rPr>
        <w:t>.</w:t>
      </w:r>
    </w:p>
    <w:p w14:paraId="05E7C7B9" w14:textId="77777777" w:rsidR="00F02E22" w:rsidRPr="00504755" w:rsidRDefault="00F02E22" w:rsidP="003D3469">
      <w:pPr>
        <w:pStyle w:val="Osnovnitekst"/>
        <w:spacing w:line="240" w:lineRule="auto"/>
        <w:rPr>
          <w:lang w:val="sr-Cyrl-RS"/>
        </w:rPr>
      </w:pPr>
    </w:p>
    <w:p w14:paraId="60616626" w14:textId="7F059268" w:rsidR="007A0655" w:rsidRDefault="00B37750" w:rsidP="005C6F2A">
      <w:pPr>
        <w:pStyle w:val="IInivonaslova-Potpoglavlje"/>
        <w:rPr>
          <w:lang w:val="sr-Cyrl-RS"/>
        </w:rPr>
      </w:pPr>
      <w:bookmarkStart w:id="38" w:name="_Toc31305704"/>
      <w:r>
        <w:rPr>
          <w:lang w:val="sr-Cyrl-RS"/>
        </w:rPr>
        <w:t>У којој мери су мреже повезане и централизоване?</w:t>
      </w:r>
      <w:bookmarkEnd w:id="38"/>
    </w:p>
    <w:p w14:paraId="04BF4B0E" w14:textId="03E7E2A6" w:rsidR="00990E45" w:rsidRPr="00820AAD" w:rsidRDefault="009F4B40" w:rsidP="00820AAD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>Централизованост</w:t>
      </w:r>
      <w:r w:rsidR="006F4218">
        <w:rPr>
          <w:lang w:val="sr-Cyrl-RS"/>
        </w:rPr>
        <w:t>и</w:t>
      </w:r>
      <w:r>
        <w:rPr>
          <w:lang w:val="sr-Cyrl-RS"/>
        </w:rPr>
        <w:t xml:space="preserve"> </w:t>
      </w:r>
      <w:r w:rsidR="00B25FAB">
        <w:rPr>
          <w:lang w:val="sr-Cyrl-RS"/>
        </w:rPr>
        <w:t>мреж</w:t>
      </w:r>
      <w:r w:rsidR="006F4218">
        <w:rPr>
          <w:lang w:val="sr-Cyrl-RS"/>
        </w:rPr>
        <w:t>а</w:t>
      </w:r>
      <w:r w:rsidR="00B25FAB">
        <w:rPr>
          <w:lang w:val="sr-Cyrl-RS"/>
        </w:rPr>
        <w:t xml:space="preserve"> </w:t>
      </w:r>
      <w:r w:rsidR="002F6F32">
        <w:rPr>
          <w:lang w:val="sr-Cyrl-RS"/>
        </w:rPr>
        <w:t xml:space="preserve">по степену </w:t>
      </w:r>
      <w:r w:rsidR="00B25FAB">
        <w:rPr>
          <w:lang w:val="sr-Cyrl-RS"/>
        </w:rPr>
        <w:t xml:space="preserve">чвора </w:t>
      </w:r>
      <w:r w:rsidR="006F4218">
        <w:rPr>
          <w:lang w:val="sr-Cyrl-RS"/>
        </w:rPr>
        <w:t>су дате</w:t>
      </w:r>
      <w:r w:rsidR="00B25FAB">
        <w:rPr>
          <w:lang w:val="sr-Cyrl-RS"/>
        </w:rPr>
        <w:t xml:space="preserve"> у наредној табели: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970"/>
        <w:gridCol w:w="1971"/>
        <w:gridCol w:w="1971"/>
        <w:gridCol w:w="1971"/>
        <w:gridCol w:w="1971"/>
      </w:tblGrid>
      <w:tr w:rsidR="006E4649" w14:paraId="47630985" w14:textId="3DEEAA81" w:rsidTr="000F10A7">
        <w:trPr>
          <w:trHeight w:val="113"/>
        </w:trPr>
        <w:tc>
          <w:tcPr>
            <w:tcW w:w="1000" w:type="pct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03001A25" w14:textId="39EFABF7" w:rsidR="006E4649" w:rsidRDefault="00820AAD" w:rsidP="000F10A7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b/>
                <w:bCs/>
                <w:i/>
                <w:iCs/>
                <w:color w:val="000000"/>
              </w:rPr>
              <w:t>Network ID</w:t>
            </w:r>
          </w:p>
        </w:tc>
        <w:tc>
          <w:tcPr>
            <w:tcW w:w="1000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5F7A860" w14:textId="2BE080EE" w:rsidR="006E4649" w:rsidRDefault="006E4649" w:rsidP="000F10A7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ALL</w:t>
            </w:r>
          </w:p>
        </w:tc>
        <w:tc>
          <w:tcPr>
            <w:tcW w:w="1000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90347C9" w14:textId="00EA2382" w:rsidR="006E4649" w:rsidRDefault="006E4649" w:rsidP="000F10A7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ETF</w:t>
            </w:r>
          </w:p>
        </w:tc>
        <w:tc>
          <w:tcPr>
            <w:tcW w:w="1000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DE5E3DB" w14:textId="2CE0AB9A" w:rsidR="006E4649" w:rsidRDefault="006E4649" w:rsidP="000F10A7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FON</w:t>
            </w:r>
          </w:p>
        </w:tc>
        <w:tc>
          <w:tcPr>
            <w:tcW w:w="1000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80FF2A7" w14:textId="3BE0CF85" w:rsidR="006E4649" w:rsidRDefault="006E4649" w:rsidP="000F10A7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MATF</w:t>
            </w:r>
          </w:p>
        </w:tc>
      </w:tr>
      <w:tr w:rsidR="006E4649" w14:paraId="241AF07F" w14:textId="1CA5B464" w:rsidTr="000F10A7">
        <w:trPr>
          <w:trHeight w:val="113"/>
        </w:trPr>
        <w:tc>
          <w:tcPr>
            <w:tcW w:w="1000" w:type="pc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3D711FAA" w14:textId="18C4FC87" w:rsidR="006E4649" w:rsidRPr="00820AAD" w:rsidRDefault="00820AAD" w:rsidP="000F10A7">
            <w:pPr>
              <w:pStyle w:val="Osnovnitekst"/>
              <w:spacing w:after="0" w:line="240" w:lineRule="auto"/>
              <w:ind w:firstLine="0"/>
              <w:jc w:val="center"/>
              <w:rPr>
                <w:b/>
                <w:i/>
                <w:lang w:val="en-GB"/>
              </w:rPr>
            </w:pPr>
            <w:r w:rsidRPr="00820AAD">
              <w:rPr>
                <w:b/>
                <w:i/>
                <w:lang w:val="en-GB"/>
              </w:rPr>
              <w:t>Network</w:t>
            </w:r>
            <w:r w:rsidR="00853E9F" w:rsidRPr="00820AAD">
              <w:rPr>
                <w:b/>
                <w:i/>
                <w:lang w:val="en-GB"/>
              </w:rPr>
              <w:t xml:space="preserve"> centrality</w:t>
            </w:r>
          </w:p>
        </w:tc>
        <w:tc>
          <w:tcPr>
            <w:tcW w:w="1000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7D88943" w14:textId="69F3A97F" w:rsidR="006E4649" w:rsidRDefault="00853E9F" w:rsidP="000F10A7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0.2</w:t>
            </w:r>
            <w:r w:rsidR="00820AAD">
              <w:rPr>
                <w:lang w:val="en-GB"/>
              </w:rPr>
              <w:t>07</w:t>
            </w:r>
          </w:p>
        </w:tc>
        <w:tc>
          <w:tcPr>
            <w:tcW w:w="1000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9169447" w14:textId="4D1E3953" w:rsidR="006E4649" w:rsidRDefault="00820AAD" w:rsidP="000F10A7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0.295</w:t>
            </w:r>
          </w:p>
        </w:tc>
        <w:tc>
          <w:tcPr>
            <w:tcW w:w="1000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2431F77" w14:textId="4DF8D3B1" w:rsidR="006E4649" w:rsidRDefault="00820AAD" w:rsidP="000F10A7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0.122</w:t>
            </w:r>
          </w:p>
        </w:tc>
        <w:tc>
          <w:tcPr>
            <w:tcW w:w="1000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C061D3F" w14:textId="23224F10" w:rsidR="006E4649" w:rsidRDefault="00820AAD" w:rsidP="000F10A7">
            <w:pPr>
              <w:pStyle w:val="Osnovnitekst"/>
              <w:spacing w:after="0" w:line="240" w:lineRule="auto"/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0.1</w:t>
            </w:r>
          </w:p>
        </w:tc>
      </w:tr>
    </w:tbl>
    <w:p w14:paraId="4014962A" w14:textId="4A4AB7C6" w:rsidR="006E4649" w:rsidRPr="00820AAD" w:rsidRDefault="00820AAD" w:rsidP="005C6F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lastRenderedPageBreak/>
        <w:t>Може се закључити да мреже ни</w:t>
      </w:r>
      <w:r w:rsidR="0090559D">
        <w:rPr>
          <w:lang w:val="sr-Cyrl-RS"/>
        </w:rPr>
        <w:t>су изразито централизоване зато што су чворови међусобно густо повезани.</w:t>
      </w:r>
      <w:r w:rsidR="00E30047">
        <w:rPr>
          <w:lang w:val="sr-Cyrl-RS"/>
        </w:rPr>
        <w:t xml:space="preserve"> </w:t>
      </w:r>
    </w:p>
    <w:p w14:paraId="493A6E36" w14:textId="2C44C812" w:rsidR="007A0655" w:rsidRDefault="00B37750" w:rsidP="005C6F2A">
      <w:pPr>
        <w:pStyle w:val="IInivonaslova-Potpoglavlje"/>
        <w:rPr>
          <w:lang w:val="sr-Cyrl-RS"/>
        </w:rPr>
      </w:pPr>
      <w:bookmarkStart w:id="39" w:name="_Toc31305705"/>
      <w:r>
        <w:rPr>
          <w:lang w:val="sr-Cyrl-RS"/>
        </w:rPr>
        <w:t>Које су просечне дистанце у оквиру моделованих мрежа?</w:t>
      </w:r>
      <w:bookmarkEnd w:id="39"/>
    </w:p>
    <w:p w14:paraId="5BAAE61F" w14:textId="3CCF81E3" w:rsidR="00E17CEE" w:rsidRDefault="004E15EB" w:rsidP="005C6F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>Просечне дистанце у оквиру моделованих мреж</w:t>
      </w:r>
      <w:r w:rsidR="0035447E">
        <w:rPr>
          <w:lang w:val="sr-Cyrl-RS"/>
        </w:rPr>
        <w:t xml:space="preserve">а </w:t>
      </w:r>
      <w:r w:rsidR="00485EAD">
        <w:rPr>
          <w:lang w:val="sr-Cyrl-RS"/>
        </w:rPr>
        <w:t>приказане су у наредној табели: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56"/>
        <w:gridCol w:w="756"/>
        <w:gridCol w:w="1150"/>
        <w:gridCol w:w="756"/>
        <w:gridCol w:w="1030"/>
        <w:gridCol w:w="1043"/>
        <w:gridCol w:w="1030"/>
        <w:gridCol w:w="1390"/>
        <w:gridCol w:w="1443"/>
      </w:tblGrid>
      <w:tr w:rsidR="00E17CEE" w14:paraId="1A34BB27" w14:textId="77777777" w:rsidTr="00E318C3">
        <w:trPr>
          <w:trHeight w:val="340"/>
        </w:trPr>
        <w:tc>
          <w:tcPr>
            <w:tcW w:w="652" w:type="pct"/>
            <w:tcBorders>
              <w:bottom w:val="single" w:sz="12" w:space="0" w:color="auto"/>
              <w:right w:val="single" w:sz="12" w:space="0" w:color="auto"/>
            </w:tcBorders>
            <w:hideMark/>
          </w:tcPr>
          <w:p w14:paraId="61EE075A" w14:textId="77777777" w:rsidR="00E17CEE" w:rsidRDefault="00E17CEE" w:rsidP="006522D1">
            <w:pPr>
              <w:jc w:val="center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Network ID</w:t>
            </w:r>
          </w:p>
        </w:tc>
        <w:tc>
          <w:tcPr>
            <w:tcW w:w="384" w:type="pct"/>
            <w:tcBorders>
              <w:left w:val="single" w:sz="12" w:space="0" w:color="auto"/>
              <w:bottom w:val="single" w:sz="12" w:space="0" w:color="auto"/>
            </w:tcBorders>
            <w:hideMark/>
          </w:tcPr>
          <w:p w14:paraId="039CF086" w14:textId="77777777" w:rsidR="00E17CEE" w:rsidRDefault="00E17CEE" w:rsidP="006522D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ALL</w:t>
            </w:r>
          </w:p>
        </w:tc>
        <w:tc>
          <w:tcPr>
            <w:tcW w:w="582" w:type="pct"/>
            <w:tcBorders>
              <w:bottom w:val="single" w:sz="12" w:space="0" w:color="auto"/>
            </w:tcBorders>
            <w:hideMark/>
          </w:tcPr>
          <w:p w14:paraId="36C3FC94" w14:textId="77777777" w:rsidR="00E17CEE" w:rsidRDefault="00E17CEE" w:rsidP="006522D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ETF_RTI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hideMark/>
          </w:tcPr>
          <w:p w14:paraId="17BD8093" w14:textId="77777777" w:rsidR="00E17CEE" w:rsidRDefault="00E17CEE" w:rsidP="006522D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</w:t>
            </w:r>
          </w:p>
        </w:tc>
        <w:tc>
          <w:tcPr>
            <w:tcW w:w="520" w:type="pct"/>
            <w:tcBorders>
              <w:bottom w:val="single" w:sz="12" w:space="0" w:color="auto"/>
            </w:tcBorders>
            <w:hideMark/>
          </w:tcPr>
          <w:p w14:paraId="5BFA53D4" w14:textId="77777777" w:rsidR="00E17CEE" w:rsidRDefault="00E17CEE" w:rsidP="006522D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FON_IS</w:t>
            </w:r>
          </w:p>
        </w:tc>
        <w:tc>
          <w:tcPr>
            <w:tcW w:w="527" w:type="pct"/>
            <w:tcBorders>
              <w:bottom w:val="single" w:sz="12" w:space="0" w:color="auto"/>
            </w:tcBorders>
            <w:hideMark/>
          </w:tcPr>
          <w:p w14:paraId="2D6ED059" w14:textId="77777777" w:rsidR="00E17CEE" w:rsidRDefault="00E17CEE" w:rsidP="006522D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FON_IT</w:t>
            </w:r>
          </w:p>
        </w:tc>
        <w:tc>
          <w:tcPr>
            <w:tcW w:w="520" w:type="pct"/>
            <w:tcBorders>
              <w:bottom w:val="single" w:sz="12" w:space="0" w:color="auto"/>
            </w:tcBorders>
            <w:hideMark/>
          </w:tcPr>
          <w:p w14:paraId="0F3BA221" w14:textId="77777777" w:rsidR="00E17CEE" w:rsidRDefault="00E17CEE" w:rsidP="006522D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FON_SI</w:t>
            </w:r>
          </w:p>
        </w:tc>
        <w:tc>
          <w:tcPr>
            <w:tcW w:w="703" w:type="pct"/>
            <w:tcBorders>
              <w:bottom w:val="single" w:sz="12" w:space="0" w:color="auto"/>
            </w:tcBorders>
            <w:hideMark/>
          </w:tcPr>
          <w:p w14:paraId="7DC77D83" w14:textId="77777777" w:rsidR="00E17CEE" w:rsidRDefault="00E17CEE" w:rsidP="006522D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MATF_RTI</w:t>
            </w:r>
          </w:p>
        </w:tc>
        <w:tc>
          <w:tcPr>
            <w:tcW w:w="729" w:type="pct"/>
            <w:tcBorders>
              <w:bottom w:val="single" w:sz="12" w:space="0" w:color="auto"/>
            </w:tcBorders>
            <w:hideMark/>
          </w:tcPr>
          <w:p w14:paraId="69270D43" w14:textId="77777777" w:rsidR="00E17CEE" w:rsidRDefault="00E17CEE" w:rsidP="006522D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JOURNALS</w:t>
            </w:r>
          </w:p>
        </w:tc>
      </w:tr>
      <w:tr w:rsidR="00E17CEE" w14:paraId="4E05378C" w14:textId="77777777" w:rsidTr="00E318C3">
        <w:trPr>
          <w:trHeight w:val="340"/>
        </w:trPr>
        <w:tc>
          <w:tcPr>
            <w:tcW w:w="652" w:type="pct"/>
            <w:tcBorders>
              <w:top w:val="single" w:sz="12" w:space="0" w:color="auto"/>
              <w:right w:val="single" w:sz="12" w:space="0" w:color="auto"/>
            </w:tcBorders>
            <w:hideMark/>
          </w:tcPr>
          <w:p w14:paraId="73FC8BA6" w14:textId="4FADDA6B" w:rsidR="00E17CEE" w:rsidRDefault="00E17CEE" w:rsidP="006522D1">
            <w:pPr>
              <w:jc w:val="center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Av</w:t>
            </w:r>
            <w:r w:rsidR="00E318C3">
              <w:rPr>
                <w:b/>
                <w:bCs/>
                <w:i/>
                <w:iCs/>
                <w:color w:val="000000"/>
              </w:rPr>
              <w:t>g.</w:t>
            </w:r>
            <w:r>
              <w:rPr>
                <w:b/>
                <w:bCs/>
                <w:i/>
                <w:iCs/>
                <w:color w:val="000000"/>
              </w:rPr>
              <w:t xml:space="preserve"> Path Length</w:t>
            </w:r>
          </w:p>
        </w:tc>
        <w:tc>
          <w:tcPr>
            <w:tcW w:w="384" w:type="pct"/>
            <w:tcBorders>
              <w:top w:val="single" w:sz="12" w:space="0" w:color="auto"/>
              <w:left w:val="single" w:sz="12" w:space="0" w:color="auto"/>
            </w:tcBorders>
            <w:hideMark/>
          </w:tcPr>
          <w:p w14:paraId="3A866042" w14:textId="77777777" w:rsidR="00E17CEE" w:rsidRDefault="00E17CEE" w:rsidP="006522D1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sr-Cyrl-RS"/>
              </w:rPr>
              <w:t>2.576</w:t>
            </w:r>
          </w:p>
        </w:tc>
        <w:tc>
          <w:tcPr>
            <w:tcW w:w="582" w:type="pct"/>
            <w:tcBorders>
              <w:top w:val="single" w:sz="12" w:space="0" w:color="auto"/>
            </w:tcBorders>
            <w:hideMark/>
          </w:tcPr>
          <w:p w14:paraId="50278EAE" w14:textId="77777777" w:rsidR="00E17CEE" w:rsidRDefault="00E17CEE" w:rsidP="006522D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1.537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hideMark/>
          </w:tcPr>
          <w:p w14:paraId="189986B9" w14:textId="77777777" w:rsidR="00E17CEE" w:rsidRDefault="00E17CEE" w:rsidP="006522D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1.743</w:t>
            </w:r>
          </w:p>
        </w:tc>
        <w:tc>
          <w:tcPr>
            <w:tcW w:w="520" w:type="pct"/>
            <w:tcBorders>
              <w:top w:val="single" w:sz="12" w:space="0" w:color="auto"/>
            </w:tcBorders>
            <w:hideMark/>
          </w:tcPr>
          <w:p w14:paraId="54D2350E" w14:textId="77777777" w:rsidR="00E17CEE" w:rsidRDefault="00E17CEE" w:rsidP="006522D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1.733</w:t>
            </w:r>
          </w:p>
        </w:tc>
        <w:tc>
          <w:tcPr>
            <w:tcW w:w="527" w:type="pct"/>
            <w:tcBorders>
              <w:top w:val="single" w:sz="12" w:space="0" w:color="auto"/>
            </w:tcBorders>
            <w:hideMark/>
          </w:tcPr>
          <w:p w14:paraId="1F4A4FBA" w14:textId="77777777" w:rsidR="00E17CEE" w:rsidRDefault="00E17CEE" w:rsidP="006522D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1.2</w:t>
            </w:r>
          </w:p>
        </w:tc>
        <w:tc>
          <w:tcPr>
            <w:tcW w:w="520" w:type="pct"/>
            <w:tcBorders>
              <w:top w:val="single" w:sz="12" w:space="0" w:color="auto"/>
            </w:tcBorders>
            <w:hideMark/>
          </w:tcPr>
          <w:p w14:paraId="00E14CCB" w14:textId="77777777" w:rsidR="00E17CEE" w:rsidRDefault="00E17CEE" w:rsidP="006522D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1.12</w:t>
            </w:r>
          </w:p>
        </w:tc>
        <w:tc>
          <w:tcPr>
            <w:tcW w:w="703" w:type="pct"/>
            <w:tcBorders>
              <w:top w:val="single" w:sz="12" w:space="0" w:color="auto"/>
            </w:tcBorders>
            <w:hideMark/>
          </w:tcPr>
          <w:p w14:paraId="5E4BC064" w14:textId="77777777" w:rsidR="00E17CEE" w:rsidRDefault="00E17CEE" w:rsidP="006522D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2.492</w:t>
            </w:r>
          </w:p>
        </w:tc>
        <w:tc>
          <w:tcPr>
            <w:tcW w:w="729" w:type="pct"/>
            <w:tcBorders>
              <w:top w:val="single" w:sz="12" w:space="0" w:color="auto"/>
            </w:tcBorders>
            <w:hideMark/>
          </w:tcPr>
          <w:p w14:paraId="1B20A276" w14:textId="77777777" w:rsidR="00E17CEE" w:rsidRDefault="00E17CEE" w:rsidP="006522D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2.242</w:t>
            </w:r>
          </w:p>
        </w:tc>
      </w:tr>
    </w:tbl>
    <w:p w14:paraId="0C5CAAA5" w14:textId="07CAC273" w:rsidR="007A0655" w:rsidRDefault="00B37750" w:rsidP="005C6F2A">
      <w:pPr>
        <w:pStyle w:val="IInivonaslova-Potpoglavlje"/>
        <w:rPr>
          <w:lang w:val="sr-Cyrl-RS"/>
        </w:rPr>
      </w:pPr>
      <w:bookmarkStart w:id="40" w:name="_Toc31305706"/>
      <w:r>
        <w:rPr>
          <w:lang w:val="sr-Cyrl-RS"/>
        </w:rPr>
        <w:t xml:space="preserve">Каква је дистрибуција </w:t>
      </w:r>
      <w:r w:rsidR="002259D4">
        <w:rPr>
          <w:lang w:val="sr-Cyrl-RS"/>
        </w:rPr>
        <w:t>чворова по степену и да ли прати неку закономерност?</w:t>
      </w:r>
      <w:bookmarkEnd w:id="40"/>
    </w:p>
    <w:p w14:paraId="79713133" w14:textId="7D8A182E" w:rsidR="007B11DE" w:rsidRDefault="00066651" w:rsidP="005C6F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>П</w:t>
      </w:r>
      <w:r w:rsidR="00384C17">
        <w:rPr>
          <w:lang w:val="sr-Cyrl-RS"/>
        </w:rPr>
        <w:t xml:space="preserve">остоји мали број чворова који имају велику централност по степену, а велики број чворова који има малу централност по степену. </w:t>
      </w:r>
      <w:r w:rsidR="00C36217">
        <w:rPr>
          <w:lang w:val="sr-Cyrl-RS"/>
        </w:rPr>
        <w:t>Просечан</w:t>
      </w:r>
      <w:r w:rsidR="007B11DE">
        <w:rPr>
          <w:lang w:val="sr-Cyrl-RS"/>
        </w:rPr>
        <w:t xml:space="preserve"> степен чворова у овом графу износи </w:t>
      </w:r>
      <w:r w:rsidR="00432092">
        <w:rPr>
          <w:lang w:val="sr-Cyrl-RS"/>
        </w:rPr>
        <w:t>3.492, док постој</w:t>
      </w:r>
      <w:r w:rsidR="00673484">
        <w:rPr>
          <w:lang w:val="sr-Cyrl-RS"/>
        </w:rPr>
        <w:t xml:space="preserve">и већи број чворова са </w:t>
      </w:r>
      <w:r w:rsidR="008119E0">
        <w:rPr>
          <w:lang w:val="sr-Cyrl-RS"/>
        </w:rPr>
        <w:t>1</w:t>
      </w:r>
      <w:r w:rsidR="00A8076A" w:rsidRPr="00A8076A">
        <w:rPr>
          <w:lang w:val="sr-Cyrl-RS"/>
        </w:rPr>
        <w:t>4</w:t>
      </w:r>
      <w:r w:rsidR="00673484">
        <w:rPr>
          <w:lang w:val="sr-Cyrl-RS"/>
        </w:rPr>
        <w:t xml:space="preserve"> или више</w:t>
      </w:r>
      <w:r w:rsidR="00432092">
        <w:rPr>
          <w:lang w:val="sr-Cyrl-RS"/>
        </w:rPr>
        <w:t xml:space="preserve"> </w:t>
      </w:r>
      <w:r w:rsidR="008119E0">
        <w:rPr>
          <w:lang w:val="sr-Cyrl-RS"/>
        </w:rPr>
        <w:t>веза са осталим ауторима из мреже.</w:t>
      </w:r>
      <w:r w:rsidR="00A8076A" w:rsidRPr="00A8076A">
        <w:rPr>
          <w:lang w:val="sr-Cyrl-RS"/>
        </w:rPr>
        <w:t xml:space="preserve"> </w:t>
      </w:r>
      <w:r w:rsidR="00A8076A">
        <w:rPr>
          <w:lang w:val="sr-Cyrl-RS"/>
        </w:rPr>
        <w:t>Највећи број</w:t>
      </w:r>
      <w:r w:rsidR="008777D6">
        <w:rPr>
          <w:lang w:val="sr-Cyrl-RS"/>
        </w:rPr>
        <w:t xml:space="preserve"> чворова има мали број веза или није повезан уопште са остатком мреже (преко 50 чворова).</w:t>
      </w:r>
      <w:r w:rsidR="006E4B1A">
        <w:rPr>
          <w:lang w:val="sr-Cyrl-RS"/>
        </w:rPr>
        <w:t xml:space="preserve"> Узимајући у обзир наведене факторе закључујемо да дистрибуција чворова личи на </w:t>
      </w:r>
      <w:r w:rsidR="006E4B1A">
        <w:rPr>
          <w:i/>
          <w:iCs/>
          <w:lang w:val="en-GB"/>
        </w:rPr>
        <w:t>power</w:t>
      </w:r>
      <w:r w:rsidR="006E4B1A" w:rsidRPr="00E900E2">
        <w:rPr>
          <w:i/>
          <w:iCs/>
          <w:lang w:val="sr-Cyrl-RS"/>
        </w:rPr>
        <w:t>-</w:t>
      </w:r>
      <w:r w:rsidR="006E4B1A">
        <w:rPr>
          <w:i/>
          <w:iCs/>
          <w:lang w:val="en-GB"/>
        </w:rPr>
        <w:t>law</w:t>
      </w:r>
      <w:r w:rsidR="006E4B1A" w:rsidRPr="00E900E2">
        <w:rPr>
          <w:i/>
          <w:iCs/>
          <w:lang w:val="sr-Cyrl-RS"/>
        </w:rPr>
        <w:t xml:space="preserve"> </w:t>
      </w:r>
      <w:r w:rsidR="006E4B1A">
        <w:rPr>
          <w:lang w:val="sr-Cyrl-RS"/>
        </w:rPr>
        <w:t>дистрибуцију.</w:t>
      </w:r>
    </w:p>
    <w:p w14:paraId="5A0B2500" w14:textId="6A1755DF" w:rsidR="007A0655" w:rsidRPr="00B552FF" w:rsidRDefault="00A92789" w:rsidP="005C6F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Дистрибуција чворова по степену може се видети </w:t>
      </w:r>
      <w:r w:rsidR="00A4481D">
        <w:rPr>
          <w:lang w:val="sr-Cyrl-RS"/>
        </w:rPr>
        <w:t>на</w:t>
      </w:r>
      <w:r>
        <w:rPr>
          <w:lang w:val="sr-Cyrl-RS"/>
        </w:rPr>
        <w:t xml:space="preserve"> наредн</w:t>
      </w:r>
      <w:r w:rsidR="00A4481D">
        <w:rPr>
          <w:lang w:val="sr-Cyrl-RS"/>
        </w:rPr>
        <w:t xml:space="preserve">ом </w:t>
      </w:r>
      <w:r>
        <w:rPr>
          <w:lang w:val="sr-Cyrl-RS"/>
        </w:rPr>
        <w:t>граф</w:t>
      </w:r>
      <w:r w:rsidR="00A4481D">
        <w:rPr>
          <w:lang w:val="sr-Cyrl-RS"/>
        </w:rPr>
        <w:t>у</w:t>
      </w:r>
      <w:r w:rsidR="00C36217">
        <w:rPr>
          <w:lang w:val="sr-Cyrl-RS"/>
        </w:rPr>
        <w:t>:</w:t>
      </w:r>
    </w:p>
    <w:p w14:paraId="34E69130" w14:textId="61569547" w:rsidR="007A0655" w:rsidRDefault="00E0407D" w:rsidP="002556CC">
      <w:pPr>
        <w:pStyle w:val="Osnovnitekst"/>
        <w:spacing w:line="240" w:lineRule="auto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1A9C0A6" wp14:editId="5B44F75C">
            <wp:extent cx="4930508" cy="3284220"/>
            <wp:effectExtent l="0" t="0" r="0" b="0"/>
            <wp:docPr id="249994322" name="Picture 2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08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C724" w14:textId="77777777" w:rsidR="00D73424" w:rsidRDefault="00D73424" w:rsidP="002556CC">
      <w:pPr>
        <w:pStyle w:val="Osnovnitekst"/>
        <w:spacing w:line="240" w:lineRule="auto"/>
        <w:jc w:val="center"/>
        <w:rPr>
          <w:lang w:val="en-GB"/>
        </w:rPr>
      </w:pPr>
    </w:p>
    <w:p w14:paraId="4F1DA76E" w14:textId="77777777" w:rsidR="00995401" w:rsidRDefault="00D73424" w:rsidP="00995401">
      <w:pPr>
        <w:ind w:firstLine="675"/>
        <w:rPr>
          <w:lang w:val="sr-Cyrl-RS"/>
        </w:rPr>
      </w:pPr>
      <w:r>
        <w:rPr>
          <w:lang w:val="sr-Cyrl-RS"/>
        </w:rPr>
        <w:t xml:space="preserve">На наредној слици је приказа дистрибуција степена чворова мреже из које су изузети аутори који немају ниједну сарадњу. Ова дистрибуција не прати </w:t>
      </w:r>
      <w:r>
        <w:rPr>
          <w:i/>
          <w:lang w:val="en-US"/>
        </w:rPr>
        <w:t>power-law</w:t>
      </w:r>
      <w:r>
        <w:rPr>
          <w:lang w:val="en-US"/>
        </w:rPr>
        <w:t xml:space="preserve"> </w:t>
      </w:r>
      <w:r w:rsidR="00242FDD">
        <w:rPr>
          <w:lang w:val="sr-Cyrl-RS"/>
        </w:rPr>
        <w:t>расподелу</w:t>
      </w:r>
      <w:r w:rsidR="00995401">
        <w:rPr>
          <w:lang w:val="sr-Cyrl-RS"/>
        </w:rPr>
        <w:t>.</w:t>
      </w:r>
    </w:p>
    <w:p w14:paraId="1CAA7BED" w14:textId="56F086DB" w:rsidR="00D73424" w:rsidRPr="00995401" w:rsidRDefault="003374D8" w:rsidP="00995401">
      <w:pPr>
        <w:jc w:val="center"/>
        <w:rPr>
          <w:lang w:val="sr-Cyrl-R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F8CE794" wp14:editId="179EB844">
            <wp:simplePos x="0" y="0"/>
            <wp:positionH relativeFrom="column">
              <wp:posOffset>598170</wp:posOffset>
            </wp:positionH>
            <wp:positionV relativeFrom="paragraph">
              <wp:posOffset>116205</wp:posOffset>
            </wp:positionV>
            <wp:extent cx="4924425" cy="3282950"/>
            <wp:effectExtent l="0" t="0" r="0" b="0"/>
            <wp:wrapSquare wrapText="bothSides"/>
            <wp:docPr id="2" name="Picture 2" descr="C:\Users\Marija\AppData\Local\Microsoft\Windows\INetCache\Content.MSO\723BC8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ija\AppData\Local\Microsoft\Windows\INetCache\Content.MSO\723BC827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3424">
        <w:br/>
      </w:r>
      <w:r w:rsidR="00D73424">
        <w:br/>
      </w:r>
    </w:p>
    <w:p w14:paraId="1F8DD98A" w14:textId="77777777" w:rsidR="00D73424" w:rsidRPr="00E0407D" w:rsidRDefault="00D73424" w:rsidP="002556CC">
      <w:pPr>
        <w:pStyle w:val="Osnovnitekst"/>
        <w:spacing w:line="240" w:lineRule="auto"/>
        <w:jc w:val="center"/>
        <w:rPr>
          <w:lang w:val="en-GB"/>
        </w:rPr>
      </w:pPr>
    </w:p>
    <w:p w14:paraId="265CE4A2" w14:textId="3468B42A" w:rsidR="007A0655" w:rsidRDefault="002259D4" w:rsidP="005C6F2A">
      <w:pPr>
        <w:pStyle w:val="IInivonaslova-Potpoglavlje"/>
        <w:rPr>
          <w:lang w:val="sr-Cyrl-RS"/>
        </w:rPr>
      </w:pPr>
      <w:bookmarkStart w:id="41" w:name="_Toc31305707"/>
      <w:r>
        <w:rPr>
          <w:lang w:val="sr-Cyrl-RS"/>
        </w:rPr>
        <w:t>Да ли мрежа коаутора исказује особине малог света?</w:t>
      </w:r>
      <w:bookmarkEnd w:id="41"/>
    </w:p>
    <w:p w14:paraId="6349EED9" w14:textId="55BEAF83" w:rsidR="007A0655" w:rsidRDefault="00420EC5" w:rsidP="005C6F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Ова мрежа </w:t>
      </w:r>
      <w:r w:rsidR="00CB3084">
        <w:rPr>
          <w:lang w:val="sr-Cyrl-RS"/>
        </w:rPr>
        <w:t xml:space="preserve">не </w:t>
      </w:r>
      <w:r>
        <w:rPr>
          <w:lang w:val="sr-Cyrl-RS"/>
        </w:rPr>
        <w:t>исказује особине малог света.</w:t>
      </w:r>
      <w:r w:rsidR="00E81DB6">
        <w:rPr>
          <w:lang w:val="sr-Cyrl-RS"/>
        </w:rPr>
        <w:t xml:space="preserve"> </w:t>
      </w:r>
      <w:r w:rsidR="00CB3084">
        <w:rPr>
          <w:lang w:val="sr-Cyrl-RS"/>
        </w:rPr>
        <w:t>Иако м</w:t>
      </w:r>
      <w:r w:rsidR="00E81DB6">
        <w:rPr>
          <w:lang w:val="sr-Cyrl-RS"/>
        </w:rPr>
        <w:t>режа има велики степен кластеризације (</w:t>
      </w:r>
      <w:r w:rsidR="00D87249" w:rsidRPr="00D87249">
        <w:rPr>
          <w:b/>
          <w:bCs/>
          <w:lang w:val="sr-Cyrl-RS"/>
        </w:rPr>
        <w:t>0.764</w:t>
      </w:r>
      <w:r w:rsidR="00D87249">
        <w:rPr>
          <w:lang w:val="sr-Cyrl-RS"/>
        </w:rPr>
        <w:t>)</w:t>
      </w:r>
      <w:r w:rsidR="00612F47">
        <w:rPr>
          <w:lang w:val="sr-Cyrl-RS"/>
        </w:rPr>
        <w:t xml:space="preserve"> и </w:t>
      </w:r>
      <w:r w:rsidR="00BA42C5">
        <w:rPr>
          <w:lang w:val="sr-Cyrl-RS"/>
        </w:rPr>
        <w:t xml:space="preserve">малу </w:t>
      </w:r>
      <w:r w:rsidR="00612F47">
        <w:rPr>
          <w:lang w:val="sr-Cyrl-RS"/>
        </w:rPr>
        <w:t xml:space="preserve">вредност најкраћег растојања </w:t>
      </w:r>
      <w:r w:rsidR="00BA42C5">
        <w:rPr>
          <w:lang w:val="sr-Cyrl-RS"/>
        </w:rPr>
        <w:t>(</w:t>
      </w:r>
      <w:r w:rsidR="00612F47" w:rsidRPr="00A8784E">
        <w:rPr>
          <w:b/>
          <w:lang w:val="sr-Cyrl-RS"/>
        </w:rPr>
        <w:t>2.576</w:t>
      </w:r>
      <w:r w:rsidR="00BA42C5">
        <w:rPr>
          <w:lang w:val="sr-Cyrl-RS"/>
        </w:rPr>
        <w:t>)</w:t>
      </w:r>
      <w:r w:rsidR="00D87249">
        <w:rPr>
          <w:lang w:val="sr-Cyrl-RS"/>
        </w:rPr>
        <w:t xml:space="preserve">, </w:t>
      </w:r>
      <w:r w:rsidR="00BA42C5">
        <w:rPr>
          <w:lang w:val="sr-Cyrl-RS"/>
        </w:rPr>
        <w:t>дијаметар мреже је релативно велики (</w:t>
      </w:r>
      <w:r w:rsidR="00BA42C5" w:rsidRPr="00A8784E">
        <w:rPr>
          <w:b/>
          <w:lang w:val="sr-Cyrl-RS"/>
        </w:rPr>
        <w:t>7</w:t>
      </w:r>
      <w:r w:rsidR="00BA42C5">
        <w:rPr>
          <w:lang w:val="sr-Cyrl-RS"/>
        </w:rPr>
        <w:t xml:space="preserve">). Чворови унутар комуна су изузетно добро повезани, али саме комуне </w:t>
      </w:r>
      <w:r w:rsidR="00203093">
        <w:rPr>
          <w:lang w:val="sr-Cyrl-RS"/>
        </w:rPr>
        <w:t>нису.</w:t>
      </w:r>
    </w:p>
    <w:p w14:paraId="1C02DAA7" w14:textId="50250ECD" w:rsidR="00E14B31" w:rsidRPr="00504755" w:rsidRDefault="002259D4" w:rsidP="007446BC">
      <w:pPr>
        <w:pStyle w:val="IInivonaslova-Potpoglavlje"/>
        <w:rPr>
          <w:lang w:val="sr-Cyrl-RS"/>
        </w:rPr>
      </w:pPr>
      <w:bookmarkStart w:id="42" w:name="_Toc31305708"/>
      <w:r w:rsidRPr="00FB5C13">
        <w:rPr>
          <w:lang w:val="sr-Cyrl-RS"/>
        </w:rPr>
        <w:t>Да ли постоје разлике између факултета и катедри у смислу обима и учестаности публиковања у часописима и на конференцијама?</w:t>
      </w:r>
      <w:bookmarkEnd w:id="42"/>
    </w:p>
    <w:p w14:paraId="0E31FDDC" w14:textId="24D2EB16" w:rsidR="004B0CAF" w:rsidRPr="004B0CAF" w:rsidRDefault="00C07FAF" w:rsidP="000954D4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>О</w:t>
      </w:r>
      <w:r w:rsidR="004B0CAF">
        <w:rPr>
          <w:lang w:val="sr-Cyrl-RS"/>
        </w:rPr>
        <w:t>бим и учестаност публиковања у часописима налази се у наредној табели: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466"/>
        <w:gridCol w:w="2464"/>
        <w:gridCol w:w="2462"/>
        <w:gridCol w:w="2462"/>
      </w:tblGrid>
      <w:tr w:rsidR="00D66D1F" w14:paraId="61FD5D4D" w14:textId="7F72DDDE" w:rsidTr="00E318C3">
        <w:trPr>
          <w:trHeight w:val="227"/>
        </w:trPr>
        <w:tc>
          <w:tcPr>
            <w:tcW w:w="1251" w:type="pct"/>
            <w:tcBorders>
              <w:bottom w:val="single" w:sz="12" w:space="0" w:color="auto"/>
              <w:right w:val="single" w:sz="12" w:space="0" w:color="auto"/>
            </w:tcBorders>
            <w:hideMark/>
          </w:tcPr>
          <w:p w14:paraId="6856B8D3" w14:textId="77777777" w:rsidR="00D66D1F" w:rsidRPr="00081CF0" w:rsidRDefault="00D66D1F" w:rsidP="007D4069">
            <w:pPr>
              <w:jc w:val="center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Department</w:t>
            </w:r>
          </w:p>
        </w:tc>
        <w:tc>
          <w:tcPr>
            <w:tcW w:w="1250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D7475A2" w14:textId="476FC2B2" w:rsidR="00D66D1F" w:rsidRDefault="00D66D1F" w:rsidP="007D4069">
            <w:pPr>
              <w:jc w:val="center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Number of journals</w:t>
            </w:r>
          </w:p>
        </w:tc>
        <w:tc>
          <w:tcPr>
            <w:tcW w:w="12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4413200" w14:textId="7923A9AD" w:rsidR="00D66D1F" w:rsidRDefault="00260EA0" w:rsidP="007D4069">
            <w:pPr>
              <w:jc w:val="center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Time range</w:t>
            </w:r>
          </w:p>
        </w:tc>
        <w:tc>
          <w:tcPr>
            <w:tcW w:w="1249" w:type="pct"/>
            <w:tcBorders>
              <w:left w:val="single" w:sz="12" w:space="0" w:color="auto"/>
              <w:bottom w:val="single" w:sz="12" w:space="0" w:color="auto"/>
            </w:tcBorders>
          </w:tcPr>
          <w:p w14:paraId="74B67C51" w14:textId="10B44383" w:rsidR="00D66D1F" w:rsidRDefault="00260EA0" w:rsidP="007D4069">
            <w:pPr>
              <w:jc w:val="center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Frequency</w:t>
            </w:r>
          </w:p>
        </w:tc>
      </w:tr>
      <w:tr w:rsidR="00D66D1F" w14:paraId="1AD5D0BD" w14:textId="49C64B2C" w:rsidTr="00E318C3">
        <w:trPr>
          <w:trHeight w:val="227"/>
        </w:trPr>
        <w:tc>
          <w:tcPr>
            <w:tcW w:w="1251" w:type="pct"/>
            <w:tcBorders>
              <w:top w:val="single" w:sz="12" w:space="0" w:color="auto"/>
              <w:right w:val="single" w:sz="12" w:space="0" w:color="auto"/>
            </w:tcBorders>
            <w:hideMark/>
          </w:tcPr>
          <w:p w14:paraId="7730811B" w14:textId="77777777" w:rsidR="00D66D1F" w:rsidRDefault="00D66D1F" w:rsidP="007D406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ETF_RTI</w:t>
            </w:r>
          </w:p>
        </w:tc>
        <w:tc>
          <w:tcPr>
            <w:tcW w:w="1250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7271EF36" w14:textId="0B89CF15" w:rsidR="00D66D1F" w:rsidRDefault="00D66D1F" w:rsidP="007D406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156</w:t>
            </w:r>
          </w:p>
        </w:tc>
        <w:tc>
          <w:tcPr>
            <w:tcW w:w="12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707A4ACC" w14:textId="7033C00D" w:rsidR="00D66D1F" w:rsidRDefault="00D66D1F" w:rsidP="007D406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1989-2018</w:t>
            </w:r>
          </w:p>
        </w:tc>
        <w:tc>
          <w:tcPr>
            <w:tcW w:w="1249" w:type="pct"/>
            <w:tcBorders>
              <w:top w:val="single" w:sz="12" w:space="0" w:color="auto"/>
              <w:left w:val="single" w:sz="12" w:space="0" w:color="auto"/>
            </w:tcBorders>
          </w:tcPr>
          <w:p w14:paraId="573EB16C" w14:textId="32E9B75C" w:rsidR="00D66D1F" w:rsidRDefault="008272EC" w:rsidP="007D4069">
            <w:pPr>
              <w:jc w:val="center"/>
              <w:rPr>
                <w:color w:val="000000"/>
              </w:rPr>
            </w:pPr>
            <w:r w:rsidRPr="008272EC">
              <w:rPr>
                <w:color w:val="000000"/>
              </w:rPr>
              <w:t>5</w:t>
            </w:r>
            <w:r w:rsidR="00970BDF">
              <w:rPr>
                <w:color w:val="000000"/>
              </w:rPr>
              <w:t>.</w:t>
            </w:r>
            <w:r w:rsidRPr="008272EC">
              <w:rPr>
                <w:color w:val="000000"/>
              </w:rPr>
              <w:t>379</w:t>
            </w:r>
          </w:p>
        </w:tc>
      </w:tr>
      <w:tr w:rsidR="00D66D1F" w14:paraId="6D8F08DA" w14:textId="40D70958" w:rsidTr="00E318C3">
        <w:trPr>
          <w:trHeight w:val="227"/>
        </w:trPr>
        <w:tc>
          <w:tcPr>
            <w:tcW w:w="1251" w:type="pct"/>
            <w:tcBorders>
              <w:right w:val="single" w:sz="12" w:space="0" w:color="auto"/>
            </w:tcBorders>
            <w:hideMark/>
          </w:tcPr>
          <w:p w14:paraId="2BF19287" w14:textId="3B8BA885" w:rsidR="00D66D1F" w:rsidRDefault="00D66D1F" w:rsidP="007D406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MATF_RTI</w:t>
            </w:r>
          </w:p>
        </w:tc>
        <w:tc>
          <w:tcPr>
            <w:tcW w:w="1250" w:type="pct"/>
            <w:tcBorders>
              <w:left w:val="single" w:sz="12" w:space="0" w:color="auto"/>
              <w:right w:val="single" w:sz="12" w:space="0" w:color="auto"/>
            </w:tcBorders>
          </w:tcPr>
          <w:p w14:paraId="573563D0" w14:textId="457D33B5" w:rsidR="00D66D1F" w:rsidRDefault="00D66D1F" w:rsidP="007D406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116</w:t>
            </w:r>
          </w:p>
        </w:tc>
        <w:tc>
          <w:tcPr>
            <w:tcW w:w="1249" w:type="pct"/>
            <w:tcBorders>
              <w:left w:val="single" w:sz="12" w:space="0" w:color="auto"/>
              <w:right w:val="single" w:sz="12" w:space="0" w:color="auto"/>
            </w:tcBorders>
          </w:tcPr>
          <w:p w14:paraId="712B1682" w14:textId="31D86348" w:rsidR="00D66D1F" w:rsidRDefault="00D66D1F" w:rsidP="007D406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1997-2018</w:t>
            </w:r>
          </w:p>
        </w:tc>
        <w:tc>
          <w:tcPr>
            <w:tcW w:w="1249" w:type="pct"/>
            <w:tcBorders>
              <w:left w:val="single" w:sz="12" w:space="0" w:color="auto"/>
            </w:tcBorders>
          </w:tcPr>
          <w:p w14:paraId="148E4AEA" w14:textId="3471C3B0" w:rsidR="00D66D1F" w:rsidRDefault="00970BDF" w:rsidP="007D406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5.524</w:t>
            </w:r>
          </w:p>
        </w:tc>
      </w:tr>
      <w:tr w:rsidR="00D66D1F" w14:paraId="0CBB4A68" w14:textId="67A33319" w:rsidTr="00E318C3">
        <w:trPr>
          <w:trHeight w:val="227"/>
        </w:trPr>
        <w:tc>
          <w:tcPr>
            <w:tcW w:w="1251" w:type="pct"/>
            <w:tcBorders>
              <w:right w:val="single" w:sz="12" w:space="0" w:color="auto"/>
            </w:tcBorders>
            <w:hideMark/>
          </w:tcPr>
          <w:p w14:paraId="54C10A77" w14:textId="250639D5" w:rsidR="00D66D1F" w:rsidRDefault="00D66D1F" w:rsidP="007D406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FON_SI</w:t>
            </w:r>
          </w:p>
        </w:tc>
        <w:tc>
          <w:tcPr>
            <w:tcW w:w="1250" w:type="pct"/>
            <w:tcBorders>
              <w:left w:val="single" w:sz="12" w:space="0" w:color="auto"/>
              <w:right w:val="single" w:sz="12" w:space="0" w:color="auto"/>
            </w:tcBorders>
          </w:tcPr>
          <w:p w14:paraId="01BBE003" w14:textId="14854B13" w:rsidR="00D66D1F" w:rsidRDefault="00D66D1F" w:rsidP="007D406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125</w:t>
            </w:r>
          </w:p>
        </w:tc>
        <w:tc>
          <w:tcPr>
            <w:tcW w:w="1249" w:type="pct"/>
            <w:tcBorders>
              <w:left w:val="single" w:sz="12" w:space="0" w:color="auto"/>
              <w:right w:val="single" w:sz="12" w:space="0" w:color="auto"/>
            </w:tcBorders>
          </w:tcPr>
          <w:p w14:paraId="752638E2" w14:textId="711C92AC" w:rsidR="00D66D1F" w:rsidRDefault="00D66D1F" w:rsidP="007D406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1989-2018</w:t>
            </w:r>
          </w:p>
        </w:tc>
        <w:tc>
          <w:tcPr>
            <w:tcW w:w="1249" w:type="pct"/>
            <w:tcBorders>
              <w:left w:val="single" w:sz="12" w:space="0" w:color="auto"/>
            </w:tcBorders>
          </w:tcPr>
          <w:p w14:paraId="7AEC2F81" w14:textId="08CB35DC" w:rsidR="00D66D1F" w:rsidRDefault="00620B79" w:rsidP="007D406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4.311</w:t>
            </w:r>
          </w:p>
        </w:tc>
      </w:tr>
      <w:tr w:rsidR="00D66D1F" w14:paraId="7179FEE7" w14:textId="43452520" w:rsidTr="00E318C3">
        <w:trPr>
          <w:trHeight w:val="227"/>
        </w:trPr>
        <w:tc>
          <w:tcPr>
            <w:tcW w:w="1251" w:type="pct"/>
            <w:tcBorders>
              <w:right w:val="single" w:sz="12" w:space="0" w:color="auto"/>
            </w:tcBorders>
            <w:hideMark/>
          </w:tcPr>
          <w:p w14:paraId="1FB4ADBD" w14:textId="77777777" w:rsidR="00D66D1F" w:rsidRDefault="00D66D1F" w:rsidP="007D406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FON_IT</w:t>
            </w:r>
          </w:p>
        </w:tc>
        <w:tc>
          <w:tcPr>
            <w:tcW w:w="1250" w:type="pct"/>
            <w:tcBorders>
              <w:left w:val="single" w:sz="12" w:space="0" w:color="auto"/>
              <w:right w:val="single" w:sz="12" w:space="0" w:color="auto"/>
            </w:tcBorders>
          </w:tcPr>
          <w:p w14:paraId="009E18B2" w14:textId="38BB37F9" w:rsidR="00D66D1F" w:rsidRDefault="00D66D1F" w:rsidP="007D406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80</w:t>
            </w:r>
          </w:p>
        </w:tc>
        <w:tc>
          <w:tcPr>
            <w:tcW w:w="1249" w:type="pct"/>
            <w:tcBorders>
              <w:left w:val="single" w:sz="12" w:space="0" w:color="auto"/>
              <w:right w:val="single" w:sz="12" w:space="0" w:color="auto"/>
            </w:tcBorders>
          </w:tcPr>
          <w:p w14:paraId="15B3015E" w14:textId="71B969CB" w:rsidR="00D66D1F" w:rsidRDefault="00D66D1F" w:rsidP="007D406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2009-2018</w:t>
            </w:r>
          </w:p>
        </w:tc>
        <w:tc>
          <w:tcPr>
            <w:tcW w:w="1249" w:type="pct"/>
            <w:tcBorders>
              <w:left w:val="single" w:sz="12" w:space="0" w:color="auto"/>
            </w:tcBorders>
          </w:tcPr>
          <w:p w14:paraId="4EAE22E7" w14:textId="1963048A" w:rsidR="00D66D1F" w:rsidRDefault="000F27EB" w:rsidP="007D406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8.888</w:t>
            </w:r>
          </w:p>
        </w:tc>
      </w:tr>
      <w:tr w:rsidR="00D66D1F" w14:paraId="48258513" w14:textId="1CB1A596" w:rsidTr="00E318C3">
        <w:trPr>
          <w:trHeight w:val="227"/>
        </w:trPr>
        <w:tc>
          <w:tcPr>
            <w:tcW w:w="1251" w:type="pct"/>
            <w:tcBorders>
              <w:right w:val="single" w:sz="12" w:space="0" w:color="auto"/>
            </w:tcBorders>
            <w:hideMark/>
          </w:tcPr>
          <w:p w14:paraId="36FDF825" w14:textId="77777777" w:rsidR="00D66D1F" w:rsidRDefault="00D66D1F" w:rsidP="007D406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FON_IS</w:t>
            </w:r>
          </w:p>
        </w:tc>
        <w:tc>
          <w:tcPr>
            <w:tcW w:w="1250" w:type="pct"/>
            <w:tcBorders>
              <w:left w:val="single" w:sz="12" w:space="0" w:color="auto"/>
              <w:right w:val="single" w:sz="12" w:space="0" w:color="auto"/>
            </w:tcBorders>
          </w:tcPr>
          <w:p w14:paraId="3F89D941" w14:textId="3691AF89" w:rsidR="00D66D1F" w:rsidRDefault="00D66D1F" w:rsidP="007D406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36</w:t>
            </w:r>
          </w:p>
        </w:tc>
        <w:tc>
          <w:tcPr>
            <w:tcW w:w="1249" w:type="pct"/>
            <w:tcBorders>
              <w:left w:val="single" w:sz="12" w:space="0" w:color="auto"/>
              <w:right w:val="single" w:sz="12" w:space="0" w:color="auto"/>
            </w:tcBorders>
          </w:tcPr>
          <w:p w14:paraId="48A64B58" w14:textId="026181B3" w:rsidR="00D66D1F" w:rsidRDefault="00D66D1F" w:rsidP="007D406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1983-2018</w:t>
            </w:r>
          </w:p>
        </w:tc>
        <w:tc>
          <w:tcPr>
            <w:tcW w:w="1249" w:type="pct"/>
            <w:tcBorders>
              <w:left w:val="single" w:sz="12" w:space="0" w:color="auto"/>
            </w:tcBorders>
          </w:tcPr>
          <w:p w14:paraId="662A2E1A" w14:textId="2D4E6D66" w:rsidR="00D66D1F" w:rsidRDefault="002E205D" w:rsidP="007D406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0.8</w:t>
            </w:r>
          </w:p>
        </w:tc>
      </w:tr>
    </w:tbl>
    <w:p w14:paraId="13010350" w14:textId="1502F332" w:rsidR="004B0CAF" w:rsidRPr="004B0CAF" w:rsidRDefault="00131333" w:rsidP="00994D1E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>Обим</w:t>
      </w:r>
      <w:r w:rsidR="004B0CAF">
        <w:rPr>
          <w:lang w:val="sr-Cyrl-RS"/>
        </w:rPr>
        <w:t xml:space="preserve"> и учестаност публиковања на конференцијама налази се у наредној табели: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419"/>
        <w:gridCol w:w="2607"/>
        <w:gridCol w:w="2414"/>
        <w:gridCol w:w="2414"/>
      </w:tblGrid>
      <w:tr w:rsidR="00D66D1F" w14:paraId="5F4EFC3E" w14:textId="4C8DC89D" w:rsidTr="00E318C3">
        <w:trPr>
          <w:trHeight w:val="227"/>
        </w:trPr>
        <w:tc>
          <w:tcPr>
            <w:tcW w:w="1227" w:type="pct"/>
            <w:tcBorders>
              <w:bottom w:val="single" w:sz="12" w:space="0" w:color="auto"/>
              <w:right w:val="single" w:sz="12" w:space="0" w:color="auto"/>
            </w:tcBorders>
            <w:hideMark/>
          </w:tcPr>
          <w:p w14:paraId="2EEA86BC" w14:textId="77777777" w:rsidR="00D66D1F" w:rsidRPr="00081CF0" w:rsidRDefault="00D66D1F" w:rsidP="00E0444F">
            <w:pPr>
              <w:jc w:val="center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Department</w:t>
            </w:r>
          </w:p>
        </w:tc>
        <w:tc>
          <w:tcPr>
            <w:tcW w:w="1323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3F9989" w14:textId="2A7C0D4F" w:rsidR="00D66D1F" w:rsidRDefault="00D66D1F" w:rsidP="00E0444F">
            <w:pPr>
              <w:jc w:val="center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Number of conferences</w:t>
            </w:r>
          </w:p>
        </w:tc>
        <w:tc>
          <w:tcPr>
            <w:tcW w:w="1225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0F2024D" w14:textId="46A74B0C" w:rsidR="00D66D1F" w:rsidRDefault="002E205D" w:rsidP="00E0444F">
            <w:pPr>
              <w:jc w:val="center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Time range</w:t>
            </w:r>
          </w:p>
        </w:tc>
        <w:tc>
          <w:tcPr>
            <w:tcW w:w="1225" w:type="pct"/>
            <w:tcBorders>
              <w:left w:val="single" w:sz="12" w:space="0" w:color="auto"/>
              <w:bottom w:val="single" w:sz="12" w:space="0" w:color="auto"/>
            </w:tcBorders>
          </w:tcPr>
          <w:p w14:paraId="765611DD" w14:textId="4C302515" w:rsidR="00D66D1F" w:rsidRDefault="002E205D" w:rsidP="00E0444F">
            <w:pPr>
              <w:jc w:val="center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Frequency</w:t>
            </w:r>
          </w:p>
        </w:tc>
      </w:tr>
      <w:tr w:rsidR="00D66D1F" w14:paraId="358C7937" w14:textId="3935C00D" w:rsidTr="00E318C3">
        <w:trPr>
          <w:trHeight w:val="227"/>
        </w:trPr>
        <w:tc>
          <w:tcPr>
            <w:tcW w:w="1227" w:type="pct"/>
            <w:tcBorders>
              <w:top w:val="single" w:sz="12" w:space="0" w:color="auto"/>
              <w:right w:val="single" w:sz="12" w:space="0" w:color="auto"/>
            </w:tcBorders>
            <w:hideMark/>
          </w:tcPr>
          <w:p w14:paraId="742FC02C" w14:textId="77777777" w:rsidR="00D66D1F" w:rsidRDefault="00D66D1F" w:rsidP="00E0444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ETF_RTI</w:t>
            </w:r>
          </w:p>
        </w:tc>
        <w:tc>
          <w:tcPr>
            <w:tcW w:w="1323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6EC41A2" w14:textId="07E23A55" w:rsidR="00D66D1F" w:rsidRDefault="00D66D1F" w:rsidP="00E0444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</w:t>
            </w:r>
          </w:p>
        </w:tc>
        <w:tc>
          <w:tcPr>
            <w:tcW w:w="1225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09EC231" w14:textId="397AA912" w:rsidR="00D66D1F" w:rsidRDefault="00D66D1F" w:rsidP="00E0444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1989-2018</w:t>
            </w:r>
          </w:p>
        </w:tc>
        <w:tc>
          <w:tcPr>
            <w:tcW w:w="1225" w:type="pct"/>
            <w:tcBorders>
              <w:top w:val="single" w:sz="12" w:space="0" w:color="auto"/>
              <w:left w:val="single" w:sz="12" w:space="0" w:color="auto"/>
            </w:tcBorders>
          </w:tcPr>
          <w:p w14:paraId="5E1575C8" w14:textId="500920D2" w:rsidR="00D66D1F" w:rsidRDefault="00922DD0" w:rsidP="00E0444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5.172</w:t>
            </w:r>
          </w:p>
        </w:tc>
      </w:tr>
      <w:tr w:rsidR="00D66D1F" w14:paraId="2AE53C42" w14:textId="327A3CD9" w:rsidTr="00E318C3">
        <w:trPr>
          <w:trHeight w:val="227"/>
        </w:trPr>
        <w:tc>
          <w:tcPr>
            <w:tcW w:w="1227" w:type="pct"/>
            <w:tcBorders>
              <w:right w:val="single" w:sz="12" w:space="0" w:color="auto"/>
            </w:tcBorders>
            <w:hideMark/>
          </w:tcPr>
          <w:p w14:paraId="6912FB49" w14:textId="0C78675F" w:rsidR="00D66D1F" w:rsidRDefault="00D66D1F" w:rsidP="00E0444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MATF_RTI</w:t>
            </w:r>
          </w:p>
        </w:tc>
        <w:tc>
          <w:tcPr>
            <w:tcW w:w="1323" w:type="pct"/>
            <w:tcBorders>
              <w:left w:val="single" w:sz="12" w:space="0" w:color="auto"/>
              <w:right w:val="single" w:sz="12" w:space="0" w:color="auto"/>
            </w:tcBorders>
          </w:tcPr>
          <w:p w14:paraId="183F043A" w14:textId="7CFAD93F" w:rsidR="00D66D1F" w:rsidRDefault="00D66D1F" w:rsidP="00E0444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51</w:t>
            </w:r>
          </w:p>
        </w:tc>
        <w:tc>
          <w:tcPr>
            <w:tcW w:w="1225" w:type="pct"/>
            <w:tcBorders>
              <w:left w:val="single" w:sz="12" w:space="0" w:color="auto"/>
              <w:right w:val="single" w:sz="12" w:space="0" w:color="auto"/>
            </w:tcBorders>
          </w:tcPr>
          <w:p w14:paraId="4491DD57" w14:textId="033F384B" w:rsidR="00D66D1F" w:rsidRDefault="00D66D1F" w:rsidP="00E0444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1986-2017</w:t>
            </w:r>
          </w:p>
        </w:tc>
        <w:tc>
          <w:tcPr>
            <w:tcW w:w="1225" w:type="pct"/>
            <w:tcBorders>
              <w:left w:val="single" w:sz="12" w:space="0" w:color="auto"/>
            </w:tcBorders>
          </w:tcPr>
          <w:p w14:paraId="167D1FF6" w14:textId="778EC42F" w:rsidR="00D66D1F" w:rsidRDefault="00DB4614" w:rsidP="00E0444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1.645</w:t>
            </w:r>
          </w:p>
        </w:tc>
      </w:tr>
      <w:tr w:rsidR="00D66D1F" w14:paraId="4820F8B3" w14:textId="7418A3F6" w:rsidTr="00E318C3">
        <w:trPr>
          <w:trHeight w:val="227"/>
        </w:trPr>
        <w:tc>
          <w:tcPr>
            <w:tcW w:w="1227" w:type="pct"/>
            <w:tcBorders>
              <w:right w:val="single" w:sz="12" w:space="0" w:color="auto"/>
            </w:tcBorders>
            <w:hideMark/>
          </w:tcPr>
          <w:p w14:paraId="374567CD" w14:textId="2B794B08" w:rsidR="00D66D1F" w:rsidRPr="00710919" w:rsidRDefault="00D66D1F" w:rsidP="00E0444F">
            <w:pPr>
              <w:jc w:val="center"/>
              <w:rPr>
                <w:color w:val="000000"/>
                <w:lang w:val="sr-Cyrl-RS"/>
              </w:rPr>
            </w:pPr>
            <w:r>
              <w:rPr>
                <w:color w:val="000000"/>
              </w:rPr>
              <w:t>FON_SI</w:t>
            </w:r>
          </w:p>
        </w:tc>
        <w:tc>
          <w:tcPr>
            <w:tcW w:w="1323" w:type="pct"/>
            <w:tcBorders>
              <w:left w:val="single" w:sz="12" w:space="0" w:color="auto"/>
              <w:right w:val="single" w:sz="12" w:space="0" w:color="auto"/>
            </w:tcBorders>
          </w:tcPr>
          <w:p w14:paraId="7CABE34F" w14:textId="2373158A" w:rsidR="00D66D1F" w:rsidRDefault="00D66D1F" w:rsidP="00E0444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116</w:t>
            </w:r>
          </w:p>
        </w:tc>
        <w:tc>
          <w:tcPr>
            <w:tcW w:w="1225" w:type="pct"/>
            <w:tcBorders>
              <w:left w:val="single" w:sz="12" w:space="0" w:color="auto"/>
              <w:right w:val="single" w:sz="12" w:space="0" w:color="auto"/>
            </w:tcBorders>
          </w:tcPr>
          <w:p w14:paraId="693C449C" w14:textId="610F657B" w:rsidR="00D66D1F" w:rsidRDefault="00D66D1F" w:rsidP="00E0444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1999-2015</w:t>
            </w:r>
          </w:p>
        </w:tc>
        <w:tc>
          <w:tcPr>
            <w:tcW w:w="1225" w:type="pct"/>
            <w:tcBorders>
              <w:left w:val="single" w:sz="12" w:space="0" w:color="auto"/>
            </w:tcBorders>
          </w:tcPr>
          <w:p w14:paraId="70570B6D" w14:textId="7BD64976" w:rsidR="00D66D1F" w:rsidRDefault="00306F55" w:rsidP="00E0444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7.25</w:t>
            </w:r>
          </w:p>
        </w:tc>
      </w:tr>
      <w:tr w:rsidR="00D66D1F" w14:paraId="228026D5" w14:textId="3833C37A" w:rsidTr="00E318C3">
        <w:trPr>
          <w:trHeight w:val="227"/>
        </w:trPr>
        <w:tc>
          <w:tcPr>
            <w:tcW w:w="1227" w:type="pct"/>
            <w:tcBorders>
              <w:right w:val="single" w:sz="12" w:space="0" w:color="auto"/>
            </w:tcBorders>
            <w:hideMark/>
          </w:tcPr>
          <w:p w14:paraId="33F1D7AD" w14:textId="77777777" w:rsidR="00D66D1F" w:rsidRDefault="00D66D1F" w:rsidP="00E0444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FON_IT</w:t>
            </w:r>
          </w:p>
        </w:tc>
        <w:tc>
          <w:tcPr>
            <w:tcW w:w="1323" w:type="pct"/>
            <w:tcBorders>
              <w:left w:val="single" w:sz="12" w:space="0" w:color="auto"/>
              <w:right w:val="single" w:sz="12" w:space="0" w:color="auto"/>
            </w:tcBorders>
          </w:tcPr>
          <w:p w14:paraId="5FEBC9DC" w14:textId="086E663E" w:rsidR="00D66D1F" w:rsidRDefault="00D66D1F" w:rsidP="00E0444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42</w:t>
            </w:r>
          </w:p>
        </w:tc>
        <w:tc>
          <w:tcPr>
            <w:tcW w:w="1225" w:type="pct"/>
            <w:tcBorders>
              <w:left w:val="single" w:sz="12" w:space="0" w:color="auto"/>
              <w:right w:val="single" w:sz="12" w:space="0" w:color="auto"/>
            </w:tcBorders>
          </w:tcPr>
          <w:p w14:paraId="73ABD7BB" w14:textId="0346B507" w:rsidR="00D66D1F" w:rsidRDefault="00D66D1F" w:rsidP="00E0444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2009-2018</w:t>
            </w:r>
          </w:p>
        </w:tc>
        <w:tc>
          <w:tcPr>
            <w:tcW w:w="1225" w:type="pct"/>
            <w:tcBorders>
              <w:left w:val="single" w:sz="12" w:space="0" w:color="auto"/>
            </w:tcBorders>
          </w:tcPr>
          <w:p w14:paraId="34DEEEF8" w14:textId="54C05834" w:rsidR="00D66D1F" w:rsidRDefault="00460CC7" w:rsidP="00E0444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4.666</w:t>
            </w:r>
          </w:p>
        </w:tc>
      </w:tr>
      <w:tr w:rsidR="00D66D1F" w14:paraId="5130B185" w14:textId="197085D4" w:rsidTr="00E318C3">
        <w:trPr>
          <w:trHeight w:val="227"/>
        </w:trPr>
        <w:tc>
          <w:tcPr>
            <w:tcW w:w="1227" w:type="pct"/>
            <w:tcBorders>
              <w:right w:val="single" w:sz="12" w:space="0" w:color="auto"/>
            </w:tcBorders>
            <w:hideMark/>
          </w:tcPr>
          <w:p w14:paraId="295E83A2" w14:textId="77777777" w:rsidR="00D66D1F" w:rsidRDefault="00D66D1F" w:rsidP="00E0444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FON_IS</w:t>
            </w:r>
          </w:p>
        </w:tc>
        <w:tc>
          <w:tcPr>
            <w:tcW w:w="1323" w:type="pct"/>
            <w:tcBorders>
              <w:left w:val="single" w:sz="12" w:space="0" w:color="auto"/>
              <w:right w:val="single" w:sz="12" w:space="0" w:color="auto"/>
            </w:tcBorders>
          </w:tcPr>
          <w:p w14:paraId="29ECB7EB" w14:textId="3DB65B9C" w:rsidR="00D66D1F" w:rsidRDefault="00D66D1F" w:rsidP="00E0444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  <w:tc>
          <w:tcPr>
            <w:tcW w:w="1225" w:type="pct"/>
            <w:tcBorders>
              <w:left w:val="single" w:sz="12" w:space="0" w:color="auto"/>
              <w:right w:val="single" w:sz="12" w:space="0" w:color="auto"/>
            </w:tcBorders>
          </w:tcPr>
          <w:p w14:paraId="79587295" w14:textId="02E8B4F7" w:rsidR="00D66D1F" w:rsidRDefault="00D66D1F" w:rsidP="00E0444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1985-2018</w:t>
            </w:r>
          </w:p>
        </w:tc>
        <w:tc>
          <w:tcPr>
            <w:tcW w:w="1225" w:type="pct"/>
            <w:tcBorders>
              <w:left w:val="single" w:sz="12" w:space="0" w:color="auto"/>
            </w:tcBorders>
          </w:tcPr>
          <w:p w14:paraId="0CCACDFE" w14:textId="7081B31B" w:rsidR="00D66D1F" w:rsidRDefault="00FB2490" w:rsidP="00E0444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0.515</w:t>
            </w:r>
          </w:p>
        </w:tc>
      </w:tr>
    </w:tbl>
    <w:p w14:paraId="74D701DA" w14:textId="216DFA95" w:rsidR="009D2129" w:rsidRDefault="009D2129" w:rsidP="000954D4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Катедра </w:t>
      </w:r>
      <w:r>
        <w:rPr>
          <w:lang w:val="sr-Latn-RS"/>
        </w:rPr>
        <w:t xml:space="preserve">FON_IS </w:t>
      </w:r>
      <w:r>
        <w:rPr>
          <w:lang w:val="sr-Cyrl-RS"/>
        </w:rPr>
        <w:t xml:space="preserve">као катедра која публикује своје радове у највећем временском периоду има убедљиво најмању </w:t>
      </w:r>
      <w:r w:rsidR="009F6A0C">
        <w:rPr>
          <w:lang w:val="sr-Cyrl-RS"/>
        </w:rPr>
        <w:t>учестаност</w:t>
      </w:r>
      <w:r w:rsidR="0029679A">
        <w:rPr>
          <w:lang w:val="sr-Cyrl-RS"/>
        </w:rPr>
        <w:t xml:space="preserve"> публиковања. Такође је број радова те катедре значајно мањи у односу на остале.</w:t>
      </w:r>
    </w:p>
    <w:p w14:paraId="7166352D" w14:textId="6596797B" w:rsidR="00C958F9" w:rsidRDefault="00F70088" w:rsidP="000954D4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lastRenderedPageBreak/>
        <w:t xml:space="preserve">Катедра </w:t>
      </w:r>
      <w:r w:rsidR="00C958F9">
        <w:rPr>
          <w:lang w:val="en-US"/>
        </w:rPr>
        <w:t>ETF</w:t>
      </w:r>
      <w:r w:rsidR="00C958F9" w:rsidRPr="00A21A94">
        <w:rPr>
          <w:lang w:val="sr-Cyrl-RS"/>
        </w:rPr>
        <w:t>_</w:t>
      </w:r>
      <w:r w:rsidR="00C958F9">
        <w:rPr>
          <w:lang w:val="en-US"/>
        </w:rPr>
        <w:t>RTI</w:t>
      </w:r>
      <w:r w:rsidR="00C958F9">
        <w:rPr>
          <w:lang w:val="sr-Cyrl-RS"/>
        </w:rPr>
        <w:t xml:space="preserve"> иако такође има веома велики временски период током којег публикује </w:t>
      </w:r>
      <w:r w:rsidR="00B23B36">
        <w:rPr>
          <w:lang w:val="sr-Cyrl-RS"/>
        </w:rPr>
        <w:t xml:space="preserve">она </w:t>
      </w:r>
      <w:r w:rsidR="00C958F9">
        <w:rPr>
          <w:lang w:val="sr-Cyrl-RS"/>
        </w:rPr>
        <w:t>има сразмерно много радова</w:t>
      </w:r>
      <w:r>
        <w:rPr>
          <w:lang w:val="sr-Cyrl-RS"/>
        </w:rPr>
        <w:t xml:space="preserve"> те је учестаност у часописима друга по реду а на конференцијама прва.</w:t>
      </w:r>
    </w:p>
    <w:p w14:paraId="7378C6EB" w14:textId="0E1D3AC3" w:rsidR="00F70088" w:rsidRPr="00C958F9" w:rsidRDefault="002E7706" w:rsidP="000954D4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>Ка</w:t>
      </w:r>
      <w:r w:rsidR="005D11E7">
        <w:rPr>
          <w:lang w:val="sr-Cyrl-RS"/>
        </w:rPr>
        <w:t>тедр</w:t>
      </w:r>
      <w:r w:rsidR="00EF42D2">
        <w:rPr>
          <w:lang w:val="sr-Cyrl-RS"/>
        </w:rPr>
        <w:t>а</w:t>
      </w:r>
      <w:r w:rsidR="00212470">
        <w:rPr>
          <w:lang w:val="sr-Cyrl-RS"/>
        </w:rPr>
        <w:t xml:space="preserve"> </w:t>
      </w:r>
      <w:r w:rsidR="00E604DB">
        <w:rPr>
          <w:lang w:val="en-GB"/>
        </w:rPr>
        <w:t>MATF</w:t>
      </w:r>
      <w:r w:rsidR="00E604DB" w:rsidRPr="00AA4FC3">
        <w:rPr>
          <w:lang w:val="sr-Cyrl-RS"/>
        </w:rPr>
        <w:t>_</w:t>
      </w:r>
      <w:r w:rsidR="00E604DB">
        <w:rPr>
          <w:lang w:val="en-GB"/>
        </w:rPr>
        <w:t>RTI</w:t>
      </w:r>
      <w:r w:rsidR="00E604DB" w:rsidRPr="00AA4FC3">
        <w:rPr>
          <w:lang w:val="sr-Cyrl-RS"/>
        </w:rPr>
        <w:t xml:space="preserve"> </w:t>
      </w:r>
      <w:r w:rsidR="00AA4FC3">
        <w:rPr>
          <w:lang w:val="sr-Cyrl-RS"/>
        </w:rPr>
        <w:t xml:space="preserve">је почела са публиковањем радова </w:t>
      </w:r>
      <w:r w:rsidR="006E7141">
        <w:rPr>
          <w:lang w:val="sr-Cyrl-RS"/>
        </w:rPr>
        <w:t>на конфе</w:t>
      </w:r>
      <w:r w:rsidR="000A4E93">
        <w:rPr>
          <w:lang w:val="sr-Cyrl-RS"/>
        </w:rPr>
        <w:t xml:space="preserve">ренцијама доста рано, али је фреквенција објављивања </w:t>
      </w:r>
      <w:r w:rsidR="00192124">
        <w:rPr>
          <w:lang w:val="sr-Cyrl-RS"/>
        </w:rPr>
        <w:t>доста мала у односу на остале катедре</w:t>
      </w:r>
      <w:r w:rsidR="008F47DB">
        <w:rPr>
          <w:lang w:val="sr-Cyrl-RS"/>
        </w:rPr>
        <w:t xml:space="preserve">. </w:t>
      </w:r>
    </w:p>
    <w:p w14:paraId="4D4F6DF1" w14:textId="5EBADDD4" w:rsidR="007A0655" w:rsidRDefault="00E32A2B" w:rsidP="005C6F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Катедра </w:t>
      </w:r>
      <w:r>
        <w:rPr>
          <w:lang w:val="en-GB"/>
        </w:rPr>
        <w:t>FON</w:t>
      </w:r>
      <w:r w:rsidRPr="00160F7B">
        <w:rPr>
          <w:lang w:val="sr-Cyrl-RS"/>
        </w:rPr>
        <w:t>_</w:t>
      </w:r>
      <w:r>
        <w:rPr>
          <w:lang w:val="en-GB"/>
        </w:rPr>
        <w:t>IT</w:t>
      </w:r>
      <w:r>
        <w:rPr>
          <w:lang w:val="sr-Cyrl-RS"/>
        </w:rPr>
        <w:t xml:space="preserve"> </w:t>
      </w:r>
      <w:r w:rsidR="00160F7B">
        <w:rPr>
          <w:lang w:val="sr-Cyrl-RS"/>
        </w:rPr>
        <w:t xml:space="preserve">као катедра </w:t>
      </w:r>
      <w:r w:rsidR="00606B46">
        <w:rPr>
          <w:lang w:val="sr-Cyrl-RS"/>
        </w:rPr>
        <w:t xml:space="preserve">је најкасније почела са објавом радова и у часописима и на конференцијама, али </w:t>
      </w:r>
      <w:r w:rsidR="0015017E">
        <w:rPr>
          <w:lang w:val="sr-Cyrl-RS"/>
        </w:rPr>
        <w:t xml:space="preserve">је </w:t>
      </w:r>
      <w:r w:rsidR="00606B46">
        <w:rPr>
          <w:lang w:val="sr-Cyrl-RS"/>
        </w:rPr>
        <w:t xml:space="preserve">зато у том временском периоду имала </w:t>
      </w:r>
      <w:r w:rsidR="0015017E">
        <w:rPr>
          <w:lang w:val="sr-Cyrl-RS"/>
        </w:rPr>
        <w:t xml:space="preserve">убедљиво </w:t>
      </w:r>
      <w:r w:rsidR="00606B46">
        <w:rPr>
          <w:lang w:val="sr-Cyrl-RS"/>
        </w:rPr>
        <w:t>највећу учестаност публиковања у часописима.</w:t>
      </w:r>
    </w:p>
    <w:p w14:paraId="1EE87F23" w14:textId="11164C91" w:rsidR="007A0655" w:rsidRDefault="002259D4" w:rsidP="005C6F2A">
      <w:pPr>
        <w:pStyle w:val="IInivonaslova-Potpoglavlje"/>
        <w:rPr>
          <w:lang w:val="sr-Cyrl-RS"/>
        </w:rPr>
      </w:pPr>
      <w:bookmarkStart w:id="43" w:name="_Toc31305709"/>
      <w:r>
        <w:rPr>
          <w:lang w:val="sr-Cyrl-RS"/>
        </w:rPr>
        <w:t>Д</w:t>
      </w:r>
      <w:r w:rsidR="008731CB">
        <w:rPr>
          <w:lang w:val="sr-Cyrl-RS"/>
        </w:rPr>
        <w:t>а ли постоји разлика</w:t>
      </w:r>
      <w:r w:rsidR="00113200">
        <w:rPr>
          <w:lang w:val="sr-Cyrl-RS"/>
        </w:rPr>
        <w:t xml:space="preserve"> у просечном броју аутора по радовима у часописима и на конференцијама?</w:t>
      </w:r>
      <w:bookmarkEnd w:id="43"/>
    </w:p>
    <w:p w14:paraId="1B8EDBF9" w14:textId="6E551FBC" w:rsidR="007432BD" w:rsidRPr="007432BD" w:rsidRDefault="00B643E8" w:rsidP="004607BE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Просечан број аутора по радовима у часописима и на конференцијама за све анализиране мреже дат је у </w:t>
      </w:r>
      <w:r w:rsidR="00E609A1">
        <w:rPr>
          <w:lang w:val="sr-Cyrl-RS"/>
        </w:rPr>
        <w:t>наредној табели</w:t>
      </w:r>
      <w:r>
        <w:rPr>
          <w:lang w:val="sr-Cyrl-RS"/>
        </w:rPr>
        <w:t>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286"/>
        <w:gridCol w:w="3285"/>
        <w:gridCol w:w="3283"/>
      </w:tblGrid>
      <w:tr w:rsidR="0046224F" w14:paraId="21E56BB7" w14:textId="77777777" w:rsidTr="00E318C3">
        <w:trPr>
          <w:trHeight w:val="170"/>
        </w:trPr>
        <w:tc>
          <w:tcPr>
            <w:tcW w:w="1667" w:type="pct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468DFCFE" w14:textId="6B997733" w:rsidR="0046224F" w:rsidRPr="009E2E81" w:rsidRDefault="009E2E81" w:rsidP="00E318C3">
            <w:pPr>
              <w:pStyle w:val="Osnovnitekst"/>
              <w:spacing w:after="0" w:line="240" w:lineRule="auto"/>
              <w:ind w:firstLine="0"/>
              <w:jc w:val="center"/>
              <w:rPr>
                <w:b/>
                <w:i/>
                <w:lang w:val="en-US"/>
              </w:rPr>
            </w:pPr>
            <w:r>
              <w:rPr>
                <w:b/>
                <w:i/>
                <w:lang w:val="en-US"/>
              </w:rPr>
              <w:t>Network ID</w:t>
            </w:r>
          </w:p>
        </w:tc>
        <w:tc>
          <w:tcPr>
            <w:tcW w:w="1667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02F664D" w14:textId="419257E3" w:rsidR="0046224F" w:rsidRPr="00016A32" w:rsidRDefault="00E77DB1" w:rsidP="00E318C3">
            <w:pPr>
              <w:pStyle w:val="Osnovnitekst"/>
              <w:spacing w:after="0" w:line="240" w:lineRule="auto"/>
              <w:ind w:firstLine="0"/>
              <w:jc w:val="center"/>
              <w:rPr>
                <w:b/>
                <w:i/>
                <w:lang w:val="en-US"/>
              </w:rPr>
            </w:pPr>
            <w:r w:rsidRPr="00016A32">
              <w:rPr>
                <w:b/>
                <w:i/>
                <w:lang w:val="en-US"/>
              </w:rPr>
              <w:t>Average</w:t>
            </w:r>
            <w:r w:rsidR="00594E09" w:rsidRPr="00016A32">
              <w:rPr>
                <w:b/>
                <w:i/>
                <w:lang w:val="en-US"/>
              </w:rPr>
              <w:t xml:space="preserve"> coauthors </w:t>
            </w:r>
            <w:r w:rsidR="00016A32" w:rsidRPr="00016A32">
              <w:rPr>
                <w:b/>
                <w:i/>
                <w:lang w:val="en-US"/>
              </w:rPr>
              <w:t>on article in</w:t>
            </w:r>
            <w:r w:rsidRPr="00016A32">
              <w:rPr>
                <w:b/>
                <w:i/>
                <w:lang w:val="en-US"/>
              </w:rPr>
              <w:t xml:space="preserve"> journals</w:t>
            </w:r>
          </w:p>
        </w:tc>
        <w:tc>
          <w:tcPr>
            <w:tcW w:w="1666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4574837F" w14:textId="108BA252" w:rsidR="0046224F" w:rsidRPr="00745A1D" w:rsidRDefault="00E77DB1" w:rsidP="00E318C3">
            <w:pPr>
              <w:pStyle w:val="Osnovnitekst"/>
              <w:spacing w:after="0" w:line="240" w:lineRule="auto"/>
              <w:ind w:firstLine="0"/>
              <w:jc w:val="center"/>
              <w:rPr>
                <w:b/>
                <w:i/>
                <w:lang w:val="en-US"/>
              </w:rPr>
            </w:pPr>
            <w:r w:rsidRPr="00745A1D">
              <w:rPr>
                <w:b/>
                <w:i/>
                <w:lang w:val="en-US"/>
              </w:rPr>
              <w:t xml:space="preserve">Average </w:t>
            </w:r>
            <w:r w:rsidR="00016A32" w:rsidRPr="00745A1D">
              <w:rPr>
                <w:b/>
                <w:i/>
                <w:lang w:val="en-US"/>
              </w:rPr>
              <w:t>coauthors on articles in conferences</w:t>
            </w:r>
          </w:p>
        </w:tc>
      </w:tr>
      <w:tr w:rsidR="00E77DB1" w14:paraId="7EB1124F" w14:textId="77777777" w:rsidTr="00E318C3">
        <w:trPr>
          <w:trHeight w:val="170"/>
        </w:trPr>
        <w:tc>
          <w:tcPr>
            <w:tcW w:w="1667" w:type="pc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3555D25B" w14:textId="6DA34E48" w:rsidR="00E77DB1" w:rsidRPr="00E77DB1" w:rsidRDefault="00E77DB1" w:rsidP="00E318C3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ALL</w:t>
            </w:r>
          </w:p>
        </w:tc>
        <w:tc>
          <w:tcPr>
            <w:tcW w:w="1667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873B73D" w14:textId="6624D9BE" w:rsidR="00E77DB1" w:rsidRDefault="00E77DB1" w:rsidP="00E318C3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1.415</w:t>
            </w:r>
          </w:p>
        </w:tc>
        <w:tc>
          <w:tcPr>
            <w:tcW w:w="1666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4A497241" w14:textId="185944C4" w:rsidR="00E77DB1" w:rsidRDefault="00E77DB1" w:rsidP="00E318C3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1.429</w:t>
            </w:r>
          </w:p>
        </w:tc>
      </w:tr>
      <w:tr w:rsidR="00E77DB1" w14:paraId="06DE335A" w14:textId="77777777" w:rsidTr="00E318C3">
        <w:trPr>
          <w:trHeight w:val="170"/>
        </w:trPr>
        <w:tc>
          <w:tcPr>
            <w:tcW w:w="1667" w:type="pct"/>
            <w:tcBorders>
              <w:right w:val="single" w:sz="12" w:space="0" w:color="auto"/>
            </w:tcBorders>
            <w:vAlign w:val="center"/>
          </w:tcPr>
          <w:p w14:paraId="4976E944" w14:textId="4534FA1D" w:rsidR="00E77DB1" w:rsidRPr="00E77DB1" w:rsidRDefault="00E77DB1" w:rsidP="00E318C3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ETF_RTI</w:t>
            </w:r>
          </w:p>
        </w:tc>
        <w:tc>
          <w:tcPr>
            <w:tcW w:w="1667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1DFB2D6" w14:textId="2DF8F521" w:rsidR="00E77DB1" w:rsidRDefault="00160C65" w:rsidP="00E318C3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1.444</w:t>
            </w:r>
          </w:p>
        </w:tc>
        <w:tc>
          <w:tcPr>
            <w:tcW w:w="1666" w:type="pct"/>
            <w:tcBorders>
              <w:left w:val="single" w:sz="12" w:space="0" w:color="auto"/>
            </w:tcBorders>
            <w:vAlign w:val="center"/>
          </w:tcPr>
          <w:p w14:paraId="2DDCB37B" w14:textId="00C27A8C" w:rsidR="00E77DB1" w:rsidRDefault="00160C65" w:rsidP="00E318C3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1.</w:t>
            </w:r>
            <w:r w:rsidR="005A23D7">
              <w:rPr>
                <w:lang w:val="en-US"/>
              </w:rPr>
              <w:t>382</w:t>
            </w:r>
          </w:p>
        </w:tc>
      </w:tr>
      <w:tr w:rsidR="0046224F" w14:paraId="1763C07D" w14:textId="77777777" w:rsidTr="00E318C3">
        <w:trPr>
          <w:trHeight w:val="170"/>
        </w:trPr>
        <w:tc>
          <w:tcPr>
            <w:tcW w:w="1667" w:type="pct"/>
            <w:tcBorders>
              <w:right w:val="single" w:sz="12" w:space="0" w:color="auto"/>
            </w:tcBorders>
            <w:vAlign w:val="center"/>
          </w:tcPr>
          <w:p w14:paraId="79621761" w14:textId="53984594" w:rsidR="00E77DB1" w:rsidRPr="00E77DB1" w:rsidRDefault="00E77DB1" w:rsidP="00E318C3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FON</w:t>
            </w:r>
          </w:p>
        </w:tc>
        <w:tc>
          <w:tcPr>
            <w:tcW w:w="1667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327E484" w14:textId="30F326B9" w:rsidR="0046224F" w:rsidRPr="00DF6F8A" w:rsidRDefault="00DF6F8A" w:rsidP="00E318C3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1.446</w:t>
            </w:r>
          </w:p>
        </w:tc>
        <w:tc>
          <w:tcPr>
            <w:tcW w:w="1666" w:type="pct"/>
            <w:tcBorders>
              <w:left w:val="single" w:sz="12" w:space="0" w:color="auto"/>
            </w:tcBorders>
            <w:vAlign w:val="center"/>
          </w:tcPr>
          <w:p w14:paraId="6C767497" w14:textId="74844238" w:rsidR="0046224F" w:rsidRPr="00DF6F8A" w:rsidRDefault="00DF6F8A" w:rsidP="00E318C3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1.</w:t>
            </w:r>
            <w:r w:rsidR="009779A2">
              <w:rPr>
                <w:lang w:val="en-US"/>
              </w:rPr>
              <w:t>511</w:t>
            </w:r>
          </w:p>
        </w:tc>
      </w:tr>
      <w:tr w:rsidR="0046224F" w14:paraId="60B687D7" w14:textId="77777777" w:rsidTr="00E318C3">
        <w:trPr>
          <w:trHeight w:val="170"/>
        </w:trPr>
        <w:tc>
          <w:tcPr>
            <w:tcW w:w="1667" w:type="pct"/>
            <w:tcBorders>
              <w:right w:val="single" w:sz="12" w:space="0" w:color="auto"/>
            </w:tcBorders>
            <w:vAlign w:val="center"/>
          </w:tcPr>
          <w:p w14:paraId="68DC4A28" w14:textId="5A13ADC1" w:rsidR="0046224F" w:rsidRPr="00E77DB1" w:rsidRDefault="00E77DB1" w:rsidP="00E318C3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FON_IS</w:t>
            </w:r>
          </w:p>
        </w:tc>
        <w:tc>
          <w:tcPr>
            <w:tcW w:w="1667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615DD0F" w14:textId="610B1998" w:rsidR="0046224F" w:rsidRPr="00AE406C" w:rsidRDefault="00AE406C" w:rsidP="00E318C3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1.528</w:t>
            </w:r>
          </w:p>
        </w:tc>
        <w:tc>
          <w:tcPr>
            <w:tcW w:w="1666" w:type="pct"/>
            <w:tcBorders>
              <w:left w:val="single" w:sz="12" w:space="0" w:color="auto"/>
            </w:tcBorders>
            <w:vAlign w:val="center"/>
          </w:tcPr>
          <w:p w14:paraId="6FCE844E" w14:textId="14F1E430" w:rsidR="0046224F" w:rsidRPr="00AE406C" w:rsidRDefault="00AE406C" w:rsidP="00E318C3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1.5</w:t>
            </w:r>
          </w:p>
        </w:tc>
      </w:tr>
      <w:tr w:rsidR="0046224F" w14:paraId="6D41F309" w14:textId="77777777" w:rsidTr="00E318C3">
        <w:trPr>
          <w:trHeight w:val="170"/>
        </w:trPr>
        <w:tc>
          <w:tcPr>
            <w:tcW w:w="1667" w:type="pct"/>
            <w:tcBorders>
              <w:right w:val="single" w:sz="12" w:space="0" w:color="auto"/>
            </w:tcBorders>
            <w:vAlign w:val="center"/>
          </w:tcPr>
          <w:p w14:paraId="55862556" w14:textId="71EFA61E" w:rsidR="0046224F" w:rsidRPr="00E77DB1" w:rsidRDefault="00E77DB1" w:rsidP="00E318C3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FON_IT</w:t>
            </w:r>
          </w:p>
        </w:tc>
        <w:tc>
          <w:tcPr>
            <w:tcW w:w="1667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653331B" w14:textId="7D27E90A" w:rsidR="0046224F" w:rsidRPr="00AE406C" w:rsidRDefault="00AE406C" w:rsidP="00E318C3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1.456</w:t>
            </w:r>
          </w:p>
        </w:tc>
        <w:tc>
          <w:tcPr>
            <w:tcW w:w="1666" w:type="pct"/>
            <w:tcBorders>
              <w:left w:val="single" w:sz="12" w:space="0" w:color="auto"/>
            </w:tcBorders>
            <w:vAlign w:val="center"/>
          </w:tcPr>
          <w:p w14:paraId="10DC44A4" w14:textId="4FBEAEB4" w:rsidR="0046224F" w:rsidRPr="00AE406C" w:rsidRDefault="00AE406C" w:rsidP="00E318C3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1.674</w:t>
            </w:r>
          </w:p>
        </w:tc>
      </w:tr>
      <w:tr w:rsidR="0046224F" w14:paraId="41014C89" w14:textId="77777777" w:rsidTr="00E318C3">
        <w:trPr>
          <w:trHeight w:val="170"/>
        </w:trPr>
        <w:tc>
          <w:tcPr>
            <w:tcW w:w="1667" w:type="pct"/>
            <w:tcBorders>
              <w:right w:val="single" w:sz="12" w:space="0" w:color="auto"/>
            </w:tcBorders>
            <w:vAlign w:val="center"/>
          </w:tcPr>
          <w:p w14:paraId="16158799" w14:textId="3920AE6D" w:rsidR="0046224F" w:rsidRPr="00E77DB1" w:rsidRDefault="00E77DB1" w:rsidP="00E318C3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FON_SI</w:t>
            </w:r>
          </w:p>
        </w:tc>
        <w:tc>
          <w:tcPr>
            <w:tcW w:w="1667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2FFBEA4" w14:textId="3787955C" w:rsidR="0046224F" w:rsidRPr="009779A2" w:rsidRDefault="009779A2" w:rsidP="00E318C3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1.408</w:t>
            </w:r>
          </w:p>
        </w:tc>
        <w:tc>
          <w:tcPr>
            <w:tcW w:w="1666" w:type="pct"/>
            <w:tcBorders>
              <w:left w:val="single" w:sz="12" w:space="0" w:color="auto"/>
            </w:tcBorders>
            <w:vAlign w:val="center"/>
          </w:tcPr>
          <w:p w14:paraId="38416D0D" w14:textId="59ADCB6C" w:rsidR="0046224F" w:rsidRPr="009779A2" w:rsidRDefault="009779A2" w:rsidP="00E318C3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1.427</w:t>
            </w:r>
          </w:p>
        </w:tc>
      </w:tr>
      <w:tr w:rsidR="00E77DB1" w14:paraId="1528ED19" w14:textId="77777777" w:rsidTr="00E318C3">
        <w:trPr>
          <w:trHeight w:val="170"/>
        </w:trPr>
        <w:tc>
          <w:tcPr>
            <w:tcW w:w="1667" w:type="pct"/>
            <w:tcBorders>
              <w:right w:val="single" w:sz="12" w:space="0" w:color="auto"/>
            </w:tcBorders>
            <w:vAlign w:val="center"/>
          </w:tcPr>
          <w:p w14:paraId="4BD872BB" w14:textId="71780755" w:rsidR="00E77DB1" w:rsidRDefault="00E77DB1" w:rsidP="00E318C3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MATF_RTI</w:t>
            </w:r>
          </w:p>
        </w:tc>
        <w:tc>
          <w:tcPr>
            <w:tcW w:w="1667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9B65BC1" w14:textId="03DBF651" w:rsidR="00E77DB1" w:rsidRPr="008A12B8" w:rsidRDefault="008A12B8" w:rsidP="00E318C3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1.296</w:t>
            </w:r>
          </w:p>
        </w:tc>
        <w:tc>
          <w:tcPr>
            <w:tcW w:w="1666" w:type="pct"/>
            <w:tcBorders>
              <w:left w:val="single" w:sz="12" w:space="0" w:color="auto"/>
            </w:tcBorders>
            <w:vAlign w:val="center"/>
          </w:tcPr>
          <w:p w14:paraId="73EAE38F" w14:textId="0231B262" w:rsidR="00E77DB1" w:rsidRPr="008A12B8" w:rsidRDefault="008A12B8" w:rsidP="00E318C3">
            <w:pPr>
              <w:pStyle w:val="Osnovnitekst"/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1.25</w:t>
            </w:r>
          </w:p>
        </w:tc>
      </w:tr>
    </w:tbl>
    <w:p w14:paraId="3B1139F0" w14:textId="73A1D761" w:rsidR="007A0655" w:rsidRDefault="00B643E8" w:rsidP="005C6F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На основу </w:t>
      </w:r>
      <w:r w:rsidR="00D32CF9">
        <w:rPr>
          <w:lang w:val="sr-Cyrl-RS"/>
        </w:rPr>
        <w:t>података из ове табеле можемо закључити да</w:t>
      </w:r>
      <w:r w:rsidR="00BA7171">
        <w:rPr>
          <w:lang w:val="sr-Cyrl-RS"/>
        </w:rPr>
        <w:t xml:space="preserve"> постоји </w:t>
      </w:r>
      <w:r w:rsidR="00165C31">
        <w:rPr>
          <w:lang w:val="sr-Cyrl-RS"/>
        </w:rPr>
        <w:t xml:space="preserve">јако мала </w:t>
      </w:r>
      <w:r w:rsidR="00BA7171">
        <w:rPr>
          <w:lang w:val="sr-Cyrl-RS"/>
        </w:rPr>
        <w:t>разлика између просечног броја аутора по радовима у часописима и на конференцијама.</w:t>
      </w:r>
    </w:p>
    <w:p w14:paraId="4D42EFCC" w14:textId="1656D8D7" w:rsidR="007A0655" w:rsidRDefault="0082243E" w:rsidP="005C6F2A">
      <w:pPr>
        <w:pStyle w:val="IInivonaslova-Potpoglavlje"/>
        <w:rPr>
          <w:lang w:val="sr-Cyrl-RS"/>
        </w:rPr>
      </w:pPr>
      <w:bookmarkStart w:id="44" w:name="_Toc31305710"/>
      <w:r>
        <w:rPr>
          <w:lang w:val="sr-Cyrl-RS"/>
        </w:rPr>
        <w:t>У којим часописима и на којим конференцијама се у просеку највише објављује?</w:t>
      </w:r>
      <w:bookmarkEnd w:id="44"/>
    </w:p>
    <w:p w14:paraId="1BF63536" w14:textId="19FD1C6A" w:rsidR="008C4724" w:rsidRPr="008C4724" w:rsidRDefault="002C42BA" w:rsidP="008C4724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Када се посматрају часописи, највише научних радова објављено је у часопису </w:t>
      </w:r>
      <w:r>
        <w:rPr>
          <w:i/>
          <w:iCs/>
          <w:lang w:val="en-GB"/>
        </w:rPr>
        <w:t>Computer</w:t>
      </w:r>
      <w:r w:rsidRPr="000901B7">
        <w:rPr>
          <w:i/>
          <w:iCs/>
          <w:lang w:val="sr-Cyrl-RS"/>
        </w:rPr>
        <w:t xml:space="preserve"> </w:t>
      </w:r>
      <w:r>
        <w:rPr>
          <w:i/>
          <w:iCs/>
          <w:lang w:val="en-GB"/>
        </w:rPr>
        <w:t>Science</w:t>
      </w:r>
      <w:r w:rsidRPr="000901B7">
        <w:rPr>
          <w:i/>
          <w:iCs/>
          <w:lang w:val="sr-Cyrl-RS"/>
        </w:rPr>
        <w:t xml:space="preserve"> </w:t>
      </w:r>
      <w:r>
        <w:rPr>
          <w:i/>
          <w:iCs/>
          <w:lang w:val="en-GB"/>
        </w:rPr>
        <w:t>and</w:t>
      </w:r>
      <w:r w:rsidRPr="000901B7">
        <w:rPr>
          <w:i/>
          <w:iCs/>
          <w:lang w:val="sr-Cyrl-RS"/>
        </w:rPr>
        <w:t xml:space="preserve"> </w:t>
      </w:r>
      <w:r>
        <w:rPr>
          <w:i/>
          <w:iCs/>
          <w:lang w:val="en-GB"/>
        </w:rPr>
        <w:t>Information</w:t>
      </w:r>
      <w:r w:rsidRPr="000901B7">
        <w:rPr>
          <w:i/>
          <w:iCs/>
          <w:lang w:val="sr-Cyrl-RS"/>
        </w:rPr>
        <w:t xml:space="preserve"> </w:t>
      </w:r>
      <w:r>
        <w:rPr>
          <w:i/>
          <w:iCs/>
          <w:lang w:val="en-GB"/>
        </w:rPr>
        <w:t>Systems</w:t>
      </w:r>
      <w:r>
        <w:rPr>
          <w:i/>
          <w:iCs/>
          <w:lang w:val="sr-Cyrl-RS"/>
        </w:rPr>
        <w:t xml:space="preserve">. </w:t>
      </w:r>
      <w:r w:rsidR="009E78EA">
        <w:rPr>
          <w:lang w:val="sr-Cyrl-RS"/>
        </w:rPr>
        <w:t xml:space="preserve">У овом часопису објављено је </w:t>
      </w:r>
      <w:r w:rsidR="009E78EA" w:rsidRPr="00360F05">
        <w:rPr>
          <w:b/>
          <w:bCs/>
          <w:lang w:val="sr-Cyrl-RS"/>
        </w:rPr>
        <w:t>19 научних радова</w:t>
      </w:r>
      <w:r w:rsidR="009E78EA">
        <w:rPr>
          <w:lang w:val="sr-Cyrl-RS"/>
        </w:rPr>
        <w:t>.</w:t>
      </w:r>
    </w:p>
    <w:p w14:paraId="1221005D" w14:textId="15D1E269" w:rsidR="002C42BA" w:rsidRDefault="002C42BA" w:rsidP="005C6F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Када се посматрају конференције, највише научних радова објављено је на конференцији </w:t>
      </w:r>
      <w:r w:rsidRPr="002C42BA">
        <w:rPr>
          <w:i/>
          <w:iCs/>
          <w:lang w:val="sr-Cyrl-RS"/>
        </w:rPr>
        <w:t>Lecture Notes in Computer Science</w:t>
      </w:r>
      <w:r w:rsidR="009E78EA">
        <w:rPr>
          <w:i/>
          <w:iCs/>
          <w:lang w:val="sr-Cyrl-RS"/>
        </w:rPr>
        <w:t xml:space="preserve"> </w:t>
      </w:r>
      <w:r w:rsidR="009E78EA" w:rsidRPr="009E78EA">
        <w:rPr>
          <w:i/>
          <w:iCs/>
          <w:lang w:val="sr-Cyrl-RS"/>
        </w:rPr>
        <w:t>(including subseries Lecture Notes in Artificial Intelligence and Lecture Notes in Bioinformatics)</w:t>
      </w:r>
      <w:r w:rsidR="009E78EA">
        <w:rPr>
          <w:i/>
          <w:iCs/>
          <w:lang w:val="sr-Cyrl-RS"/>
        </w:rPr>
        <w:t xml:space="preserve">. </w:t>
      </w:r>
      <w:r w:rsidR="009E78EA">
        <w:rPr>
          <w:lang w:val="sr-Cyrl-RS"/>
        </w:rPr>
        <w:t>На овој конфере</w:t>
      </w:r>
      <w:r w:rsidR="0042216D">
        <w:rPr>
          <w:lang w:val="sr-Cyrl-RS"/>
        </w:rPr>
        <w:t xml:space="preserve">нцији објављено је </w:t>
      </w:r>
      <w:r w:rsidR="00971BB1" w:rsidRPr="00360F05">
        <w:rPr>
          <w:b/>
          <w:bCs/>
          <w:lang w:val="sr-Cyrl-RS"/>
        </w:rPr>
        <w:t>70 научних радова</w:t>
      </w:r>
      <w:r w:rsidR="00971BB1">
        <w:rPr>
          <w:lang w:val="sr-Cyrl-RS"/>
        </w:rPr>
        <w:t>.</w:t>
      </w:r>
    </w:p>
    <w:p w14:paraId="2385F9A9" w14:textId="77777777" w:rsidR="00407957" w:rsidRDefault="00407957" w:rsidP="005C6F2A">
      <w:pPr>
        <w:pStyle w:val="Osnovnitekst"/>
        <w:spacing w:line="240" w:lineRule="auto"/>
        <w:rPr>
          <w:lang w:val="sr-Cyrl-RS"/>
        </w:rPr>
      </w:pPr>
    </w:p>
    <w:p w14:paraId="1159274C" w14:textId="77777777" w:rsidR="00407957" w:rsidRPr="009E78EA" w:rsidRDefault="00407957" w:rsidP="005C6F2A">
      <w:pPr>
        <w:pStyle w:val="Osnovnitekst"/>
        <w:spacing w:line="240" w:lineRule="auto"/>
        <w:rPr>
          <w:u w:val="single"/>
          <w:lang w:val="sr-Cyrl-RS"/>
        </w:rPr>
      </w:pPr>
    </w:p>
    <w:p w14:paraId="51BA09E5" w14:textId="021D9CB1" w:rsidR="007A0655" w:rsidRDefault="005307D5" w:rsidP="005C6F2A">
      <w:pPr>
        <w:pStyle w:val="IInivonaslova-Potpoglavlje"/>
        <w:rPr>
          <w:lang w:val="sr-Cyrl-RS"/>
        </w:rPr>
      </w:pPr>
      <w:bookmarkStart w:id="45" w:name="_Toc31305711"/>
      <w:r>
        <w:rPr>
          <w:lang w:val="sr-Cyrl-RS"/>
        </w:rPr>
        <w:t>Да ли се издвајају и које групе (заједнице) часописа у оквиру мреже часописа? Да ли аутори имају тен</w:t>
      </w:r>
      <w:r w:rsidR="00932A06">
        <w:rPr>
          <w:lang w:val="sr-Cyrl-RS"/>
        </w:rPr>
        <w:t>денцију да објављују у часописима сличног профила?</w:t>
      </w:r>
      <w:bookmarkEnd w:id="45"/>
    </w:p>
    <w:p w14:paraId="68132185" w14:textId="41288493" w:rsidR="007374A3" w:rsidRPr="00F576B7" w:rsidRDefault="00804D4D" w:rsidP="00043332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>Заједнице часописа се издвајају у оквиру мреже часописа. Ово се може</w:t>
      </w:r>
      <w:r w:rsidRPr="00804D4D">
        <w:rPr>
          <w:lang w:val="sr-Cyrl-RS"/>
        </w:rPr>
        <w:t xml:space="preserve"> </w:t>
      </w:r>
      <w:r>
        <w:rPr>
          <w:lang w:val="sr-Cyrl-RS"/>
        </w:rPr>
        <w:t xml:space="preserve">уочити посматрањем слике </w:t>
      </w:r>
      <w:r w:rsidR="000509DF">
        <w:rPr>
          <w:i/>
          <w:iCs/>
          <w:lang w:val="en-GB"/>
        </w:rPr>
        <w:t>journals</w:t>
      </w:r>
      <w:r w:rsidRPr="001F1CBF">
        <w:rPr>
          <w:i/>
          <w:iCs/>
          <w:lang w:val="sr-Cyrl-RS"/>
        </w:rPr>
        <w:t>.</w:t>
      </w:r>
      <w:r>
        <w:rPr>
          <w:i/>
          <w:iCs/>
          <w:lang w:val="en-GB"/>
        </w:rPr>
        <w:t>png</w:t>
      </w:r>
      <w:r>
        <w:rPr>
          <w:i/>
          <w:iCs/>
          <w:lang w:val="sr-Cyrl-RS"/>
        </w:rPr>
        <w:t xml:space="preserve"> </w:t>
      </w:r>
      <w:r>
        <w:rPr>
          <w:lang w:val="sr-Cyrl-RS"/>
        </w:rPr>
        <w:t xml:space="preserve">из фолдера </w:t>
      </w:r>
      <w:r>
        <w:rPr>
          <w:i/>
          <w:iCs/>
          <w:lang w:val="en-GB"/>
        </w:rPr>
        <w:t>images</w:t>
      </w:r>
      <w:r>
        <w:rPr>
          <w:i/>
          <w:iCs/>
          <w:lang w:val="sr-Cyrl-RS"/>
        </w:rPr>
        <w:t xml:space="preserve"> </w:t>
      </w:r>
      <w:r>
        <w:rPr>
          <w:lang w:val="sr-Cyrl-RS"/>
        </w:rPr>
        <w:t>који је приложен уз овај извештај. У овој мрежи постоји 6 заједница</w:t>
      </w:r>
      <w:r w:rsidR="00CB538D">
        <w:rPr>
          <w:lang w:val="sr-Cyrl-RS"/>
        </w:rPr>
        <w:t xml:space="preserve"> од којих </w:t>
      </w:r>
      <w:r w:rsidR="00354C42">
        <w:rPr>
          <w:lang w:val="sr-Cyrl-RS"/>
        </w:rPr>
        <w:t xml:space="preserve">се </w:t>
      </w:r>
      <w:r w:rsidR="00CB538D">
        <w:rPr>
          <w:lang w:val="sr-Cyrl-RS"/>
        </w:rPr>
        <w:t xml:space="preserve">једна заједница састоји </w:t>
      </w:r>
      <w:r w:rsidR="009C1E05">
        <w:rPr>
          <w:lang w:val="sr-Cyrl-RS"/>
        </w:rPr>
        <w:t>прете</w:t>
      </w:r>
      <w:r w:rsidR="005D5F97">
        <w:rPr>
          <w:lang w:val="sr-Cyrl-RS"/>
        </w:rPr>
        <w:t xml:space="preserve">жно од часописа </w:t>
      </w:r>
      <w:r w:rsidR="002D54AF">
        <w:rPr>
          <w:lang w:val="sr-Cyrl-RS"/>
        </w:rPr>
        <w:t xml:space="preserve">о </w:t>
      </w:r>
      <w:r w:rsidR="002D54AF">
        <w:rPr>
          <w:lang w:val="sr-Cyrl-RS"/>
        </w:rPr>
        <w:lastRenderedPageBreak/>
        <w:t>природним наука (комуна црвене боје)</w:t>
      </w:r>
      <w:r w:rsidR="00F9291F">
        <w:rPr>
          <w:lang w:val="sr-Cyrl-RS"/>
        </w:rPr>
        <w:t xml:space="preserve">, док </w:t>
      </w:r>
      <w:r w:rsidR="004B4010">
        <w:rPr>
          <w:lang w:val="sr-Cyrl-RS"/>
        </w:rPr>
        <w:t>с</w:t>
      </w:r>
      <w:r w:rsidR="003A5298">
        <w:rPr>
          <w:lang w:val="sr-Cyrl-RS"/>
        </w:rPr>
        <w:t>е</w:t>
      </w:r>
      <w:r w:rsidR="004B4010">
        <w:rPr>
          <w:lang w:val="sr-Cyrl-RS"/>
        </w:rPr>
        <w:t xml:space="preserve"> остали часописи </w:t>
      </w:r>
      <w:r w:rsidR="003A5298">
        <w:rPr>
          <w:lang w:val="sr-Cyrl-RS"/>
        </w:rPr>
        <w:t xml:space="preserve">не могу класификовати на основу имена и </w:t>
      </w:r>
      <w:r w:rsidR="004B4010">
        <w:rPr>
          <w:lang w:val="sr-Cyrl-RS"/>
        </w:rPr>
        <w:t xml:space="preserve">сврставају </w:t>
      </w:r>
      <w:r w:rsidR="003A5298">
        <w:rPr>
          <w:lang w:val="sr-Cyrl-RS"/>
        </w:rPr>
        <w:t>се</w:t>
      </w:r>
      <w:r w:rsidR="004B4010">
        <w:rPr>
          <w:lang w:val="sr-Cyrl-RS"/>
        </w:rPr>
        <w:t xml:space="preserve"> у комуне зависно од густине подграфова </w:t>
      </w:r>
      <w:r w:rsidR="002C141E">
        <w:rPr>
          <w:lang w:val="sr-Cyrl-RS"/>
        </w:rPr>
        <w:t xml:space="preserve">у мрежи. </w:t>
      </w:r>
    </w:p>
    <w:p w14:paraId="4ECAB622" w14:textId="58C88CBD" w:rsidR="007A0655" w:rsidRDefault="007374A3" w:rsidP="005C6F2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Аутори имају тенденцију да објављују у часописима сличног профила. </w:t>
      </w:r>
      <w:r w:rsidR="001432D5">
        <w:rPr>
          <w:lang w:val="sr-Cyrl-RS"/>
        </w:rPr>
        <w:t xml:space="preserve">Ово је закључено на </w:t>
      </w:r>
      <w:r>
        <w:rPr>
          <w:lang w:val="sr-Cyrl-RS"/>
        </w:rPr>
        <w:t xml:space="preserve">основу високог просечног коефицијента кластеризације </w:t>
      </w:r>
      <w:r w:rsidR="001432D5">
        <w:rPr>
          <w:lang w:val="sr-Cyrl-RS"/>
        </w:rPr>
        <w:t>мреже часописа (</w:t>
      </w:r>
      <w:r w:rsidR="001432D5">
        <w:rPr>
          <w:b/>
          <w:bCs/>
          <w:lang w:val="sr-Cyrl-RS"/>
        </w:rPr>
        <w:t>0.853</w:t>
      </w:r>
      <w:r w:rsidR="001432D5">
        <w:rPr>
          <w:lang w:val="sr-Cyrl-RS"/>
        </w:rPr>
        <w:t>)</w:t>
      </w:r>
      <w:r>
        <w:rPr>
          <w:lang w:val="sr-Cyrl-RS"/>
        </w:rPr>
        <w:t>. Овај податак нам говори да у свим комунама ове мреже постоји велики број</w:t>
      </w:r>
      <w:r w:rsidR="002264AA">
        <w:rPr>
          <w:lang w:val="sr-Cyrl-RS"/>
        </w:rPr>
        <w:t xml:space="preserve"> инт</w:t>
      </w:r>
      <w:r w:rsidR="00977062">
        <w:rPr>
          <w:lang w:val="sr-Cyrl-RS"/>
        </w:rPr>
        <w:t>ра</w:t>
      </w:r>
      <w:r w:rsidR="007E4B4C">
        <w:rPr>
          <w:lang w:val="sr-Cyrl-RS"/>
        </w:rPr>
        <w:t>-</w:t>
      </w:r>
      <w:r w:rsidR="006C52A6">
        <w:rPr>
          <w:lang w:val="sr-Cyrl-RS"/>
        </w:rPr>
        <w:t>кластер</w:t>
      </w:r>
      <w:r>
        <w:rPr>
          <w:lang w:val="sr-Cyrl-RS"/>
        </w:rPr>
        <w:t xml:space="preserve"> веза</w:t>
      </w:r>
      <w:r w:rsidR="00636EF1">
        <w:rPr>
          <w:lang w:val="sr-Cyrl-RS"/>
        </w:rPr>
        <w:t>, што означава д</w:t>
      </w:r>
      <w:r w:rsidR="00785C5E">
        <w:rPr>
          <w:lang w:val="sr-Cyrl-RS"/>
        </w:rPr>
        <w:t xml:space="preserve">а </w:t>
      </w:r>
      <w:r w:rsidR="00101CEE">
        <w:rPr>
          <w:lang w:val="sr-Cyrl-RS"/>
        </w:rPr>
        <w:t xml:space="preserve">аутори </w:t>
      </w:r>
      <w:r w:rsidR="007C2625">
        <w:rPr>
          <w:lang w:val="sr-Cyrl-RS"/>
        </w:rPr>
        <w:t xml:space="preserve">углавном </w:t>
      </w:r>
      <w:r w:rsidR="006B74BE">
        <w:rPr>
          <w:lang w:val="sr-Cyrl-RS"/>
        </w:rPr>
        <w:t xml:space="preserve">објављују </w:t>
      </w:r>
      <w:r w:rsidR="007C2625">
        <w:rPr>
          <w:lang w:val="sr-Cyrl-RS"/>
        </w:rPr>
        <w:t>научне радове у часописима сличног профила.</w:t>
      </w:r>
    </w:p>
    <w:p w14:paraId="498DE2E2" w14:textId="317FA962" w:rsidR="00E62F8E" w:rsidRDefault="00932A06" w:rsidP="00562E4C">
      <w:pPr>
        <w:pStyle w:val="IInivonaslova-Potpoglavlje"/>
        <w:rPr>
          <w:lang w:val="sr-Cyrl-RS"/>
        </w:rPr>
      </w:pPr>
      <w:bookmarkStart w:id="46" w:name="_Toc31305712"/>
      <w:r w:rsidRPr="00562E4C">
        <w:rPr>
          <w:lang w:val="sr-Cyrl-RS"/>
        </w:rPr>
        <w:t>У којим годинама су аутори били најпродуктивнији по факултетима и катедрама?</w:t>
      </w:r>
      <w:bookmarkEnd w:id="46"/>
    </w:p>
    <w:p w14:paraId="30F3A32A" w14:textId="3F6FFD92" w:rsidR="00E318C3" w:rsidRPr="00E318C3" w:rsidRDefault="00E318C3" w:rsidP="00BF06E4">
      <w:pPr>
        <w:pStyle w:val="Osnovnitekst"/>
        <w:spacing w:line="240" w:lineRule="auto"/>
        <w:rPr>
          <w:lang w:val="sr-Cyrl-RS"/>
        </w:rPr>
      </w:pPr>
      <w:r>
        <w:rPr>
          <w:noProof/>
          <w:lang w:val="sr-Cyrl-RS"/>
        </w:rPr>
        <w:drawing>
          <wp:anchor distT="0" distB="0" distL="114300" distR="114300" simplePos="0" relativeHeight="251657216" behindDoc="0" locked="0" layoutInCell="1" allowOverlap="1" wp14:anchorId="07AA0DC0" wp14:editId="2ADC4EA1">
            <wp:simplePos x="0" y="0"/>
            <wp:positionH relativeFrom="column">
              <wp:posOffset>-156210</wp:posOffset>
            </wp:positionH>
            <wp:positionV relativeFrom="paragraph">
              <wp:posOffset>680085</wp:posOffset>
            </wp:positionV>
            <wp:extent cx="6301740" cy="316357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3163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27481">
        <w:rPr>
          <w:lang w:val="sr-Cyrl-RS"/>
        </w:rPr>
        <w:t xml:space="preserve">На наредној слици је проказан график зависности броја </w:t>
      </w:r>
      <w:r w:rsidR="001879E0">
        <w:rPr>
          <w:lang w:val="sr-Cyrl-RS"/>
        </w:rPr>
        <w:t xml:space="preserve">радова </w:t>
      </w:r>
      <w:r w:rsidR="00BF06E4">
        <w:rPr>
          <w:lang w:val="sr-Cyrl-RS"/>
        </w:rPr>
        <w:t>од године издавања за сваку од катедри. Може се приметити да су</w:t>
      </w:r>
      <w:r w:rsidR="00F933F1">
        <w:rPr>
          <w:lang w:val="sr-Cyrl-RS"/>
        </w:rPr>
        <w:t xml:space="preserve"> </w:t>
      </w:r>
      <w:r w:rsidR="000E20D1">
        <w:rPr>
          <w:lang w:val="sr-Cyrl-RS"/>
        </w:rPr>
        <w:t>све катедре 2012</w:t>
      </w:r>
      <w:r w:rsidR="006636C9">
        <w:rPr>
          <w:lang w:val="sr-Cyrl-RS"/>
        </w:rPr>
        <w:t xml:space="preserve">. године имале </w:t>
      </w:r>
      <w:r w:rsidR="00CC096C">
        <w:rPr>
          <w:lang w:val="sr-Cyrl-RS"/>
        </w:rPr>
        <w:t>веома велики број радова, а чак три од њих</w:t>
      </w:r>
      <w:r w:rsidR="007F2FA7">
        <w:rPr>
          <w:lang w:val="sr-Cyrl-RS"/>
        </w:rPr>
        <w:t xml:space="preserve"> тада</w:t>
      </w:r>
      <w:r w:rsidR="00CC096C">
        <w:rPr>
          <w:lang w:val="sr-Cyrl-RS"/>
        </w:rPr>
        <w:t xml:space="preserve"> имају максимум издатих радова.</w:t>
      </w:r>
    </w:p>
    <w:p w14:paraId="7ED31727" w14:textId="14B4B84F" w:rsidR="00562E4C" w:rsidRPr="00E62F8E" w:rsidRDefault="007F2FA7" w:rsidP="00F36136">
      <w:pPr>
        <w:pStyle w:val="Osnovnitekst"/>
        <w:spacing w:line="240" w:lineRule="auto"/>
        <w:ind w:firstLine="0"/>
        <w:rPr>
          <w:lang w:val="sr-Cyrl-RS"/>
        </w:rPr>
      </w:pPr>
      <w:r>
        <w:rPr>
          <w:lang w:val="sr-Cyrl-RS"/>
        </w:rPr>
        <w:tab/>
        <w:t xml:space="preserve">У табели је за сваку катедру излистана </w:t>
      </w:r>
      <w:r w:rsidR="00392D9A">
        <w:rPr>
          <w:lang w:val="sr-Cyrl-RS"/>
        </w:rPr>
        <w:t>година када је она публиковала највише радова и</w:t>
      </w:r>
      <w:r w:rsidR="00F36136">
        <w:rPr>
          <w:lang w:val="sr-Cyrl-RS"/>
        </w:rPr>
        <w:t xml:space="preserve"> број тих радова.</w:t>
      </w:r>
    </w:p>
    <w:tbl>
      <w:tblPr>
        <w:tblStyle w:val="TableGrid"/>
        <w:tblW w:w="5001" w:type="pct"/>
        <w:tblLook w:val="04A0" w:firstRow="1" w:lastRow="0" w:firstColumn="1" w:lastColumn="0" w:noHBand="0" w:noVBand="1"/>
      </w:tblPr>
      <w:tblGrid>
        <w:gridCol w:w="1460"/>
        <w:gridCol w:w="1662"/>
        <w:gridCol w:w="2009"/>
        <w:gridCol w:w="1575"/>
        <w:gridCol w:w="1575"/>
        <w:gridCol w:w="1575"/>
      </w:tblGrid>
      <w:tr w:rsidR="00D73318" w14:paraId="57749F7E" w14:textId="77777777" w:rsidTr="00E318C3">
        <w:tc>
          <w:tcPr>
            <w:tcW w:w="741" w:type="pct"/>
            <w:tcBorders>
              <w:bottom w:val="single" w:sz="12" w:space="0" w:color="auto"/>
              <w:right w:val="single" w:sz="12" w:space="0" w:color="auto"/>
            </w:tcBorders>
          </w:tcPr>
          <w:p w14:paraId="5D77EAB5" w14:textId="77777777" w:rsidR="00D73318" w:rsidRDefault="00D73318" w:rsidP="00E318C3">
            <w:pPr>
              <w:pStyle w:val="Osnovnitekst"/>
              <w:spacing w:after="0" w:line="240" w:lineRule="auto"/>
              <w:ind w:firstLine="0"/>
              <w:rPr>
                <w:lang w:val="sr-Cyrl-RS"/>
              </w:rPr>
            </w:pPr>
          </w:p>
        </w:tc>
        <w:tc>
          <w:tcPr>
            <w:tcW w:w="843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C73FFF0" w14:textId="518308C9" w:rsidR="00D73318" w:rsidRPr="00CB6155" w:rsidRDefault="004A18BF" w:rsidP="00E318C3">
            <w:pPr>
              <w:pStyle w:val="Osnovnitekst"/>
              <w:spacing w:after="0"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ETF_RTI</w:t>
            </w:r>
          </w:p>
        </w:tc>
        <w:tc>
          <w:tcPr>
            <w:tcW w:w="101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71CE31F" w14:textId="39A20138" w:rsidR="00D73318" w:rsidRDefault="004A18BF" w:rsidP="00E318C3">
            <w:pPr>
              <w:pStyle w:val="Osnovnitekst"/>
              <w:spacing w:after="0"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MATF_RTI</w:t>
            </w:r>
          </w:p>
        </w:tc>
        <w:tc>
          <w:tcPr>
            <w:tcW w:w="79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8004CE0" w14:textId="776E47DF" w:rsidR="00D73318" w:rsidRPr="00CB6155" w:rsidRDefault="004A18BF" w:rsidP="00E318C3">
            <w:pPr>
              <w:pStyle w:val="Osnovnitekst"/>
              <w:spacing w:after="0"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FON_IS</w:t>
            </w:r>
          </w:p>
        </w:tc>
        <w:tc>
          <w:tcPr>
            <w:tcW w:w="79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E921153" w14:textId="0B37856A" w:rsidR="00D73318" w:rsidRPr="00CB6155" w:rsidRDefault="004A18BF" w:rsidP="00E318C3">
            <w:pPr>
              <w:pStyle w:val="Osnovnitekst"/>
              <w:spacing w:after="0"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FON_IT</w:t>
            </w:r>
          </w:p>
        </w:tc>
        <w:tc>
          <w:tcPr>
            <w:tcW w:w="799" w:type="pct"/>
            <w:tcBorders>
              <w:left w:val="single" w:sz="12" w:space="0" w:color="auto"/>
              <w:bottom w:val="single" w:sz="12" w:space="0" w:color="auto"/>
            </w:tcBorders>
          </w:tcPr>
          <w:p w14:paraId="44AFA932" w14:textId="2B3042D0" w:rsidR="00D73318" w:rsidRPr="00CB6155" w:rsidRDefault="004A18BF" w:rsidP="00E318C3">
            <w:pPr>
              <w:pStyle w:val="Osnovnitekst"/>
              <w:spacing w:after="0"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FON_SI</w:t>
            </w:r>
          </w:p>
        </w:tc>
      </w:tr>
      <w:tr w:rsidR="00D73318" w14:paraId="7EC4EDBA" w14:textId="77777777" w:rsidTr="00E318C3">
        <w:tc>
          <w:tcPr>
            <w:tcW w:w="741" w:type="pct"/>
            <w:tcBorders>
              <w:top w:val="single" w:sz="12" w:space="0" w:color="auto"/>
              <w:right w:val="single" w:sz="12" w:space="0" w:color="auto"/>
            </w:tcBorders>
          </w:tcPr>
          <w:p w14:paraId="301798D7" w14:textId="282F9499" w:rsidR="00D73318" w:rsidRPr="00454ECE" w:rsidRDefault="00D36A5B" w:rsidP="00E318C3">
            <w:pPr>
              <w:pStyle w:val="Osnovnitekst"/>
              <w:spacing w:after="0" w:line="240" w:lineRule="auto"/>
              <w:ind w:firstLine="0"/>
              <w:rPr>
                <w:b/>
                <w:i/>
                <w:lang w:val="en-US"/>
              </w:rPr>
            </w:pPr>
            <w:r w:rsidRPr="00454ECE">
              <w:rPr>
                <w:b/>
                <w:i/>
                <w:lang w:val="en-US"/>
              </w:rPr>
              <w:t>Maximum</w:t>
            </w:r>
          </w:p>
        </w:tc>
        <w:tc>
          <w:tcPr>
            <w:tcW w:w="843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44F3172" w14:textId="14DEFF1A" w:rsidR="00D73318" w:rsidRPr="00D73318" w:rsidRDefault="004D2CE8" w:rsidP="00E318C3">
            <w:pPr>
              <w:pStyle w:val="Osnovnitekst"/>
              <w:spacing w:after="0"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101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8DFC370" w14:textId="7234D22B" w:rsidR="00D73318" w:rsidRPr="000A2E36" w:rsidRDefault="007A1F07" w:rsidP="00E318C3">
            <w:pPr>
              <w:pStyle w:val="Osnovnitekst"/>
              <w:spacing w:after="0"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33</w:t>
            </w:r>
          </w:p>
        </w:tc>
        <w:tc>
          <w:tcPr>
            <w:tcW w:w="79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B4A03A2" w14:textId="0AF16B40" w:rsidR="00D73318" w:rsidRPr="00147BC8" w:rsidRDefault="00351B58" w:rsidP="00E318C3">
            <w:pPr>
              <w:pStyle w:val="Osnovnitekst"/>
              <w:spacing w:after="0"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79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17A4B06" w14:textId="4BDD8FCB" w:rsidR="00D73318" w:rsidRPr="000A4FBE" w:rsidRDefault="007C3521" w:rsidP="00E318C3">
            <w:pPr>
              <w:pStyle w:val="Osnovnitekst"/>
              <w:spacing w:after="0"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799" w:type="pct"/>
            <w:tcBorders>
              <w:top w:val="single" w:sz="12" w:space="0" w:color="auto"/>
              <w:left w:val="single" w:sz="12" w:space="0" w:color="auto"/>
            </w:tcBorders>
          </w:tcPr>
          <w:p w14:paraId="0B9CF19C" w14:textId="440F559F" w:rsidR="00D73318" w:rsidRPr="00B908FF" w:rsidRDefault="001D7777" w:rsidP="00E318C3">
            <w:pPr>
              <w:pStyle w:val="Osnovnitekst"/>
              <w:spacing w:after="0"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</w:tr>
      <w:tr w:rsidR="00D73318" w14:paraId="49E2CDE8" w14:textId="77777777" w:rsidTr="00E318C3">
        <w:tc>
          <w:tcPr>
            <w:tcW w:w="741" w:type="pct"/>
            <w:tcBorders>
              <w:right w:val="single" w:sz="12" w:space="0" w:color="auto"/>
            </w:tcBorders>
          </w:tcPr>
          <w:p w14:paraId="63E0F061" w14:textId="2B9DC9E0" w:rsidR="00D73318" w:rsidRPr="00454ECE" w:rsidRDefault="00D36A5B" w:rsidP="00E318C3">
            <w:pPr>
              <w:pStyle w:val="Osnovnitekst"/>
              <w:spacing w:after="0" w:line="240" w:lineRule="auto"/>
              <w:ind w:firstLine="0"/>
              <w:rPr>
                <w:b/>
                <w:i/>
                <w:lang w:val="en-US"/>
              </w:rPr>
            </w:pPr>
            <w:r w:rsidRPr="00454ECE">
              <w:rPr>
                <w:b/>
                <w:i/>
                <w:lang w:val="en-US"/>
              </w:rPr>
              <w:t>Year</w:t>
            </w:r>
          </w:p>
        </w:tc>
        <w:tc>
          <w:tcPr>
            <w:tcW w:w="843" w:type="pct"/>
            <w:tcBorders>
              <w:left w:val="single" w:sz="12" w:space="0" w:color="auto"/>
              <w:right w:val="single" w:sz="12" w:space="0" w:color="auto"/>
            </w:tcBorders>
          </w:tcPr>
          <w:p w14:paraId="4772A429" w14:textId="4F768F49" w:rsidR="00D73318" w:rsidRPr="00A6232A" w:rsidRDefault="004D2CE8" w:rsidP="00E318C3">
            <w:pPr>
              <w:pStyle w:val="Osnovnitekst"/>
              <w:spacing w:after="0"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2012</w:t>
            </w:r>
          </w:p>
        </w:tc>
        <w:tc>
          <w:tcPr>
            <w:tcW w:w="1019" w:type="pct"/>
            <w:tcBorders>
              <w:left w:val="single" w:sz="12" w:space="0" w:color="auto"/>
              <w:right w:val="single" w:sz="12" w:space="0" w:color="auto"/>
            </w:tcBorders>
          </w:tcPr>
          <w:p w14:paraId="401C7600" w14:textId="057CD8C3" w:rsidR="00D73318" w:rsidRPr="004A18BF" w:rsidRDefault="007A1F07" w:rsidP="00E318C3">
            <w:pPr>
              <w:pStyle w:val="Osnovnitekst"/>
              <w:spacing w:after="0"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2012</w:t>
            </w:r>
          </w:p>
        </w:tc>
        <w:tc>
          <w:tcPr>
            <w:tcW w:w="799" w:type="pct"/>
            <w:tcBorders>
              <w:left w:val="single" w:sz="12" w:space="0" w:color="auto"/>
              <w:right w:val="single" w:sz="12" w:space="0" w:color="auto"/>
            </w:tcBorders>
          </w:tcPr>
          <w:p w14:paraId="5C021AA6" w14:textId="0D2DE44A" w:rsidR="00D73318" w:rsidRPr="005511E5" w:rsidRDefault="00351B58" w:rsidP="00E318C3">
            <w:pPr>
              <w:pStyle w:val="Osnovnitekst"/>
              <w:spacing w:after="0"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2010</w:t>
            </w:r>
          </w:p>
        </w:tc>
        <w:tc>
          <w:tcPr>
            <w:tcW w:w="799" w:type="pct"/>
            <w:tcBorders>
              <w:left w:val="single" w:sz="12" w:space="0" w:color="auto"/>
              <w:right w:val="single" w:sz="12" w:space="0" w:color="auto"/>
            </w:tcBorders>
          </w:tcPr>
          <w:p w14:paraId="57C52938" w14:textId="352158CC" w:rsidR="00D73318" w:rsidRPr="000A4FBE" w:rsidRDefault="007C3521" w:rsidP="00E318C3">
            <w:pPr>
              <w:pStyle w:val="Osnovnitekst"/>
              <w:spacing w:after="0"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2013</w:t>
            </w:r>
          </w:p>
        </w:tc>
        <w:tc>
          <w:tcPr>
            <w:tcW w:w="799" w:type="pct"/>
            <w:tcBorders>
              <w:left w:val="single" w:sz="12" w:space="0" w:color="auto"/>
            </w:tcBorders>
          </w:tcPr>
          <w:p w14:paraId="41CB3E28" w14:textId="418C9FB3" w:rsidR="00D73318" w:rsidRPr="00B908FF" w:rsidRDefault="001D7777" w:rsidP="00E318C3">
            <w:pPr>
              <w:pStyle w:val="Osnovnitekst"/>
              <w:spacing w:after="0"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2012</w:t>
            </w:r>
          </w:p>
        </w:tc>
      </w:tr>
    </w:tbl>
    <w:p w14:paraId="3FF816D6" w14:textId="77777777" w:rsidR="00BC7905" w:rsidRDefault="00BC7905" w:rsidP="00F9711F">
      <w:pPr>
        <w:pStyle w:val="Osnovnitekst"/>
        <w:rPr>
          <w:lang w:val="sr-Cyrl-RS"/>
        </w:rPr>
      </w:pPr>
    </w:p>
    <w:p w14:paraId="06347E79" w14:textId="0BEDEE7D" w:rsidR="00B95510" w:rsidRPr="00B95510" w:rsidRDefault="007D3B64" w:rsidP="00B95510">
      <w:pPr>
        <w:pStyle w:val="IInivonaslova-Potpoglavlje"/>
        <w:rPr>
          <w:lang w:val="sr-Cyrl-RS"/>
        </w:rPr>
      </w:pPr>
      <w:bookmarkStart w:id="47" w:name="_Toc31305713"/>
      <w:r>
        <w:rPr>
          <w:lang w:val="sr-Cyrl-RS"/>
        </w:rPr>
        <w:t>Који радови имају најв</w:t>
      </w:r>
      <w:r w:rsidR="000E45A8">
        <w:rPr>
          <w:lang w:val="sr-Cyrl-RS"/>
        </w:rPr>
        <w:t>еће библиометријске индикаторе?</w:t>
      </w:r>
      <w:bookmarkEnd w:id="47"/>
    </w:p>
    <w:p w14:paraId="562A2AD6" w14:textId="27D8586F" w:rsidR="000249F0" w:rsidRPr="003B222D" w:rsidRDefault="00397777" w:rsidP="00C1155A">
      <w:pPr>
        <w:pStyle w:val="Osnovnitekst"/>
        <w:spacing w:line="240" w:lineRule="auto"/>
        <w:rPr>
          <w:i/>
          <w:lang w:val="sr-Cyrl-RS"/>
        </w:rPr>
      </w:pPr>
      <w:r>
        <w:rPr>
          <w:lang w:val="sr-Cyrl-RS"/>
        </w:rPr>
        <w:t xml:space="preserve">Посматрају се </w:t>
      </w:r>
      <w:r w:rsidR="003B222D">
        <w:rPr>
          <w:lang w:val="sr-Cyrl-RS"/>
        </w:rPr>
        <w:t>четири</w:t>
      </w:r>
      <w:r>
        <w:rPr>
          <w:lang w:val="sr-Cyrl-RS"/>
        </w:rPr>
        <w:t xml:space="preserve"> библиометријска индикатора: Број цитирања, </w:t>
      </w:r>
      <w:r w:rsidR="003B222D" w:rsidRPr="003B222D">
        <w:rPr>
          <w:i/>
          <w:iCs/>
          <w:lang w:val="en-GB"/>
        </w:rPr>
        <w:t>Cite</w:t>
      </w:r>
      <w:r w:rsidR="003B222D" w:rsidRPr="003B222D">
        <w:rPr>
          <w:i/>
          <w:iCs/>
          <w:lang w:val="sr-Cyrl-RS"/>
        </w:rPr>
        <w:t xml:space="preserve"> </w:t>
      </w:r>
      <w:r w:rsidR="003B222D" w:rsidRPr="003B222D">
        <w:rPr>
          <w:i/>
          <w:iCs/>
          <w:lang w:val="en-GB"/>
        </w:rPr>
        <w:t>factor</w:t>
      </w:r>
      <w:r w:rsidR="003B222D" w:rsidRPr="003B222D">
        <w:rPr>
          <w:i/>
          <w:iCs/>
          <w:lang w:val="sr-Cyrl-RS"/>
        </w:rPr>
        <w:t xml:space="preserve">, </w:t>
      </w:r>
      <w:r w:rsidRPr="003B222D">
        <w:rPr>
          <w:i/>
          <w:lang w:val="en-GB"/>
        </w:rPr>
        <w:t>SJIR</w:t>
      </w:r>
      <w:r w:rsidRPr="003B222D">
        <w:rPr>
          <w:i/>
          <w:lang w:val="sr-Cyrl-RS"/>
        </w:rPr>
        <w:t xml:space="preserve">, </w:t>
      </w:r>
      <w:r>
        <w:rPr>
          <w:lang w:val="sr-Cyrl-RS"/>
        </w:rPr>
        <w:t>и</w:t>
      </w:r>
      <w:r w:rsidRPr="003B222D">
        <w:rPr>
          <w:i/>
          <w:lang w:val="sr-Cyrl-RS"/>
        </w:rPr>
        <w:t xml:space="preserve"> </w:t>
      </w:r>
      <w:r w:rsidRPr="003B222D">
        <w:rPr>
          <w:i/>
          <w:lang w:val="en-GB"/>
        </w:rPr>
        <w:t>SNIP</w:t>
      </w:r>
      <w:r w:rsidRPr="003B222D">
        <w:rPr>
          <w:i/>
          <w:lang w:val="sr-Cyrl-RS"/>
        </w:rPr>
        <w:t>.</w:t>
      </w:r>
    </w:p>
    <w:p w14:paraId="1F962A5F" w14:textId="2DB9EA26" w:rsidR="008C4724" w:rsidRPr="00504755" w:rsidRDefault="00397777" w:rsidP="00C1155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>У наредној табели приказана су прва три научна рада по броју цитирања: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867A25" w14:paraId="2EE5D90E" w14:textId="77777777" w:rsidTr="005F36D9">
        <w:trPr>
          <w:trHeight w:val="288"/>
        </w:trPr>
        <w:tc>
          <w:tcPr>
            <w:tcW w:w="4927" w:type="dxa"/>
            <w:tcBorders>
              <w:bottom w:val="single" w:sz="8" w:space="0" w:color="auto"/>
              <w:right w:val="single" w:sz="12" w:space="0" w:color="auto"/>
            </w:tcBorders>
            <w:noWrap/>
            <w:vAlign w:val="center"/>
            <w:hideMark/>
          </w:tcPr>
          <w:p w14:paraId="41932C27" w14:textId="1A9A69E1" w:rsidR="00867A25" w:rsidRPr="0002022A" w:rsidRDefault="00867A25" w:rsidP="0002022A">
            <w:pPr>
              <w:jc w:val="center"/>
              <w:rPr>
                <w:rFonts w:ascii="Calibri" w:hAnsi="Calibri" w:cs="Calibri"/>
                <w:b/>
                <w:i/>
                <w:color w:val="000000"/>
                <w:sz w:val="22"/>
                <w:szCs w:val="22"/>
              </w:rPr>
            </w:pPr>
            <w:r w:rsidRPr="0002022A">
              <w:rPr>
                <w:rFonts w:ascii="Calibri" w:hAnsi="Calibri" w:cs="Calibri"/>
                <w:b/>
                <w:i/>
                <w:color w:val="000000"/>
                <w:sz w:val="22"/>
                <w:szCs w:val="22"/>
              </w:rPr>
              <w:t>Title</w:t>
            </w:r>
          </w:p>
        </w:tc>
        <w:tc>
          <w:tcPr>
            <w:tcW w:w="4927" w:type="dxa"/>
            <w:tcBorders>
              <w:left w:val="single" w:sz="12" w:space="0" w:color="auto"/>
              <w:bottom w:val="single" w:sz="8" w:space="0" w:color="auto"/>
            </w:tcBorders>
            <w:noWrap/>
            <w:vAlign w:val="center"/>
            <w:hideMark/>
          </w:tcPr>
          <w:p w14:paraId="4611AB4F" w14:textId="77777777" w:rsidR="00867A25" w:rsidRPr="0002022A" w:rsidRDefault="00867A25" w:rsidP="0002022A">
            <w:pPr>
              <w:jc w:val="center"/>
              <w:rPr>
                <w:rFonts w:ascii="Calibri" w:hAnsi="Calibri" w:cs="Calibri"/>
                <w:b/>
                <w:color w:val="000000"/>
                <w:sz w:val="22"/>
                <w:szCs w:val="22"/>
              </w:rPr>
            </w:pPr>
            <w:r w:rsidRPr="0002022A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Broj citiranja</w:t>
            </w:r>
          </w:p>
        </w:tc>
      </w:tr>
      <w:tr w:rsidR="00867A25" w14:paraId="7467E30B" w14:textId="77777777" w:rsidTr="005F36D9">
        <w:trPr>
          <w:trHeight w:val="288"/>
        </w:trPr>
        <w:tc>
          <w:tcPr>
            <w:tcW w:w="4927" w:type="dxa"/>
            <w:tcBorders>
              <w:top w:val="single" w:sz="8" w:space="0" w:color="auto"/>
              <w:right w:val="single" w:sz="12" w:space="0" w:color="auto"/>
            </w:tcBorders>
            <w:noWrap/>
            <w:vAlign w:val="center"/>
            <w:hideMark/>
          </w:tcPr>
          <w:p w14:paraId="42C4C261" w14:textId="77777777" w:rsidR="00867A25" w:rsidRPr="0002022A" w:rsidRDefault="00867A25" w:rsidP="0002022A">
            <w:pPr>
              <w:jc w:val="center"/>
              <w:rPr>
                <w:rFonts w:ascii="Calibri" w:hAnsi="Calibri" w:cs="Calibri"/>
                <w:i/>
                <w:color w:val="000000"/>
                <w:sz w:val="22"/>
                <w:szCs w:val="22"/>
              </w:rPr>
            </w:pPr>
            <w:r w:rsidRPr="0002022A">
              <w:rPr>
                <w:rFonts w:ascii="Calibri" w:hAnsi="Calibri" w:cs="Calibri"/>
                <w:i/>
                <w:color w:val="000000"/>
                <w:sz w:val="22"/>
                <w:szCs w:val="22"/>
              </w:rPr>
              <w:lastRenderedPageBreak/>
              <w:t>Understanding Ontological Engineering</w:t>
            </w:r>
          </w:p>
        </w:tc>
        <w:tc>
          <w:tcPr>
            <w:tcW w:w="4927" w:type="dxa"/>
            <w:tcBorders>
              <w:top w:val="single" w:sz="8" w:space="0" w:color="auto"/>
              <w:left w:val="single" w:sz="12" w:space="0" w:color="auto"/>
            </w:tcBorders>
            <w:noWrap/>
            <w:vAlign w:val="center"/>
            <w:hideMark/>
          </w:tcPr>
          <w:p w14:paraId="1161EA58" w14:textId="77777777" w:rsidR="00867A25" w:rsidRDefault="00867A25" w:rsidP="0002022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161</w:t>
            </w:r>
          </w:p>
        </w:tc>
      </w:tr>
      <w:tr w:rsidR="00867A25" w14:paraId="52E78014" w14:textId="77777777" w:rsidTr="005F36D9">
        <w:trPr>
          <w:trHeight w:val="288"/>
        </w:trPr>
        <w:tc>
          <w:tcPr>
            <w:tcW w:w="4927" w:type="dxa"/>
            <w:tcBorders>
              <w:right w:val="single" w:sz="12" w:space="0" w:color="auto"/>
            </w:tcBorders>
            <w:noWrap/>
            <w:vAlign w:val="center"/>
            <w:hideMark/>
          </w:tcPr>
          <w:p w14:paraId="507E1C39" w14:textId="77777777" w:rsidR="00867A25" w:rsidRPr="0002022A" w:rsidRDefault="00867A25" w:rsidP="0002022A">
            <w:pPr>
              <w:jc w:val="center"/>
              <w:rPr>
                <w:rFonts w:ascii="Calibri" w:hAnsi="Calibri" w:cs="Calibri"/>
                <w:i/>
                <w:color w:val="000000"/>
                <w:sz w:val="22"/>
                <w:szCs w:val="22"/>
              </w:rPr>
            </w:pPr>
            <w:r w:rsidRPr="0002022A">
              <w:rPr>
                <w:rFonts w:ascii="Calibri" w:hAnsi="Calibri" w:cs="Calibri"/>
                <w:i/>
                <w:color w:val="000000"/>
                <w:sz w:val="22"/>
                <w:szCs w:val="22"/>
              </w:rPr>
              <w:t>Solving the simple plant location problem by genetic algorithm</w:t>
            </w:r>
          </w:p>
        </w:tc>
        <w:tc>
          <w:tcPr>
            <w:tcW w:w="4927" w:type="dxa"/>
            <w:tcBorders>
              <w:left w:val="single" w:sz="12" w:space="0" w:color="auto"/>
            </w:tcBorders>
            <w:noWrap/>
            <w:vAlign w:val="center"/>
            <w:hideMark/>
          </w:tcPr>
          <w:p w14:paraId="110DA109" w14:textId="77777777" w:rsidR="00867A25" w:rsidRDefault="00867A25" w:rsidP="0002022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99</w:t>
            </w:r>
          </w:p>
        </w:tc>
      </w:tr>
      <w:tr w:rsidR="00867A25" w14:paraId="2B48BA2D" w14:textId="77777777" w:rsidTr="005F36D9">
        <w:trPr>
          <w:trHeight w:val="288"/>
        </w:trPr>
        <w:tc>
          <w:tcPr>
            <w:tcW w:w="4927" w:type="dxa"/>
            <w:tcBorders>
              <w:right w:val="single" w:sz="12" w:space="0" w:color="auto"/>
            </w:tcBorders>
            <w:noWrap/>
            <w:vAlign w:val="center"/>
            <w:hideMark/>
          </w:tcPr>
          <w:p w14:paraId="162966BF" w14:textId="77777777" w:rsidR="00867A25" w:rsidRPr="0002022A" w:rsidRDefault="00867A25" w:rsidP="0002022A">
            <w:pPr>
              <w:jc w:val="center"/>
              <w:rPr>
                <w:rFonts w:ascii="Calibri" w:hAnsi="Calibri" w:cs="Calibri"/>
                <w:i/>
                <w:color w:val="000000"/>
                <w:sz w:val="22"/>
                <w:szCs w:val="22"/>
              </w:rPr>
            </w:pPr>
            <w:r w:rsidRPr="0002022A">
              <w:rPr>
                <w:rFonts w:ascii="Calibri" w:hAnsi="Calibri" w:cs="Calibri"/>
                <w:i/>
                <w:color w:val="000000"/>
                <w:sz w:val="22"/>
                <w:szCs w:val="22"/>
              </w:rPr>
              <w:t>Distributed shared memory: concepts and systems</w:t>
            </w:r>
          </w:p>
        </w:tc>
        <w:tc>
          <w:tcPr>
            <w:tcW w:w="4927" w:type="dxa"/>
            <w:tcBorders>
              <w:left w:val="single" w:sz="12" w:space="0" w:color="auto"/>
            </w:tcBorders>
            <w:noWrap/>
            <w:vAlign w:val="center"/>
            <w:hideMark/>
          </w:tcPr>
          <w:p w14:paraId="4D575AF1" w14:textId="77777777" w:rsidR="00867A25" w:rsidRDefault="00867A25" w:rsidP="0002022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87</w:t>
            </w:r>
          </w:p>
        </w:tc>
      </w:tr>
    </w:tbl>
    <w:p w14:paraId="78BDFE65" w14:textId="11ACE2FC" w:rsidR="008C4724" w:rsidRPr="00397777" w:rsidRDefault="00662C4B" w:rsidP="00C1155A">
      <w:pPr>
        <w:pStyle w:val="Osnovnitekst"/>
        <w:spacing w:line="240" w:lineRule="auto"/>
        <w:rPr>
          <w:lang w:val="sr-Cyrl-RS" w:eastAsia="ja-JP"/>
        </w:rPr>
      </w:pPr>
      <w:r>
        <w:rPr>
          <w:lang w:val="sr-Cyrl-RS"/>
        </w:rPr>
        <w:t xml:space="preserve">У наредној табели приказана су прва три научна рада по вредности </w:t>
      </w:r>
      <w:r>
        <w:rPr>
          <w:i/>
          <w:iCs/>
          <w:lang w:val="en-GB"/>
        </w:rPr>
        <w:t>Cite factor</w:t>
      </w:r>
      <w:r>
        <w:rPr>
          <w:i/>
          <w:iCs/>
          <w:lang w:val="sr-Cyrl-RS"/>
        </w:rPr>
        <w:t>-</w:t>
      </w:r>
      <w:r>
        <w:rPr>
          <w:lang w:val="sr-Cyrl-RS"/>
        </w:rPr>
        <w:t>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867A25" w14:paraId="363DB19A" w14:textId="77777777" w:rsidTr="005F36D9">
        <w:trPr>
          <w:trHeight w:val="288"/>
        </w:trPr>
        <w:tc>
          <w:tcPr>
            <w:tcW w:w="4927" w:type="dxa"/>
            <w:tcBorders>
              <w:bottom w:val="single" w:sz="8" w:space="0" w:color="auto"/>
              <w:right w:val="single" w:sz="12" w:space="0" w:color="auto"/>
            </w:tcBorders>
            <w:noWrap/>
            <w:vAlign w:val="center"/>
            <w:hideMark/>
          </w:tcPr>
          <w:p w14:paraId="27E2D0C5" w14:textId="77777777" w:rsidR="00867A25" w:rsidRPr="0002022A" w:rsidRDefault="00867A25" w:rsidP="0002022A">
            <w:pPr>
              <w:jc w:val="center"/>
              <w:rPr>
                <w:rFonts w:ascii="Calibri" w:hAnsi="Calibri" w:cs="Calibri"/>
                <w:b/>
                <w:i/>
                <w:color w:val="000000"/>
                <w:sz w:val="22"/>
                <w:szCs w:val="22"/>
              </w:rPr>
            </w:pPr>
            <w:r w:rsidRPr="0002022A">
              <w:rPr>
                <w:rFonts w:ascii="Calibri" w:hAnsi="Calibri" w:cs="Calibri"/>
                <w:b/>
                <w:i/>
                <w:color w:val="000000"/>
                <w:sz w:val="22"/>
                <w:szCs w:val="22"/>
              </w:rPr>
              <w:t>Title</w:t>
            </w:r>
          </w:p>
        </w:tc>
        <w:tc>
          <w:tcPr>
            <w:tcW w:w="4927" w:type="dxa"/>
            <w:tcBorders>
              <w:left w:val="single" w:sz="12" w:space="0" w:color="auto"/>
              <w:bottom w:val="single" w:sz="8" w:space="0" w:color="auto"/>
            </w:tcBorders>
            <w:noWrap/>
            <w:vAlign w:val="center"/>
            <w:hideMark/>
          </w:tcPr>
          <w:p w14:paraId="436FE1FE" w14:textId="6874548D" w:rsidR="00867A25" w:rsidRPr="0002022A" w:rsidRDefault="0002022A" w:rsidP="0002022A">
            <w:pPr>
              <w:jc w:val="center"/>
              <w:rPr>
                <w:rFonts w:ascii="Calibri" w:hAnsi="Calibri" w:cs="Calibri"/>
                <w:b/>
                <w:i/>
                <w:color w:val="000000"/>
                <w:sz w:val="22"/>
                <w:szCs w:val="22"/>
              </w:rPr>
            </w:pPr>
            <w:r w:rsidRPr="0002022A">
              <w:rPr>
                <w:rFonts w:ascii="Calibri" w:hAnsi="Calibri" w:cs="Calibri"/>
                <w:b/>
                <w:i/>
                <w:color w:val="000000"/>
                <w:sz w:val="22"/>
                <w:szCs w:val="22"/>
              </w:rPr>
              <w:t>Cite factor</w:t>
            </w:r>
          </w:p>
        </w:tc>
      </w:tr>
      <w:tr w:rsidR="00867A25" w14:paraId="769303A0" w14:textId="77777777" w:rsidTr="005F36D9">
        <w:trPr>
          <w:trHeight w:val="288"/>
        </w:trPr>
        <w:tc>
          <w:tcPr>
            <w:tcW w:w="4927" w:type="dxa"/>
            <w:tcBorders>
              <w:top w:val="single" w:sz="8" w:space="0" w:color="auto"/>
              <w:right w:val="single" w:sz="12" w:space="0" w:color="auto"/>
            </w:tcBorders>
            <w:noWrap/>
            <w:vAlign w:val="center"/>
            <w:hideMark/>
          </w:tcPr>
          <w:p w14:paraId="77D34319" w14:textId="3B63C090" w:rsidR="00867A25" w:rsidRPr="0002022A" w:rsidRDefault="00867A25" w:rsidP="0002022A">
            <w:pPr>
              <w:jc w:val="center"/>
              <w:rPr>
                <w:rFonts w:ascii="Calibri" w:hAnsi="Calibri" w:cs="Calibri"/>
                <w:i/>
                <w:color w:val="000000"/>
                <w:sz w:val="22"/>
                <w:szCs w:val="22"/>
              </w:rPr>
            </w:pPr>
            <w:r w:rsidRPr="0002022A">
              <w:rPr>
                <w:rFonts w:ascii="Calibri" w:hAnsi="Calibri" w:cs="Calibri"/>
                <w:i/>
                <w:color w:val="000000"/>
                <w:sz w:val="22"/>
                <w:szCs w:val="22"/>
              </w:rPr>
              <w:t>Interconnection networks in petascale computer systems: A survey</w:t>
            </w:r>
          </w:p>
        </w:tc>
        <w:tc>
          <w:tcPr>
            <w:tcW w:w="4927" w:type="dxa"/>
            <w:tcBorders>
              <w:top w:val="single" w:sz="8" w:space="0" w:color="auto"/>
              <w:left w:val="single" w:sz="12" w:space="0" w:color="auto"/>
            </w:tcBorders>
            <w:noWrap/>
            <w:vAlign w:val="center"/>
            <w:hideMark/>
          </w:tcPr>
          <w:p w14:paraId="7EC21455" w14:textId="378EABB5" w:rsidR="00867A25" w:rsidRDefault="00E90E7D" w:rsidP="0002022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11.53</w:t>
            </w:r>
          </w:p>
        </w:tc>
      </w:tr>
      <w:tr w:rsidR="00867A25" w14:paraId="3E9F99AB" w14:textId="77777777" w:rsidTr="005F36D9">
        <w:trPr>
          <w:trHeight w:val="288"/>
        </w:trPr>
        <w:tc>
          <w:tcPr>
            <w:tcW w:w="4927" w:type="dxa"/>
            <w:tcBorders>
              <w:right w:val="single" w:sz="12" w:space="0" w:color="auto"/>
            </w:tcBorders>
            <w:noWrap/>
            <w:vAlign w:val="center"/>
            <w:hideMark/>
          </w:tcPr>
          <w:p w14:paraId="00FF0FFC" w14:textId="2F3ADD8E" w:rsidR="00867A25" w:rsidRPr="0002022A" w:rsidRDefault="00867A25" w:rsidP="0002022A">
            <w:pPr>
              <w:jc w:val="center"/>
              <w:rPr>
                <w:rFonts w:ascii="Calibri" w:hAnsi="Calibri" w:cs="Calibri"/>
                <w:i/>
                <w:color w:val="000000"/>
                <w:sz w:val="22"/>
                <w:szCs w:val="22"/>
              </w:rPr>
            </w:pPr>
            <w:r w:rsidRPr="0002022A">
              <w:rPr>
                <w:rFonts w:ascii="Calibri" w:hAnsi="Calibri" w:cs="Calibri"/>
                <w:i/>
                <w:color w:val="000000"/>
                <w:sz w:val="22"/>
                <w:szCs w:val="22"/>
              </w:rPr>
              <w:t>Green accounting for greener energy</w:t>
            </w:r>
          </w:p>
        </w:tc>
        <w:tc>
          <w:tcPr>
            <w:tcW w:w="4927" w:type="dxa"/>
            <w:tcBorders>
              <w:left w:val="single" w:sz="12" w:space="0" w:color="auto"/>
            </w:tcBorders>
            <w:noWrap/>
            <w:vAlign w:val="center"/>
            <w:hideMark/>
          </w:tcPr>
          <w:p w14:paraId="5414D797" w14:textId="188311A2" w:rsidR="00867A25" w:rsidRDefault="00E90E7D" w:rsidP="0002022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10.54</w:t>
            </w:r>
          </w:p>
        </w:tc>
      </w:tr>
      <w:tr w:rsidR="00867A25" w14:paraId="0CD61C19" w14:textId="77777777" w:rsidTr="000249F0">
        <w:trPr>
          <w:trHeight w:val="288"/>
        </w:trPr>
        <w:tc>
          <w:tcPr>
            <w:tcW w:w="4927" w:type="dxa"/>
            <w:tcBorders>
              <w:bottom w:val="single" w:sz="8" w:space="0" w:color="auto"/>
              <w:right w:val="single" w:sz="12" w:space="0" w:color="auto"/>
            </w:tcBorders>
            <w:noWrap/>
            <w:vAlign w:val="center"/>
            <w:hideMark/>
          </w:tcPr>
          <w:p w14:paraId="0BD703F3" w14:textId="50BC6590" w:rsidR="00867A25" w:rsidRPr="0002022A" w:rsidRDefault="00867A25" w:rsidP="0002022A">
            <w:pPr>
              <w:jc w:val="center"/>
              <w:rPr>
                <w:rFonts w:ascii="Calibri" w:hAnsi="Calibri" w:cs="Calibri"/>
                <w:i/>
                <w:color w:val="000000"/>
                <w:sz w:val="22"/>
                <w:szCs w:val="22"/>
              </w:rPr>
            </w:pPr>
            <w:r w:rsidRPr="0002022A">
              <w:rPr>
                <w:rFonts w:ascii="Calibri" w:hAnsi="Calibri" w:cs="Calibri"/>
                <w:i/>
                <w:color w:val="000000"/>
                <w:sz w:val="22"/>
                <w:szCs w:val="22"/>
              </w:rPr>
              <w:t>A survey of heterogeneous computing: concepts and systems</w:t>
            </w:r>
          </w:p>
        </w:tc>
        <w:tc>
          <w:tcPr>
            <w:tcW w:w="4927" w:type="dxa"/>
            <w:tcBorders>
              <w:left w:val="single" w:sz="12" w:space="0" w:color="auto"/>
              <w:bottom w:val="single" w:sz="8" w:space="0" w:color="auto"/>
            </w:tcBorders>
            <w:noWrap/>
            <w:vAlign w:val="center"/>
            <w:hideMark/>
          </w:tcPr>
          <w:p w14:paraId="52BF380D" w14:textId="1CBC707C" w:rsidR="00867A25" w:rsidRDefault="00E90E7D" w:rsidP="0002022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9.03</w:t>
            </w:r>
          </w:p>
        </w:tc>
      </w:tr>
    </w:tbl>
    <w:p w14:paraId="693E32FF" w14:textId="634E43B1" w:rsidR="00662C4B" w:rsidRPr="00662C4B" w:rsidRDefault="007D1015" w:rsidP="00C1155A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У наредној табели приказана су прва три научна рада по вредности </w:t>
      </w:r>
      <w:r w:rsidRPr="0014191D">
        <w:rPr>
          <w:i/>
          <w:lang w:val="en-GB"/>
        </w:rPr>
        <w:t>SJIR</w:t>
      </w:r>
      <w:r w:rsidRPr="003B222D">
        <w:rPr>
          <w:lang w:val="sr-Cyrl-RS"/>
        </w:rPr>
        <w:t xml:space="preserve"> </w:t>
      </w:r>
      <w:r>
        <w:rPr>
          <w:lang w:val="sr-Cyrl-RS"/>
        </w:rPr>
        <w:t>фактора: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E90E7D" w14:paraId="01194ADC" w14:textId="77777777" w:rsidTr="005F36D9">
        <w:trPr>
          <w:trHeight w:val="288"/>
        </w:trPr>
        <w:tc>
          <w:tcPr>
            <w:tcW w:w="4927" w:type="dxa"/>
            <w:tcBorders>
              <w:bottom w:val="single" w:sz="8" w:space="0" w:color="auto"/>
              <w:right w:val="single" w:sz="12" w:space="0" w:color="auto"/>
            </w:tcBorders>
            <w:noWrap/>
            <w:vAlign w:val="center"/>
            <w:hideMark/>
          </w:tcPr>
          <w:p w14:paraId="55D732E2" w14:textId="77777777" w:rsidR="00E90E7D" w:rsidRPr="0002022A" w:rsidRDefault="00E90E7D" w:rsidP="00C1155A">
            <w:pPr>
              <w:jc w:val="center"/>
              <w:rPr>
                <w:rFonts w:ascii="Calibri" w:hAnsi="Calibri" w:cs="Calibri"/>
                <w:b/>
                <w:i/>
                <w:color w:val="000000"/>
                <w:sz w:val="22"/>
                <w:szCs w:val="22"/>
              </w:rPr>
            </w:pPr>
            <w:r w:rsidRPr="0002022A">
              <w:rPr>
                <w:rFonts w:ascii="Calibri" w:hAnsi="Calibri" w:cs="Calibri"/>
                <w:b/>
                <w:i/>
                <w:color w:val="000000"/>
                <w:sz w:val="22"/>
                <w:szCs w:val="22"/>
              </w:rPr>
              <w:t>Title</w:t>
            </w:r>
          </w:p>
        </w:tc>
        <w:tc>
          <w:tcPr>
            <w:tcW w:w="4927" w:type="dxa"/>
            <w:tcBorders>
              <w:left w:val="single" w:sz="12" w:space="0" w:color="auto"/>
              <w:bottom w:val="single" w:sz="8" w:space="0" w:color="auto"/>
            </w:tcBorders>
            <w:noWrap/>
            <w:vAlign w:val="center"/>
            <w:hideMark/>
          </w:tcPr>
          <w:p w14:paraId="3BC7F546" w14:textId="79BF4A74" w:rsidR="00E90E7D" w:rsidRPr="0002022A" w:rsidRDefault="0002022A" w:rsidP="00C1155A">
            <w:pPr>
              <w:jc w:val="center"/>
              <w:rPr>
                <w:rFonts w:ascii="Calibri" w:hAnsi="Calibri" w:cs="Calibri"/>
                <w:b/>
                <w:i/>
                <w:color w:val="000000"/>
                <w:sz w:val="22"/>
                <w:szCs w:val="22"/>
              </w:rPr>
            </w:pPr>
            <w:r w:rsidRPr="0002022A">
              <w:rPr>
                <w:rFonts w:ascii="Calibri" w:hAnsi="Calibri" w:cs="Calibri"/>
                <w:b/>
                <w:i/>
                <w:color w:val="000000"/>
                <w:sz w:val="22"/>
                <w:szCs w:val="22"/>
              </w:rPr>
              <w:t>SJIR</w:t>
            </w:r>
          </w:p>
        </w:tc>
      </w:tr>
      <w:tr w:rsidR="00E90E7D" w14:paraId="5724D41E" w14:textId="77777777" w:rsidTr="005F36D9">
        <w:trPr>
          <w:trHeight w:val="288"/>
        </w:trPr>
        <w:tc>
          <w:tcPr>
            <w:tcW w:w="4927" w:type="dxa"/>
            <w:tcBorders>
              <w:top w:val="single" w:sz="8" w:space="0" w:color="auto"/>
              <w:right w:val="single" w:sz="12" w:space="0" w:color="auto"/>
            </w:tcBorders>
            <w:noWrap/>
            <w:vAlign w:val="center"/>
            <w:hideMark/>
          </w:tcPr>
          <w:p w14:paraId="425997E3" w14:textId="570B588B" w:rsidR="00E90E7D" w:rsidRPr="0002022A" w:rsidRDefault="00E90E7D" w:rsidP="00C1155A">
            <w:pPr>
              <w:jc w:val="center"/>
              <w:rPr>
                <w:rFonts w:ascii="Calibri" w:hAnsi="Calibri" w:cs="Calibri"/>
                <w:i/>
                <w:color w:val="000000"/>
                <w:sz w:val="22"/>
                <w:szCs w:val="22"/>
              </w:rPr>
            </w:pPr>
            <w:r w:rsidRPr="0002022A">
              <w:rPr>
                <w:rFonts w:ascii="Calibri" w:hAnsi="Calibri" w:cs="Calibri"/>
                <w:i/>
                <w:color w:val="000000"/>
                <w:sz w:val="22"/>
                <w:szCs w:val="22"/>
              </w:rPr>
              <w:t>Real-time visualization of brain electrical activity</w:t>
            </w:r>
          </w:p>
        </w:tc>
        <w:tc>
          <w:tcPr>
            <w:tcW w:w="4927" w:type="dxa"/>
            <w:tcBorders>
              <w:top w:val="single" w:sz="8" w:space="0" w:color="auto"/>
              <w:left w:val="single" w:sz="12" w:space="0" w:color="auto"/>
            </w:tcBorders>
            <w:noWrap/>
            <w:vAlign w:val="center"/>
            <w:hideMark/>
          </w:tcPr>
          <w:p w14:paraId="0224C1A0" w14:textId="544BEB7C" w:rsidR="00E90E7D" w:rsidRDefault="00B95510" w:rsidP="00C1155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4.625</w:t>
            </w:r>
          </w:p>
        </w:tc>
      </w:tr>
      <w:tr w:rsidR="00E90E7D" w14:paraId="2369C2A9" w14:textId="77777777" w:rsidTr="005F36D9">
        <w:trPr>
          <w:trHeight w:val="288"/>
        </w:trPr>
        <w:tc>
          <w:tcPr>
            <w:tcW w:w="4927" w:type="dxa"/>
            <w:tcBorders>
              <w:right w:val="single" w:sz="12" w:space="0" w:color="auto"/>
            </w:tcBorders>
            <w:noWrap/>
            <w:vAlign w:val="center"/>
            <w:hideMark/>
          </w:tcPr>
          <w:p w14:paraId="3AEA5732" w14:textId="1FB13891" w:rsidR="00E90E7D" w:rsidRPr="0002022A" w:rsidRDefault="00E90E7D" w:rsidP="00C1155A">
            <w:pPr>
              <w:jc w:val="center"/>
              <w:rPr>
                <w:rFonts w:ascii="Calibri" w:hAnsi="Calibri" w:cs="Calibri"/>
                <w:i/>
                <w:color w:val="000000"/>
                <w:sz w:val="22"/>
                <w:szCs w:val="22"/>
              </w:rPr>
            </w:pPr>
            <w:r w:rsidRPr="0002022A">
              <w:rPr>
                <w:rFonts w:ascii="Calibri" w:hAnsi="Calibri" w:cs="Calibri"/>
                <w:i/>
                <w:color w:val="000000"/>
                <w:sz w:val="22"/>
                <w:szCs w:val="22"/>
              </w:rPr>
              <w:t>Learning analytics to unveil learning strategies in a flipped classroom</w:t>
            </w:r>
          </w:p>
        </w:tc>
        <w:tc>
          <w:tcPr>
            <w:tcW w:w="4927" w:type="dxa"/>
            <w:tcBorders>
              <w:left w:val="single" w:sz="12" w:space="0" w:color="auto"/>
            </w:tcBorders>
            <w:noWrap/>
            <w:vAlign w:val="center"/>
            <w:hideMark/>
          </w:tcPr>
          <w:p w14:paraId="4B1FF0E8" w14:textId="502178E7" w:rsidR="00E90E7D" w:rsidRDefault="00B95510" w:rsidP="00C1155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3.347</w:t>
            </w:r>
          </w:p>
        </w:tc>
      </w:tr>
      <w:tr w:rsidR="00E90E7D" w14:paraId="0F378B30" w14:textId="77777777" w:rsidTr="005F36D9">
        <w:trPr>
          <w:trHeight w:val="288"/>
        </w:trPr>
        <w:tc>
          <w:tcPr>
            <w:tcW w:w="4927" w:type="dxa"/>
            <w:tcBorders>
              <w:right w:val="single" w:sz="12" w:space="0" w:color="auto"/>
            </w:tcBorders>
            <w:noWrap/>
            <w:vAlign w:val="center"/>
            <w:hideMark/>
          </w:tcPr>
          <w:p w14:paraId="2B5D80B9" w14:textId="43029683" w:rsidR="00E90E7D" w:rsidRPr="0002022A" w:rsidRDefault="00E90E7D" w:rsidP="00C1155A">
            <w:pPr>
              <w:jc w:val="center"/>
              <w:rPr>
                <w:rFonts w:ascii="Calibri" w:hAnsi="Calibri" w:cs="Calibri"/>
                <w:i/>
                <w:color w:val="000000"/>
                <w:sz w:val="22"/>
                <w:szCs w:val="22"/>
              </w:rPr>
            </w:pPr>
            <w:r w:rsidRPr="0002022A">
              <w:rPr>
                <w:rFonts w:ascii="Calibri" w:hAnsi="Calibri" w:cs="Calibri"/>
                <w:i/>
                <w:color w:val="000000"/>
                <w:sz w:val="22"/>
                <w:szCs w:val="22"/>
              </w:rPr>
              <w:t>Green accounting for greener energy</w:t>
            </w:r>
          </w:p>
        </w:tc>
        <w:tc>
          <w:tcPr>
            <w:tcW w:w="4927" w:type="dxa"/>
            <w:tcBorders>
              <w:left w:val="single" w:sz="12" w:space="0" w:color="auto"/>
            </w:tcBorders>
            <w:noWrap/>
            <w:vAlign w:val="center"/>
            <w:hideMark/>
          </w:tcPr>
          <w:p w14:paraId="3D1FFCF1" w14:textId="0A343243" w:rsidR="00E90E7D" w:rsidRDefault="00B95510" w:rsidP="00C1155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3.036</w:t>
            </w:r>
          </w:p>
        </w:tc>
      </w:tr>
    </w:tbl>
    <w:p w14:paraId="49CA3FEB" w14:textId="2D3AB9B4" w:rsidR="0014191D" w:rsidRDefault="0014191D" w:rsidP="0014191D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У наредној табели приказана су прва три научна рада по вредности </w:t>
      </w:r>
      <w:r w:rsidRPr="0014191D">
        <w:rPr>
          <w:i/>
          <w:lang w:val="en-GB"/>
        </w:rPr>
        <w:t>SNIP</w:t>
      </w:r>
      <w:r w:rsidRPr="003B222D">
        <w:rPr>
          <w:lang w:val="sr-Cyrl-RS"/>
        </w:rPr>
        <w:t xml:space="preserve"> </w:t>
      </w:r>
      <w:r>
        <w:rPr>
          <w:lang w:val="sr-Cyrl-RS"/>
        </w:rPr>
        <w:t>фактора: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B95510" w14:paraId="699C0F8E" w14:textId="77777777" w:rsidTr="005F36D9">
        <w:trPr>
          <w:trHeight w:val="288"/>
        </w:trPr>
        <w:tc>
          <w:tcPr>
            <w:tcW w:w="4927" w:type="dxa"/>
            <w:tcBorders>
              <w:bottom w:val="single" w:sz="8" w:space="0" w:color="auto"/>
              <w:right w:val="single" w:sz="12" w:space="0" w:color="auto"/>
            </w:tcBorders>
            <w:noWrap/>
            <w:vAlign w:val="center"/>
            <w:hideMark/>
          </w:tcPr>
          <w:p w14:paraId="71B75D2D" w14:textId="05975575" w:rsidR="00B95510" w:rsidRPr="00BF6B96" w:rsidRDefault="00B95510" w:rsidP="00C1155A">
            <w:pPr>
              <w:jc w:val="center"/>
              <w:rPr>
                <w:rFonts w:ascii="Calibri" w:hAnsi="Calibri" w:cs="Calibri"/>
                <w:b/>
                <w:i/>
                <w:color w:val="000000"/>
                <w:sz w:val="22"/>
                <w:szCs w:val="22"/>
                <w:lang w:val="sr-Cyrl-RS"/>
              </w:rPr>
            </w:pPr>
            <w:r w:rsidRPr="004808EB">
              <w:rPr>
                <w:rFonts w:ascii="Calibri" w:hAnsi="Calibri" w:cs="Calibri"/>
                <w:b/>
                <w:i/>
                <w:color w:val="000000"/>
                <w:sz w:val="22"/>
                <w:szCs w:val="22"/>
              </w:rPr>
              <w:t>Title</w:t>
            </w:r>
          </w:p>
        </w:tc>
        <w:tc>
          <w:tcPr>
            <w:tcW w:w="4927" w:type="dxa"/>
            <w:tcBorders>
              <w:left w:val="single" w:sz="12" w:space="0" w:color="auto"/>
              <w:bottom w:val="single" w:sz="8" w:space="0" w:color="auto"/>
            </w:tcBorders>
            <w:noWrap/>
            <w:vAlign w:val="center"/>
            <w:hideMark/>
          </w:tcPr>
          <w:p w14:paraId="227E7D5D" w14:textId="0D173847" w:rsidR="00B95510" w:rsidRPr="004808EB" w:rsidRDefault="004808EB" w:rsidP="00C1155A">
            <w:pPr>
              <w:jc w:val="center"/>
              <w:rPr>
                <w:rFonts w:ascii="Calibri" w:hAnsi="Calibri" w:cs="Calibri"/>
                <w:b/>
                <w:i/>
                <w:color w:val="000000"/>
                <w:sz w:val="22"/>
                <w:szCs w:val="22"/>
              </w:rPr>
            </w:pPr>
            <w:r w:rsidRPr="004808EB">
              <w:rPr>
                <w:rFonts w:ascii="Calibri" w:hAnsi="Calibri" w:cs="Calibri"/>
                <w:b/>
                <w:i/>
                <w:color w:val="000000"/>
                <w:sz w:val="22"/>
                <w:szCs w:val="22"/>
              </w:rPr>
              <w:t>SNIP</w:t>
            </w:r>
          </w:p>
        </w:tc>
      </w:tr>
      <w:tr w:rsidR="00B95510" w14:paraId="202499D5" w14:textId="77777777" w:rsidTr="005F36D9">
        <w:trPr>
          <w:trHeight w:val="288"/>
        </w:trPr>
        <w:tc>
          <w:tcPr>
            <w:tcW w:w="4927" w:type="dxa"/>
            <w:tcBorders>
              <w:top w:val="single" w:sz="8" w:space="0" w:color="auto"/>
              <w:right w:val="single" w:sz="12" w:space="0" w:color="auto"/>
            </w:tcBorders>
            <w:noWrap/>
            <w:vAlign w:val="center"/>
            <w:hideMark/>
          </w:tcPr>
          <w:p w14:paraId="230DB253" w14:textId="7837AACE" w:rsidR="00B95510" w:rsidRPr="004808EB" w:rsidRDefault="00B95510" w:rsidP="00C1155A">
            <w:pPr>
              <w:jc w:val="center"/>
              <w:rPr>
                <w:rFonts w:ascii="Calibri" w:hAnsi="Calibri" w:cs="Calibri"/>
                <w:i/>
                <w:color w:val="000000"/>
                <w:sz w:val="22"/>
                <w:szCs w:val="22"/>
              </w:rPr>
            </w:pPr>
            <w:r w:rsidRPr="004808EB">
              <w:rPr>
                <w:rFonts w:ascii="Calibri" w:hAnsi="Calibri" w:cs="Calibri"/>
                <w:i/>
                <w:color w:val="000000"/>
                <w:sz w:val="22"/>
                <w:szCs w:val="22"/>
              </w:rPr>
              <w:t>Interconnection networks in petascale computer systems: A survey</w:t>
            </w:r>
          </w:p>
        </w:tc>
        <w:tc>
          <w:tcPr>
            <w:tcW w:w="4927" w:type="dxa"/>
            <w:tcBorders>
              <w:top w:val="single" w:sz="8" w:space="0" w:color="auto"/>
              <w:left w:val="single" w:sz="12" w:space="0" w:color="auto"/>
            </w:tcBorders>
            <w:noWrap/>
            <w:vAlign w:val="center"/>
            <w:hideMark/>
          </w:tcPr>
          <w:p w14:paraId="5F7ED7AB" w14:textId="3ABD956F" w:rsidR="00B95510" w:rsidRDefault="0002022A" w:rsidP="00C1155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5783</w:t>
            </w:r>
          </w:p>
        </w:tc>
      </w:tr>
      <w:tr w:rsidR="00B95510" w14:paraId="3066B196" w14:textId="77777777" w:rsidTr="005F36D9">
        <w:trPr>
          <w:trHeight w:val="288"/>
        </w:trPr>
        <w:tc>
          <w:tcPr>
            <w:tcW w:w="4927" w:type="dxa"/>
            <w:tcBorders>
              <w:right w:val="single" w:sz="12" w:space="0" w:color="auto"/>
            </w:tcBorders>
            <w:noWrap/>
            <w:vAlign w:val="center"/>
            <w:hideMark/>
          </w:tcPr>
          <w:p w14:paraId="372E4AA2" w14:textId="0C5410C0" w:rsidR="00B95510" w:rsidRPr="004808EB" w:rsidRDefault="00B95510" w:rsidP="00C1155A">
            <w:pPr>
              <w:jc w:val="center"/>
              <w:rPr>
                <w:rFonts w:ascii="Calibri" w:hAnsi="Calibri" w:cs="Calibri"/>
                <w:i/>
                <w:color w:val="000000"/>
                <w:sz w:val="22"/>
                <w:szCs w:val="22"/>
              </w:rPr>
            </w:pPr>
            <w:r w:rsidRPr="004808EB">
              <w:rPr>
                <w:rFonts w:ascii="Calibri" w:hAnsi="Calibri" w:cs="Calibri"/>
                <w:i/>
                <w:color w:val="000000"/>
                <w:sz w:val="22"/>
                <w:szCs w:val="22"/>
              </w:rPr>
              <w:t>An AppGallery for dataflow computing</w:t>
            </w:r>
          </w:p>
        </w:tc>
        <w:tc>
          <w:tcPr>
            <w:tcW w:w="4927" w:type="dxa"/>
            <w:tcBorders>
              <w:left w:val="single" w:sz="12" w:space="0" w:color="auto"/>
            </w:tcBorders>
            <w:noWrap/>
            <w:vAlign w:val="center"/>
            <w:hideMark/>
          </w:tcPr>
          <w:p w14:paraId="05F202EB" w14:textId="1A5F241F" w:rsidR="00B95510" w:rsidRDefault="0002022A" w:rsidP="00C1155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4.435</w:t>
            </w:r>
          </w:p>
        </w:tc>
      </w:tr>
      <w:tr w:rsidR="00B95510" w14:paraId="34803E62" w14:textId="77777777" w:rsidTr="005F36D9">
        <w:trPr>
          <w:trHeight w:val="288"/>
        </w:trPr>
        <w:tc>
          <w:tcPr>
            <w:tcW w:w="4927" w:type="dxa"/>
            <w:tcBorders>
              <w:right w:val="single" w:sz="12" w:space="0" w:color="auto"/>
            </w:tcBorders>
            <w:noWrap/>
            <w:vAlign w:val="center"/>
            <w:hideMark/>
          </w:tcPr>
          <w:p w14:paraId="6EB79484" w14:textId="5CDCA4F6" w:rsidR="00B95510" w:rsidRPr="004808EB" w:rsidRDefault="00B95510" w:rsidP="00C1155A">
            <w:pPr>
              <w:jc w:val="center"/>
              <w:rPr>
                <w:rFonts w:ascii="Calibri" w:hAnsi="Calibri" w:cs="Calibri"/>
                <w:i/>
                <w:color w:val="000000"/>
                <w:sz w:val="22"/>
                <w:szCs w:val="22"/>
              </w:rPr>
            </w:pPr>
            <w:r w:rsidRPr="004808EB">
              <w:rPr>
                <w:rFonts w:ascii="Calibri" w:hAnsi="Calibri" w:cs="Calibri"/>
                <w:i/>
                <w:color w:val="000000"/>
                <w:sz w:val="22"/>
                <w:szCs w:val="22"/>
              </w:rPr>
              <w:t>A survey of heterogeneous computing: concepts and systems</w:t>
            </w:r>
          </w:p>
        </w:tc>
        <w:tc>
          <w:tcPr>
            <w:tcW w:w="4927" w:type="dxa"/>
            <w:tcBorders>
              <w:left w:val="single" w:sz="12" w:space="0" w:color="auto"/>
            </w:tcBorders>
            <w:noWrap/>
            <w:vAlign w:val="center"/>
            <w:hideMark/>
          </w:tcPr>
          <w:p w14:paraId="13C981AB" w14:textId="4133BDB3" w:rsidR="00B95510" w:rsidRDefault="0002022A" w:rsidP="00C1155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4.066</w:t>
            </w:r>
          </w:p>
        </w:tc>
      </w:tr>
    </w:tbl>
    <w:p w14:paraId="7BD025EA" w14:textId="77777777" w:rsidR="00BC7905" w:rsidRDefault="00BC7905" w:rsidP="00BC7905">
      <w:pPr>
        <w:pStyle w:val="IInivonaslova-Potpoglavlje"/>
        <w:numPr>
          <w:ilvl w:val="0"/>
          <w:numId w:val="0"/>
        </w:numPr>
        <w:ind w:left="567"/>
        <w:rPr>
          <w:lang w:val="sr-Cyrl-RS"/>
        </w:rPr>
      </w:pPr>
    </w:p>
    <w:p w14:paraId="2FC1DBE4" w14:textId="31C55EBC" w:rsidR="00742C16" w:rsidRPr="00742C16" w:rsidRDefault="00742C16" w:rsidP="00742C16">
      <w:pPr>
        <w:pStyle w:val="IInivonaslova-Potpoglavlje"/>
        <w:rPr>
          <w:lang w:val="sr-Cyrl-RS"/>
        </w:rPr>
      </w:pPr>
      <w:bookmarkStart w:id="48" w:name="_Toc31305714"/>
      <w:r>
        <w:rPr>
          <w:lang w:val="sr-Cyrl-RS"/>
        </w:rPr>
        <w:t xml:space="preserve">Који </w:t>
      </w:r>
      <w:r w:rsidR="00CA639D">
        <w:rPr>
          <w:lang w:val="sr-Cyrl-RS"/>
        </w:rPr>
        <w:t xml:space="preserve">часописи представљају </w:t>
      </w:r>
      <w:r w:rsidR="00D62D7E">
        <w:rPr>
          <w:lang w:val="sr-Cyrl-RS"/>
        </w:rPr>
        <w:t>мостове у мрежи часописа?</w:t>
      </w:r>
      <w:bookmarkEnd w:id="48"/>
    </w:p>
    <w:p w14:paraId="1473EA2D" w14:textId="77777777" w:rsidR="00E919C4" w:rsidRDefault="00D62D7E" w:rsidP="000249F0">
      <w:pPr>
        <w:ind w:firstLine="567"/>
        <w:rPr>
          <w:lang w:val="sr-Cyrl-RS"/>
        </w:rPr>
      </w:pPr>
      <w:r>
        <w:rPr>
          <w:lang w:val="sr-Cyrl-RS"/>
        </w:rPr>
        <w:t xml:space="preserve">Мостови у мрежи часописа су они чворови који имају велику релациону централност. Налажењем мостова у овој мрежи </w:t>
      </w:r>
      <w:r w:rsidR="00BC092D">
        <w:rPr>
          <w:lang w:val="sr-Cyrl-RS"/>
        </w:rPr>
        <w:t xml:space="preserve">уочавамо часописе који </w:t>
      </w:r>
      <w:r w:rsidR="0058560C">
        <w:rPr>
          <w:lang w:val="sr-Cyrl-RS"/>
        </w:rPr>
        <w:t xml:space="preserve">повезују највећи број аутора </w:t>
      </w:r>
      <w:r w:rsidR="00855691">
        <w:rPr>
          <w:lang w:val="sr-Cyrl-RS"/>
        </w:rPr>
        <w:t xml:space="preserve">који иначе објављују у </w:t>
      </w:r>
      <w:r w:rsidR="00D52C1A">
        <w:rPr>
          <w:lang w:val="sr-Cyrl-RS"/>
        </w:rPr>
        <w:t>различитим групама</w:t>
      </w:r>
      <w:r w:rsidR="00855691">
        <w:rPr>
          <w:lang w:val="sr-Cyrl-RS"/>
        </w:rPr>
        <w:t xml:space="preserve"> часописа.</w:t>
      </w:r>
    </w:p>
    <w:p w14:paraId="2F9C4F31" w14:textId="38223C66" w:rsidR="00ED690D" w:rsidRPr="00504755" w:rsidRDefault="000249F0" w:rsidP="000249F0">
      <w:pPr>
        <w:ind w:firstLine="567"/>
        <w:rPr>
          <w:lang w:val="sr-Cyrl-RS"/>
        </w:rPr>
      </w:pPr>
      <w:r>
        <w:rPr>
          <w:lang w:val="sr-Cyrl-RS"/>
        </w:rPr>
        <w:t xml:space="preserve"> </w:t>
      </w:r>
      <w:r w:rsidR="00ED690D">
        <w:rPr>
          <w:lang w:val="sr-Cyrl-RS"/>
        </w:rPr>
        <w:t>На наредној слици приказан</w:t>
      </w:r>
      <w:r w:rsidR="00A70920">
        <w:rPr>
          <w:lang w:val="sr-Cyrl-RS"/>
        </w:rPr>
        <w:t xml:space="preserve"> </w:t>
      </w:r>
      <w:r w:rsidR="00ED690D">
        <w:rPr>
          <w:lang w:val="sr-Cyrl-RS"/>
        </w:rPr>
        <w:t>је граф мреже часописа на којем су истакнути чворови са великом релационом централношћу</w:t>
      </w:r>
      <w:r w:rsidR="00A11FE1">
        <w:rPr>
          <w:lang w:val="sr-Cyrl-RS"/>
        </w:rPr>
        <w:t>.</w:t>
      </w:r>
    </w:p>
    <w:p w14:paraId="1925B682" w14:textId="77777777" w:rsidR="00BC7905" w:rsidRDefault="00BC7905" w:rsidP="0080408E">
      <w:pPr>
        <w:pStyle w:val="Osnovnitekst"/>
        <w:spacing w:line="240" w:lineRule="auto"/>
        <w:rPr>
          <w:lang w:val="sr-Cyrl-RS"/>
        </w:rPr>
      </w:pPr>
    </w:p>
    <w:p w14:paraId="1D0DE269" w14:textId="77777777" w:rsidR="00BC7905" w:rsidRDefault="00BC7905" w:rsidP="0080408E">
      <w:pPr>
        <w:pStyle w:val="Osnovnitekst"/>
        <w:spacing w:line="240" w:lineRule="auto"/>
        <w:rPr>
          <w:lang w:val="sr-Cyrl-RS"/>
        </w:rPr>
      </w:pPr>
    </w:p>
    <w:p w14:paraId="5B65A26A" w14:textId="77777777" w:rsidR="00BC7905" w:rsidRDefault="00BC7905" w:rsidP="0080408E">
      <w:pPr>
        <w:pStyle w:val="Osnovnitekst"/>
        <w:spacing w:line="240" w:lineRule="auto"/>
        <w:rPr>
          <w:lang w:val="sr-Cyrl-RS"/>
        </w:rPr>
      </w:pPr>
    </w:p>
    <w:p w14:paraId="63BB9046" w14:textId="77777777" w:rsidR="00BC7905" w:rsidRDefault="00BC7905" w:rsidP="0080408E">
      <w:pPr>
        <w:pStyle w:val="Osnovnitekst"/>
        <w:spacing w:line="240" w:lineRule="auto"/>
        <w:rPr>
          <w:lang w:val="sr-Cyrl-RS"/>
        </w:rPr>
      </w:pPr>
    </w:p>
    <w:p w14:paraId="1F551245" w14:textId="1E666213" w:rsidR="006726D8" w:rsidRDefault="00BC7905" w:rsidP="0080408E">
      <w:pPr>
        <w:pStyle w:val="Osnovnitekst"/>
        <w:spacing w:line="240" w:lineRule="auto"/>
        <w:rPr>
          <w:lang w:val="sr-Cyrl-RS"/>
        </w:rPr>
      </w:pPr>
      <w:r>
        <w:rPr>
          <w:noProof/>
        </w:rPr>
        <w:lastRenderedPageBreak/>
        <w:drawing>
          <wp:anchor distT="0" distB="0" distL="114300" distR="114300" simplePos="0" relativeHeight="251658241" behindDoc="0" locked="0" layoutInCell="1" allowOverlap="1" wp14:anchorId="2C12E8DD" wp14:editId="7F3D70E6">
            <wp:simplePos x="0" y="0"/>
            <wp:positionH relativeFrom="column">
              <wp:posOffset>295910</wp:posOffset>
            </wp:positionH>
            <wp:positionV relativeFrom="paragraph">
              <wp:posOffset>-445135</wp:posOffset>
            </wp:positionV>
            <wp:extent cx="5727700" cy="4420235"/>
            <wp:effectExtent l="0" t="0" r="0" b="0"/>
            <wp:wrapSquare wrapText="bothSides"/>
            <wp:docPr id="207947621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564A">
        <w:rPr>
          <w:lang w:val="sr-Cyrl-RS"/>
        </w:rPr>
        <w:t>Са овог графа можемо уочити пар чворова који се јасно истичу у односу на остале чворове.</w:t>
      </w:r>
      <w:r w:rsidR="00F96ED5">
        <w:rPr>
          <w:lang w:val="sr-Cyrl-RS"/>
        </w:rPr>
        <w:t xml:space="preserve"> </w:t>
      </w:r>
    </w:p>
    <w:p w14:paraId="33BB2E0C" w14:textId="0D161DCB" w:rsidR="006726D8" w:rsidRDefault="00F96ED5" w:rsidP="0080408E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Часопис </w:t>
      </w:r>
      <w:r w:rsidR="00703DBB">
        <w:rPr>
          <w:i/>
          <w:iCs/>
          <w:lang w:val="en-GB"/>
        </w:rPr>
        <w:t>Computer</w:t>
      </w:r>
      <w:r w:rsidR="00703DBB" w:rsidRPr="000901B7">
        <w:rPr>
          <w:i/>
          <w:iCs/>
          <w:lang w:val="sr-Cyrl-RS"/>
        </w:rPr>
        <w:t xml:space="preserve"> </w:t>
      </w:r>
      <w:r w:rsidR="00703DBB">
        <w:rPr>
          <w:i/>
          <w:iCs/>
          <w:lang w:val="en-GB"/>
        </w:rPr>
        <w:t>Science</w:t>
      </w:r>
      <w:r w:rsidR="00703DBB" w:rsidRPr="000901B7">
        <w:rPr>
          <w:i/>
          <w:iCs/>
          <w:lang w:val="sr-Cyrl-RS"/>
        </w:rPr>
        <w:t xml:space="preserve"> </w:t>
      </w:r>
      <w:r w:rsidR="00703DBB">
        <w:rPr>
          <w:i/>
          <w:iCs/>
          <w:lang w:val="en-GB"/>
        </w:rPr>
        <w:t>and</w:t>
      </w:r>
      <w:r w:rsidR="00703DBB" w:rsidRPr="000901B7">
        <w:rPr>
          <w:i/>
          <w:iCs/>
          <w:lang w:val="sr-Cyrl-RS"/>
        </w:rPr>
        <w:t xml:space="preserve"> </w:t>
      </w:r>
      <w:r w:rsidR="00703DBB">
        <w:rPr>
          <w:i/>
          <w:iCs/>
          <w:lang w:val="en-GB"/>
        </w:rPr>
        <w:t>Information</w:t>
      </w:r>
      <w:r w:rsidR="00703DBB" w:rsidRPr="000901B7">
        <w:rPr>
          <w:i/>
          <w:iCs/>
          <w:lang w:val="sr-Cyrl-RS"/>
        </w:rPr>
        <w:t xml:space="preserve"> </w:t>
      </w:r>
      <w:r w:rsidR="00703DBB">
        <w:rPr>
          <w:i/>
          <w:iCs/>
          <w:lang w:val="en-GB"/>
        </w:rPr>
        <w:t>Systems</w:t>
      </w:r>
      <w:r w:rsidR="00703DBB" w:rsidRPr="000901B7">
        <w:rPr>
          <w:i/>
          <w:iCs/>
          <w:lang w:val="sr-Cyrl-RS"/>
        </w:rPr>
        <w:t xml:space="preserve"> </w:t>
      </w:r>
      <w:r w:rsidR="00703DBB">
        <w:rPr>
          <w:lang w:val="sr-Cyrl-RS"/>
        </w:rPr>
        <w:t xml:space="preserve">је убедљиво </w:t>
      </w:r>
      <w:r w:rsidR="00390915">
        <w:rPr>
          <w:lang w:val="sr-Cyrl-RS"/>
        </w:rPr>
        <w:t>највећи мост у овој мрежи</w:t>
      </w:r>
      <w:r w:rsidR="000901B7">
        <w:rPr>
          <w:lang w:val="sr-Cyrl-RS"/>
        </w:rPr>
        <w:t xml:space="preserve"> и са оригиналног графа можемо</w:t>
      </w:r>
      <w:r w:rsidR="00617C5D">
        <w:rPr>
          <w:lang w:val="sr-Cyrl-RS"/>
        </w:rPr>
        <w:t xml:space="preserve"> уочити да он повезује чворове из свих комуна ове мреже.</w:t>
      </w:r>
      <w:r w:rsidR="0010276B">
        <w:rPr>
          <w:lang w:val="sr-Cyrl-RS"/>
        </w:rPr>
        <w:t xml:space="preserve"> </w:t>
      </w:r>
    </w:p>
    <w:p w14:paraId="4856D5DB" w14:textId="5E0A97B3" w:rsidR="00FF564A" w:rsidRDefault="0010276B" w:rsidP="0080408E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Поред овог часописа, </w:t>
      </w:r>
      <w:r w:rsidR="00162062">
        <w:rPr>
          <w:lang w:val="sr-Cyrl-RS"/>
        </w:rPr>
        <w:t xml:space="preserve">часопис </w:t>
      </w:r>
      <w:r w:rsidR="006726D8">
        <w:rPr>
          <w:i/>
          <w:iCs/>
          <w:lang w:val="en-GB"/>
        </w:rPr>
        <w:t>Yugoslav</w:t>
      </w:r>
      <w:r w:rsidR="006726D8" w:rsidRPr="006726D8">
        <w:rPr>
          <w:i/>
          <w:iCs/>
          <w:lang w:val="sr-Cyrl-RS"/>
        </w:rPr>
        <w:t xml:space="preserve"> </w:t>
      </w:r>
      <w:r w:rsidR="006726D8">
        <w:rPr>
          <w:i/>
          <w:iCs/>
          <w:lang w:val="en-GB"/>
        </w:rPr>
        <w:t>Journal</w:t>
      </w:r>
      <w:r w:rsidR="006726D8" w:rsidRPr="006726D8">
        <w:rPr>
          <w:i/>
          <w:iCs/>
          <w:lang w:val="sr-Cyrl-RS"/>
        </w:rPr>
        <w:t xml:space="preserve"> </w:t>
      </w:r>
      <w:r w:rsidR="006726D8">
        <w:rPr>
          <w:i/>
          <w:iCs/>
          <w:lang w:val="en-GB"/>
        </w:rPr>
        <w:t>of</w:t>
      </w:r>
      <w:r w:rsidR="006726D8" w:rsidRPr="006726D8">
        <w:rPr>
          <w:i/>
          <w:iCs/>
          <w:lang w:val="sr-Cyrl-RS"/>
        </w:rPr>
        <w:t xml:space="preserve"> </w:t>
      </w:r>
      <w:r w:rsidR="006726D8">
        <w:rPr>
          <w:i/>
          <w:iCs/>
          <w:lang w:val="en-GB"/>
        </w:rPr>
        <w:t>Operations</w:t>
      </w:r>
      <w:r w:rsidR="006726D8" w:rsidRPr="006726D8">
        <w:rPr>
          <w:i/>
          <w:iCs/>
          <w:lang w:val="sr-Cyrl-RS"/>
        </w:rPr>
        <w:t xml:space="preserve"> </w:t>
      </w:r>
      <w:r w:rsidR="006726D8">
        <w:rPr>
          <w:i/>
          <w:iCs/>
          <w:lang w:val="en-GB"/>
        </w:rPr>
        <w:t>Research</w:t>
      </w:r>
      <w:r w:rsidR="006726D8" w:rsidRPr="006726D8">
        <w:rPr>
          <w:i/>
          <w:iCs/>
          <w:lang w:val="sr-Cyrl-RS"/>
        </w:rPr>
        <w:t xml:space="preserve"> </w:t>
      </w:r>
      <w:r w:rsidR="006726D8">
        <w:rPr>
          <w:lang w:val="sr-Cyrl-RS"/>
        </w:rPr>
        <w:t xml:space="preserve">захвата велики број чворова из </w:t>
      </w:r>
      <w:r w:rsidR="00BA2652">
        <w:rPr>
          <w:lang w:val="sr-Cyrl-RS"/>
        </w:rPr>
        <w:t>пет</w:t>
      </w:r>
      <w:r w:rsidR="006726D8">
        <w:rPr>
          <w:lang w:val="sr-Cyrl-RS"/>
        </w:rPr>
        <w:t xml:space="preserve"> од </w:t>
      </w:r>
      <w:r w:rsidR="00BA2652">
        <w:rPr>
          <w:lang w:val="sr-Cyrl-RS"/>
        </w:rPr>
        <w:t>шест</w:t>
      </w:r>
      <w:r w:rsidR="006726D8">
        <w:rPr>
          <w:lang w:val="sr-Cyrl-RS"/>
        </w:rPr>
        <w:t xml:space="preserve"> комуна мреже, док из једне комуне захвата само један чвор. </w:t>
      </w:r>
      <w:r w:rsidR="00A514BE">
        <w:rPr>
          <w:lang w:val="sr-Cyrl-RS"/>
        </w:rPr>
        <w:t>Овај чвор представља други највећи мост у мрежи.</w:t>
      </w:r>
    </w:p>
    <w:p w14:paraId="3E2E543C" w14:textId="4C98D669" w:rsidR="006726D8" w:rsidRPr="006726D8" w:rsidRDefault="006726D8" w:rsidP="0080408E">
      <w:pPr>
        <w:pStyle w:val="Osnovnitekst"/>
        <w:spacing w:line="240" w:lineRule="auto"/>
        <w:rPr>
          <w:lang w:val="sr-Cyrl-RS"/>
        </w:rPr>
      </w:pPr>
      <w:r>
        <w:rPr>
          <w:lang w:val="sr-Cyrl-RS"/>
        </w:rPr>
        <w:t xml:space="preserve">Часописи који се поред ова два наведена истичу </w:t>
      </w:r>
      <w:r w:rsidR="008741FA">
        <w:rPr>
          <w:lang w:val="sr-Cyrl-RS"/>
        </w:rPr>
        <w:t>по релационој централности али у доста мањој мери су</w:t>
      </w:r>
      <w:r w:rsidR="00637BB5">
        <w:rPr>
          <w:lang w:val="sr-Cyrl-RS"/>
        </w:rPr>
        <w:t xml:space="preserve"> </w:t>
      </w:r>
      <w:r w:rsidR="00023A6F">
        <w:rPr>
          <w:i/>
          <w:iCs/>
          <w:lang w:val="en-GB"/>
        </w:rPr>
        <w:t>International</w:t>
      </w:r>
      <w:r w:rsidR="00023A6F" w:rsidRPr="00023A6F">
        <w:rPr>
          <w:i/>
          <w:iCs/>
          <w:lang w:val="sr-Cyrl-RS"/>
        </w:rPr>
        <w:t xml:space="preserve"> </w:t>
      </w:r>
      <w:r w:rsidR="00023A6F">
        <w:rPr>
          <w:i/>
          <w:iCs/>
          <w:lang w:val="en-GB"/>
        </w:rPr>
        <w:t>Journal</w:t>
      </w:r>
      <w:r w:rsidR="00023A6F" w:rsidRPr="00023A6F">
        <w:rPr>
          <w:i/>
          <w:iCs/>
          <w:lang w:val="sr-Cyrl-RS"/>
        </w:rPr>
        <w:t xml:space="preserve"> </w:t>
      </w:r>
      <w:r w:rsidR="00023A6F">
        <w:rPr>
          <w:i/>
          <w:iCs/>
          <w:lang w:val="en-GB"/>
        </w:rPr>
        <w:t>of</w:t>
      </w:r>
      <w:r w:rsidR="00023A6F" w:rsidRPr="00023A6F">
        <w:rPr>
          <w:i/>
          <w:iCs/>
          <w:lang w:val="sr-Cyrl-RS"/>
        </w:rPr>
        <w:t xml:space="preserve"> </w:t>
      </w:r>
      <w:r w:rsidR="00023A6F">
        <w:rPr>
          <w:i/>
          <w:iCs/>
          <w:lang w:val="en-GB"/>
        </w:rPr>
        <w:t>Engineering</w:t>
      </w:r>
      <w:r w:rsidR="00023A6F" w:rsidRPr="00023A6F">
        <w:rPr>
          <w:i/>
          <w:iCs/>
          <w:lang w:val="sr-Cyrl-RS"/>
        </w:rPr>
        <w:t xml:space="preserve"> </w:t>
      </w:r>
      <w:r w:rsidR="00023A6F">
        <w:rPr>
          <w:i/>
          <w:iCs/>
          <w:lang w:val="en-GB"/>
        </w:rPr>
        <w:t>Education</w:t>
      </w:r>
      <w:r w:rsidR="00023A6F" w:rsidRPr="00023A6F">
        <w:rPr>
          <w:i/>
          <w:iCs/>
          <w:lang w:val="sr-Cyrl-RS"/>
        </w:rPr>
        <w:t xml:space="preserve">, </w:t>
      </w:r>
      <w:r w:rsidR="00023A6F">
        <w:rPr>
          <w:i/>
          <w:iCs/>
          <w:lang w:val="en-GB"/>
        </w:rPr>
        <w:t>Journal</w:t>
      </w:r>
      <w:r w:rsidR="00023A6F" w:rsidRPr="00023A6F">
        <w:rPr>
          <w:i/>
          <w:iCs/>
          <w:lang w:val="sr-Cyrl-RS"/>
        </w:rPr>
        <w:t xml:space="preserve"> </w:t>
      </w:r>
      <w:r w:rsidR="00023A6F">
        <w:rPr>
          <w:i/>
          <w:iCs/>
          <w:lang w:val="en-GB"/>
        </w:rPr>
        <w:t>of</w:t>
      </w:r>
      <w:r w:rsidR="00023A6F" w:rsidRPr="00023A6F">
        <w:rPr>
          <w:i/>
          <w:iCs/>
          <w:lang w:val="sr-Cyrl-RS"/>
        </w:rPr>
        <w:t xml:space="preserve"> </w:t>
      </w:r>
      <w:r w:rsidR="00023A6F">
        <w:rPr>
          <w:i/>
          <w:iCs/>
          <w:lang w:val="en-GB"/>
        </w:rPr>
        <w:t>Universal</w:t>
      </w:r>
      <w:r w:rsidR="00023A6F" w:rsidRPr="00023A6F">
        <w:rPr>
          <w:i/>
          <w:iCs/>
          <w:lang w:val="sr-Cyrl-RS"/>
        </w:rPr>
        <w:t xml:space="preserve"> </w:t>
      </w:r>
      <w:r w:rsidR="00023A6F">
        <w:rPr>
          <w:i/>
          <w:iCs/>
          <w:lang w:val="en-GB"/>
        </w:rPr>
        <w:t>Computer</w:t>
      </w:r>
      <w:r w:rsidR="00023A6F" w:rsidRPr="00023A6F">
        <w:rPr>
          <w:i/>
          <w:iCs/>
          <w:lang w:val="sr-Cyrl-RS"/>
        </w:rPr>
        <w:t xml:space="preserve"> </w:t>
      </w:r>
      <w:r w:rsidR="00023A6F">
        <w:rPr>
          <w:i/>
          <w:iCs/>
          <w:lang w:val="en-GB"/>
        </w:rPr>
        <w:t>Science</w:t>
      </w:r>
      <w:r w:rsidR="00023A6F" w:rsidRPr="00023A6F">
        <w:rPr>
          <w:i/>
          <w:iCs/>
          <w:lang w:val="sr-Cyrl-RS"/>
        </w:rPr>
        <w:t xml:space="preserve">, </w:t>
      </w:r>
      <w:r w:rsidR="00023A6F">
        <w:rPr>
          <w:i/>
          <w:iCs/>
          <w:lang w:val="en-GB"/>
        </w:rPr>
        <w:t>Advances</w:t>
      </w:r>
      <w:r w:rsidR="00023A6F" w:rsidRPr="00023A6F">
        <w:rPr>
          <w:i/>
          <w:iCs/>
          <w:lang w:val="sr-Cyrl-RS"/>
        </w:rPr>
        <w:t xml:space="preserve"> </w:t>
      </w:r>
      <w:r w:rsidR="00023A6F">
        <w:rPr>
          <w:i/>
          <w:iCs/>
          <w:lang w:val="en-GB"/>
        </w:rPr>
        <w:t>in</w:t>
      </w:r>
      <w:r w:rsidR="00023A6F" w:rsidRPr="00023A6F">
        <w:rPr>
          <w:i/>
          <w:iCs/>
          <w:lang w:val="sr-Cyrl-RS"/>
        </w:rPr>
        <w:t xml:space="preserve"> </w:t>
      </w:r>
      <w:r w:rsidR="00023A6F">
        <w:rPr>
          <w:i/>
          <w:iCs/>
          <w:lang w:val="en-GB"/>
        </w:rPr>
        <w:t>Computers</w:t>
      </w:r>
      <w:r w:rsidR="00023A6F" w:rsidRPr="00023A6F">
        <w:rPr>
          <w:i/>
          <w:iCs/>
          <w:lang w:val="sr-Cyrl-RS"/>
        </w:rPr>
        <w:t xml:space="preserve">, </w:t>
      </w:r>
      <w:r w:rsidR="00545691">
        <w:rPr>
          <w:i/>
          <w:iCs/>
          <w:lang w:val="en-GB"/>
        </w:rPr>
        <w:t>International</w:t>
      </w:r>
      <w:r w:rsidR="00545691" w:rsidRPr="00C9615A">
        <w:rPr>
          <w:i/>
          <w:iCs/>
          <w:lang w:val="sr-Cyrl-RS"/>
        </w:rPr>
        <w:t xml:space="preserve"> </w:t>
      </w:r>
      <w:r w:rsidR="00545691">
        <w:rPr>
          <w:i/>
          <w:iCs/>
          <w:lang w:val="en-GB"/>
        </w:rPr>
        <w:t>Journal</w:t>
      </w:r>
      <w:r w:rsidR="00545691" w:rsidRPr="00C9615A">
        <w:rPr>
          <w:i/>
          <w:iCs/>
          <w:lang w:val="sr-Cyrl-RS"/>
        </w:rPr>
        <w:t xml:space="preserve"> </w:t>
      </w:r>
      <w:r w:rsidR="00545691">
        <w:rPr>
          <w:i/>
          <w:iCs/>
          <w:lang w:val="en-GB"/>
        </w:rPr>
        <w:t>of</w:t>
      </w:r>
      <w:r w:rsidR="00545691" w:rsidRPr="00C9615A">
        <w:rPr>
          <w:i/>
          <w:iCs/>
          <w:lang w:val="sr-Cyrl-RS"/>
        </w:rPr>
        <w:t xml:space="preserve"> </w:t>
      </w:r>
      <w:r w:rsidR="00545691">
        <w:rPr>
          <w:i/>
          <w:iCs/>
          <w:lang w:val="en-GB"/>
        </w:rPr>
        <w:t>Computers</w:t>
      </w:r>
      <w:r w:rsidR="00545691" w:rsidRPr="00C9615A">
        <w:rPr>
          <w:i/>
          <w:iCs/>
          <w:lang w:val="sr-Cyrl-RS"/>
        </w:rPr>
        <w:t xml:space="preserve"> </w:t>
      </w:r>
      <w:r w:rsidR="00545691">
        <w:rPr>
          <w:i/>
          <w:iCs/>
          <w:lang w:val="en-GB"/>
        </w:rPr>
        <w:t>and</w:t>
      </w:r>
      <w:r w:rsidR="00545691" w:rsidRPr="00C9615A">
        <w:rPr>
          <w:i/>
          <w:iCs/>
          <w:lang w:val="sr-Cyrl-RS"/>
        </w:rPr>
        <w:t xml:space="preserve"> </w:t>
      </w:r>
      <w:r w:rsidR="00545691">
        <w:rPr>
          <w:i/>
          <w:iCs/>
          <w:lang w:val="en-GB"/>
        </w:rPr>
        <w:t>Applications</w:t>
      </w:r>
      <w:r w:rsidR="00FE240A" w:rsidRPr="00C9615A">
        <w:rPr>
          <w:i/>
          <w:iCs/>
          <w:lang w:val="sr-Cyrl-RS"/>
        </w:rPr>
        <w:t xml:space="preserve">, </w:t>
      </w:r>
      <w:r w:rsidR="00FE240A">
        <w:rPr>
          <w:lang w:val="sr-Cyrl-RS"/>
        </w:rPr>
        <w:t xml:space="preserve">и </w:t>
      </w:r>
      <w:r w:rsidR="00C9615A">
        <w:rPr>
          <w:rFonts w:hint="eastAsia"/>
          <w:i/>
          <w:iCs/>
          <w:lang w:val="sr-Cyrl-RS" w:eastAsia="ja-JP"/>
        </w:rPr>
        <w:t>L</w:t>
      </w:r>
      <w:r w:rsidR="00C9615A">
        <w:rPr>
          <w:i/>
          <w:iCs/>
          <w:lang w:val="sr-Cyrl-RS" w:eastAsia="ja-JP"/>
        </w:rPr>
        <w:t>ecture Notes in Computer Science (including subseries</w:t>
      </w:r>
      <w:r w:rsidR="00E17CBE">
        <w:rPr>
          <w:i/>
          <w:iCs/>
          <w:lang w:val="sr-Cyrl-RS" w:eastAsia="ja-JP"/>
        </w:rPr>
        <w:t xml:space="preserve"> Lecture Notes in Artificial Intelligence </w:t>
      </w:r>
      <w:r w:rsidR="003247AE">
        <w:rPr>
          <w:i/>
          <w:iCs/>
          <w:lang w:val="sr-Cyrl-RS" w:eastAsia="ja-JP"/>
        </w:rPr>
        <w:t>and Lecture Notes in Bioinformatics</w:t>
      </w:r>
      <w:r w:rsidR="005C6D21">
        <w:rPr>
          <w:i/>
          <w:iCs/>
          <w:lang w:val="sr-Cyrl-RS" w:eastAsia="ja-JP"/>
        </w:rPr>
        <w:t>)</w:t>
      </w:r>
      <w:r w:rsidR="009B2A7A">
        <w:rPr>
          <w:lang w:val="sr-Cyrl-RS"/>
        </w:rPr>
        <w:t>. Ови часописи</w:t>
      </w:r>
      <w:r w:rsidR="00A514BE">
        <w:rPr>
          <w:lang w:val="sr-Cyrl-RS"/>
        </w:rPr>
        <w:t xml:space="preserve"> су мостови који</w:t>
      </w:r>
      <w:r w:rsidR="009B2A7A">
        <w:rPr>
          <w:lang w:val="sr-Cyrl-RS"/>
        </w:rPr>
        <w:t xml:space="preserve"> захватају чворове</w:t>
      </w:r>
      <w:r w:rsidR="00637BB5">
        <w:rPr>
          <w:lang w:val="sr-Cyrl-RS"/>
        </w:rPr>
        <w:t xml:space="preserve"> </w:t>
      </w:r>
      <w:r w:rsidR="00950F30">
        <w:rPr>
          <w:lang w:val="sr-Cyrl-RS"/>
        </w:rPr>
        <w:t xml:space="preserve">из </w:t>
      </w:r>
      <w:r w:rsidR="008B3897">
        <w:rPr>
          <w:lang w:val="sr-Cyrl-RS"/>
        </w:rPr>
        <w:t>три до пет</w:t>
      </w:r>
      <w:r w:rsidR="00637BB5">
        <w:rPr>
          <w:lang w:val="sr-Cyrl-RS"/>
        </w:rPr>
        <w:t xml:space="preserve"> комуна ове мреже.</w:t>
      </w:r>
    </w:p>
    <w:p w14:paraId="364F020D" w14:textId="0BF06A40" w:rsidR="006F5267" w:rsidRPr="00A430CC" w:rsidRDefault="006F5267" w:rsidP="00547A2A">
      <w:pPr>
        <w:pStyle w:val="Oznakaslike"/>
        <w:rPr>
          <w:lang w:val="sr-Cyrl-RS"/>
        </w:rPr>
      </w:pPr>
    </w:p>
    <w:sectPr w:rsidR="006F5267" w:rsidRPr="00A430CC" w:rsidSect="00847C33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 w:code="9"/>
      <w:pgMar w:top="1701" w:right="1134" w:bottom="170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2C374C" w14:textId="77777777" w:rsidR="003C3092" w:rsidRDefault="003C3092">
      <w:r>
        <w:separator/>
      </w:r>
    </w:p>
  </w:endnote>
  <w:endnote w:type="continuationSeparator" w:id="0">
    <w:p w14:paraId="52B94984" w14:textId="77777777" w:rsidR="003C3092" w:rsidRDefault="003C3092">
      <w:r>
        <w:continuationSeparator/>
      </w:r>
    </w:p>
  </w:endnote>
  <w:endnote w:type="continuationNotice" w:id="1">
    <w:p w14:paraId="020ED9A6" w14:textId="77777777" w:rsidR="003C3092" w:rsidRDefault="003C309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47721B" w14:textId="77777777" w:rsidR="00881173" w:rsidRDefault="00881173" w:rsidP="00207E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0F14A8E" w14:textId="77777777" w:rsidR="00881173" w:rsidRDefault="00881173" w:rsidP="00847C3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3F83A5" w14:textId="77777777" w:rsidR="00881173" w:rsidRDefault="00881173" w:rsidP="00207E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48</w:t>
    </w:r>
    <w:r>
      <w:rPr>
        <w:rStyle w:val="PageNumber"/>
      </w:rPr>
      <w:fldChar w:fldCharType="end"/>
    </w:r>
  </w:p>
  <w:p w14:paraId="5EAA2C0D" w14:textId="77777777" w:rsidR="00881173" w:rsidRDefault="00881173" w:rsidP="00847C33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260154" w14:textId="77777777" w:rsidR="00881173" w:rsidRDefault="008811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D081A7" w14:textId="77777777" w:rsidR="003C3092" w:rsidRDefault="003C3092">
      <w:r>
        <w:separator/>
      </w:r>
    </w:p>
  </w:footnote>
  <w:footnote w:type="continuationSeparator" w:id="0">
    <w:p w14:paraId="05020761" w14:textId="77777777" w:rsidR="003C3092" w:rsidRDefault="003C3092">
      <w:r>
        <w:continuationSeparator/>
      </w:r>
    </w:p>
  </w:footnote>
  <w:footnote w:type="continuationNotice" w:id="1">
    <w:p w14:paraId="23C91F66" w14:textId="77777777" w:rsidR="003C3092" w:rsidRDefault="003C309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4D637F" w14:textId="77777777" w:rsidR="00881173" w:rsidRDefault="0088117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73D012" w14:textId="77777777" w:rsidR="00881173" w:rsidRDefault="0088117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EAD40B" w14:textId="77777777" w:rsidR="00881173" w:rsidRDefault="0088117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0779F"/>
    <w:multiLevelType w:val="multilevel"/>
    <w:tmpl w:val="FA60F092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9AB0C33"/>
    <w:multiLevelType w:val="multilevel"/>
    <w:tmpl w:val="A10A9DC8"/>
    <w:lvl w:ilvl="0">
      <w:start w:val="1"/>
      <w:numFmt w:val="upperLetter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hadow/>
        <w:emboss w:val="0"/>
        <w:imprint w:val="0"/>
        <w:sz w:val="72"/>
        <w:szCs w:val="72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13B53AA0"/>
    <w:multiLevelType w:val="multilevel"/>
    <w:tmpl w:val="0C14B500"/>
    <w:lvl w:ilvl="0">
      <w:start w:val="1"/>
      <w:numFmt w:val="decimal"/>
      <w:lvlText w:val="[%1]"/>
      <w:lvlJc w:val="left"/>
      <w:pPr>
        <w:tabs>
          <w:tab w:val="num" w:pos="567"/>
        </w:tabs>
        <w:ind w:left="567" w:hanging="207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61D160A"/>
    <w:multiLevelType w:val="multilevel"/>
    <w:tmpl w:val="E7E4B1AE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80B1E3D"/>
    <w:multiLevelType w:val="multilevel"/>
    <w:tmpl w:val="3000CF50"/>
    <w:lvl w:ilvl="0">
      <w:start w:val="1"/>
      <w:numFmt w:val="decimal"/>
      <w:pStyle w:val="Inivonaslova-Poglavlje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shadow/>
        <w:emboss w:val="0"/>
        <w:imprint w:val="0"/>
        <w:sz w:val="56"/>
        <w:szCs w:val="56"/>
      </w:rPr>
    </w:lvl>
    <w:lvl w:ilvl="1">
      <w:start w:val="1"/>
      <w:numFmt w:val="decimal"/>
      <w:pStyle w:val="IInivonaslova-Potpoglavlje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IIInivonaslova-Odeljak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pStyle w:val="IVnivonaslova-Pododeljak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21CB2787"/>
    <w:multiLevelType w:val="multilevel"/>
    <w:tmpl w:val="B552B572"/>
    <w:lvl w:ilvl="0">
      <w:start w:val="1"/>
      <w:numFmt w:val="upperLetter"/>
      <w:lvlText w:val="%1. 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hadow/>
        <w:emboss w:val="0"/>
        <w:imprint w:val="0"/>
        <w:sz w:val="72"/>
        <w:szCs w:val="72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 w15:restartNumberingAfterBreak="0">
    <w:nsid w:val="2384389C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7" w15:restartNumberingAfterBreak="0">
    <w:nsid w:val="241D3484"/>
    <w:multiLevelType w:val="hybridMultilevel"/>
    <w:tmpl w:val="E9FCF28E"/>
    <w:lvl w:ilvl="0" w:tplc="1714DDF6">
      <w:start w:val="1"/>
      <w:numFmt w:val="decimal"/>
      <w:lvlText w:val="%1)"/>
      <w:lvlJc w:val="left"/>
      <w:pPr>
        <w:ind w:left="103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55" w:hanging="360"/>
      </w:pPr>
    </w:lvl>
    <w:lvl w:ilvl="2" w:tplc="0809001B" w:tentative="1">
      <w:start w:val="1"/>
      <w:numFmt w:val="lowerRoman"/>
      <w:lvlText w:val="%3."/>
      <w:lvlJc w:val="right"/>
      <w:pPr>
        <w:ind w:left="2475" w:hanging="180"/>
      </w:pPr>
    </w:lvl>
    <w:lvl w:ilvl="3" w:tplc="0809000F" w:tentative="1">
      <w:start w:val="1"/>
      <w:numFmt w:val="decimal"/>
      <w:lvlText w:val="%4."/>
      <w:lvlJc w:val="left"/>
      <w:pPr>
        <w:ind w:left="3195" w:hanging="360"/>
      </w:pPr>
    </w:lvl>
    <w:lvl w:ilvl="4" w:tplc="08090019" w:tentative="1">
      <w:start w:val="1"/>
      <w:numFmt w:val="lowerLetter"/>
      <w:lvlText w:val="%5."/>
      <w:lvlJc w:val="left"/>
      <w:pPr>
        <w:ind w:left="3915" w:hanging="360"/>
      </w:pPr>
    </w:lvl>
    <w:lvl w:ilvl="5" w:tplc="0809001B" w:tentative="1">
      <w:start w:val="1"/>
      <w:numFmt w:val="lowerRoman"/>
      <w:lvlText w:val="%6."/>
      <w:lvlJc w:val="right"/>
      <w:pPr>
        <w:ind w:left="4635" w:hanging="180"/>
      </w:pPr>
    </w:lvl>
    <w:lvl w:ilvl="6" w:tplc="0809000F" w:tentative="1">
      <w:start w:val="1"/>
      <w:numFmt w:val="decimal"/>
      <w:lvlText w:val="%7."/>
      <w:lvlJc w:val="left"/>
      <w:pPr>
        <w:ind w:left="5355" w:hanging="360"/>
      </w:pPr>
    </w:lvl>
    <w:lvl w:ilvl="7" w:tplc="08090019" w:tentative="1">
      <w:start w:val="1"/>
      <w:numFmt w:val="lowerLetter"/>
      <w:lvlText w:val="%8."/>
      <w:lvlJc w:val="left"/>
      <w:pPr>
        <w:ind w:left="6075" w:hanging="360"/>
      </w:pPr>
    </w:lvl>
    <w:lvl w:ilvl="8" w:tplc="080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8" w15:restartNumberingAfterBreak="0">
    <w:nsid w:val="27C57713"/>
    <w:multiLevelType w:val="multilevel"/>
    <w:tmpl w:val="2EE8C9E0"/>
    <w:lvl w:ilvl="0">
      <w:start w:val="1"/>
      <w:numFmt w:val="upperLetter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hadow/>
        <w:emboss w:val="0"/>
        <w:imprint w:val="0"/>
        <w:sz w:val="72"/>
        <w:szCs w:val="72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2A151B67"/>
    <w:multiLevelType w:val="multilevel"/>
    <w:tmpl w:val="5180077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shadow/>
        <w:emboss w:val="0"/>
        <w:imprint w:val="0"/>
        <w:sz w:val="72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 w15:restartNumberingAfterBreak="0">
    <w:nsid w:val="37736A81"/>
    <w:multiLevelType w:val="hybridMultilevel"/>
    <w:tmpl w:val="45ECCC72"/>
    <w:lvl w:ilvl="0" w:tplc="C72ED1D4">
      <w:start w:val="1"/>
      <w:numFmt w:val="decimal"/>
      <w:lvlText w:val="%1."/>
      <w:lvlJc w:val="left"/>
      <w:pPr>
        <w:ind w:left="103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55" w:hanging="360"/>
      </w:pPr>
    </w:lvl>
    <w:lvl w:ilvl="2" w:tplc="0809001B" w:tentative="1">
      <w:start w:val="1"/>
      <w:numFmt w:val="lowerRoman"/>
      <w:lvlText w:val="%3."/>
      <w:lvlJc w:val="right"/>
      <w:pPr>
        <w:ind w:left="2475" w:hanging="180"/>
      </w:pPr>
    </w:lvl>
    <w:lvl w:ilvl="3" w:tplc="0809000F" w:tentative="1">
      <w:start w:val="1"/>
      <w:numFmt w:val="decimal"/>
      <w:lvlText w:val="%4."/>
      <w:lvlJc w:val="left"/>
      <w:pPr>
        <w:ind w:left="3195" w:hanging="360"/>
      </w:pPr>
    </w:lvl>
    <w:lvl w:ilvl="4" w:tplc="08090019" w:tentative="1">
      <w:start w:val="1"/>
      <w:numFmt w:val="lowerLetter"/>
      <w:lvlText w:val="%5."/>
      <w:lvlJc w:val="left"/>
      <w:pPr>
        <w:ind w:left="3915" w:hanging="360"/>
      </w:pPr>
    </w:lvl>
    <w:lvl w:ilvl="5" w:tplc="0809001B" w:tentative="1">
      <w:start w:val="1"/>
      <w:numFmt w:val="lowerRoman"/>
      <w:lvlText w:val="%6."/>
      <w:lvlJc w:val="right"/>
      <w:pPr>
        <w:ind w:left="4635" w:hanging="180"/>
      </w:pPr>
    </w:lvl>
    <w:lvl w:ilvl="6" w:tplc="0809000F" w:tentative="1">
      <w:start w:val="1"/>
      <w:numFmt w:val="decimal"/>
      <w:lvlText w:val="%7."/>
      <w:lvlJc w:val="left"/>
      <w:pPr>
        <w:ind w:left="5355" w:hanging="360"/>
      </w:pPr>
    </w:lvl>
    <w:lvl w:ilvl="7" w:tplc="08090019" w:tentative="1">
      <w:start w:val="1"/>
      <w:numFmt w:val="lowerLetter"/>
      <w:lvlText w:val="%8."/>
      <w:lvlJc w:val="left"/>
      <w:pPr>
        <w:ind w:left="6075" w:hanging="360"/>
      </w:pPr>
    </w:lvl>
    <w:lvl w:ilvl="8" w:tplc="080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11" w15:restartNumberingAfterBreak="0">
    <w:nsid w:val="380E2199"/>
    <w:multiLevelType w:val="multilevel"/>
    <w:tmpl w:val="321E116E"/>
    <w:lvl w:ilvl="0">
      <w:start w:val="1"/>
      <w:numFmt w:val="bullet"/>
      <w:pStyle w:val="Nabrajanje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12" w15:restartNumberingAfterBreak="0">
    <w:nsid w:val="493F4564"/>
    <w:multiLevelType w:val="multilevel"/>
    <w:tmpl w:val="1E88AC0E"/>
    <w:lvl w:ilvl="0">
      <w:start w:val="1"/>
      <w:numFmt w:val="upperLetter"/>
      <w:pStyle w:val="Prilog-Inivonaslova"/>
      <w:lvlText w:val="%1. 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hadow/>
        <w:emboss w:val="0"/>
        <w:imprint w:val="0"/>
        <w:sz w:val="56"/>
        <w:szCs w:val="56"/>
      </w:rPr>
    </w:lvl>
    <w:lvl w:ilvl="1">
      <w:start w:val="1"/>
      <w:numFmt w:val="decimal"/>
      <w:pStyle w:val="Prilog-IInivonaslova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Prilog-IIInivonaslova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pStyle w:val="Prilog-IVnivonaslova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49F21FE5"/>
    <w:multiLevelType w:val="multilevel"/>
    <w:tmpl w:val="E6D6290C"/>
    <w:lvl w:ilvl="0">
      <w:start w:val="1"/>
      <w:numFmt w:val="upperLetter"/>
      <w:lvlText w:val="%1. 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hadow/>
        <w:emboss w:val="0"/>
        <w:imprint w:val="0"/>
        <w:sz w:val="72"/>
        <w:szCs w:val="72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4BF53B44"/>
    <w:multiLevelType w:val="hybridMultilevel"/>
    <w:tmpl w:val="112C18AA"/>
    <w:lvl w:ilvl="0" w:tplc="8912144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0424AC1"/>
    <w:multiLevelType w:val="multilevel"/>
    <w:tmpl w:val="D78218F2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shadow/>
        <w:emboss w:val="0"/>
        <w:imprint w:val="0"/>
        <w:sz w:val="72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54C563D4"/>
    <w:multiLevelType w:val="hybridMultilevel"/>
    <w:tmpl w:val="D77A0FEE"/>
    <w:lvl w:ilvl="0" w:tplc="0F6CEC9C">
      <w:numFmt w:val="bullet"/>
      <w:lvlText w:val="–"/>
      <w:lvlJc w:val="left"/>
      <w:pPr>
        <w:ind w:left="45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7" w15:restartNumberingAfterBreak="0">
    <w:nsid w:val="5566652B"/>
    <w:multiLevelType w:val="hybridMultilevel"/>
    <w:tmpl w:val="FA60F092"/>
    <w:lvl w:ilvl="0" w:tplc="976A6D14">
      <w:start w:val="1"/>
      <w:numFmt w:val="decimal"/>
      <w:pStyle w:val="Referenca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DF282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586A06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5310E4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5C8CD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61ED70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B766665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4EFF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A20213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5B2E2EEC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9" w15:restartNumberingAfterBreak="0">
    <w:nsid w:val="5E42591B"/>
    <w:multiLevelType w:val="multilevel"/>
    <w:tmpl w:val="5C8E0C22"/>
    <w:lvl w:ilvl="0">
      <w:start w:val="1"/>
      <w:numFmt w:val="decimal"/>
      <w:suff w:val="space"/>
      <w:lvlText w:val="%1)"/>
      <w:lvlJc w:val="left"/>
      <w:pPr>
        <w:ind w:left="0" w:firstLine="675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20" w15:restartNumberingAfterBreak="0">
    <w:nsid w:val="606954CA"/>
    <w:multiLevelType w:val="multilevel"/>
    <w:tmpl w:val="381E2EF2"/>
    <w:lvl w:ilvl="0">
      <w:start w:val="1"/>
      <w:numFmt w:val="decimal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20"/>
        </w:tabs>
        <w:ind w:left="18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80"/>
        </w:tabs>
        <w:ind w:left="21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40"/>
        </w:tabs>
        <w:ind w:left="25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00"/>
        </w:tabs>
        <w:ind w:left="29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60"/>
        </w:tabs>
        <w:ind w:left="32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20"/>
        </w:tabs>
        <w:ind w:left="3620" w:hanging="360"/>
      </w:pPr>
      <w:rPr>
        <w:rFonts w:hint="default"/>
      </w:rPr>
    </w:lvl>
  </w:abstractNum>
  <w:abstractNum w:abstractNumId="21" w15:restartNumberingAfterBreak="0">
    <w:nsid w:val="607778D8"/>
    <w:multiLevelType w:val="multilevel"/>
    <w:tmpl w:val="E2743872"/>
    <w:lvl w:ilvl="0">
      <w:start w:val="1"/>
      <w:numFmt w:val="decimal"/>
      <w:suff w:val="space"/>
      <w:lvlText w:val="%1)"/>
      <w:lvlJc w:val="left"/>
      <w:pPr>
        <w:ind w:left="0" w:firstLine="675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5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47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19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1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3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5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07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95" w:hanging="180"/>
      </w:pPr>
      <w:rPr>
        <w:rFonts w:hint="default"/>
      </w:rPr>
    </w:lvl>
  </w:abstractNum>
  <w:abstractNum w:abstractNumId="22" w15:restartNumberingAfterBreak="0">
    <w:nsid w:val="62DD7F96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23" w15:restartNumberingAfterBreak="0">
    <w:nsid w:val="676D03F2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4" w15:restartNumberingAfterBreak="0">
    <w:nsid w:val="67D6373D"/>
    <w:multiLevelType w:val="multilevel"/>
    <w:tmpl w:val="9FAC1E28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DC3293B"/>
    <w:multiLevelType w:val="singleLevel"/>
    <w:tmpl w:val="8766F964"/>
    <w:lvl w:ilvl="0">
      <w:start w:val="1"/>
      <w:numFmt w:val="decimal"/>
      <w:lvlText w:val="[%1]"/>
      <w:lvlJc w:val="left"/>
      <w:pPr>
        <w:tabs>
          <w:tab w:val="num" w:pos="1080"/>
        </w:tabs>
        <w:ind w:left="1080" w:hanging="720"/>
      </w:pPr>
      <w:rPr>
        <w:rFonts w:hint="default"/>
        <w:sz w:val="24"/>
        <w:szCs w:val="24"/>
        <w:lang w:val="sr-Latn-CS"/>
      </w:rPr>
    </w:lvl>
  </w:abstractNum>
  <w:abstractNum w:abstractNumId="26" w15:restartNumberingAfterBreak="0">
    <w:nsid w:val="6F456B24"/>
    <w:multiLevelType w:val="multilevel"/>
    <w:tmpl w:val="A18AC4D2"/>
    <w:lvl w:ilvl="0">
      <w:start w:val="1"/>
      <w:numFmt w:val="decimal"/>
      <w:pStyle w:val="Numerisanonabrajanje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01"/>
        </w:tabs>
        <w:ind w:left="170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140"/>
        </w:tabs>
        <w:ind w:left="11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500"/>
        </w:tabs>
        <w:ind w:left="15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1860"/>
        </w:tabs>
        <w:ind w:left="18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220"/>
        </w:tabs>
        <w:ind w:left="22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580"/>
        </w:tabs>
        <w:ind w:left="25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2940"/>
        </w:tabs>
        <w:ind w:left="2940" w:hanging="360"/>
      </w:pPr>
      <w:rPr>
        <w:rFonts w:hint="default"/>
      </w:rPr>
    </w:lvl>
  </w:abstractNum>
  <w:abstractNum w:abstractNumId="27" w15:restartNumberingAfterBreak="0">
    <w:nsid w:val="726614E5"/>
    <w:multiLevelType w:val="hybridMultilevel"/>
    <w:tmpl w:val="078251A4"/>
    <w:lvl w:ilvl="0" w:tplc="B49C4CF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4A6E8D"/>
    <w:multiLevelType w:val="multilevel"/>
    <w:tmpl w:val="381E2EF2"/>
    <w:lvl w:ilvl="0">
      <w:start w:val="1"/>
      <w:numFmt w:val="decimal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20"/>
        </w:tabs>
        <w:ind w:left="18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80"/>
        </w:tabs>
        <w:ind w:left="21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40"/>
        </w:tabs>
        <w:ind w:left="25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00"/>
        </w:tabs>
        <w:ind w:left="29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60"/>
        </w:tabs>
        <w:ind w:left="32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20"/>
        </w:tabs>
        <w:ind w:left="3620" w:hanging="360"/>
      </w:pPr>
      <w:rPr>
        <w:rFonts w:hint="default"/>
      </w:rPr>
    </w:lvl>
  </w:abstractNum>
  <w:abstractNum w:abstractNumId="29" w15:restartNumberingAfterBreak="0">
    <w:nsid w:val="7A8C1558"/>
    <w:multiLevelType w:val="hybridMultilevel"/>
    <w:tmpl w:val="ACBAFC6A"/>
    <w:lvl w:ilvl="0" w:tplc="02D4C2B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AD76130"/>
    <w:multiLevelType w:val="hybridMultilevel"/>
    <w:tmpl w:val="64D00FE4"/>
    <w:lvl w:ilvl="0" w:tplc="241A000F">
      <w:start w:val="1"/>
      <w:numFmt w:val="decimal"/>
      <w:lvlText w:val="%1."/>
      <w:lvlJc w:val="left"/>
      <w:pPr>
        <w:ind w:left="1440" w:hanging="360"/>
      </w:pPr>
    </w:lvl>
    <w:lvl w:ilvl="1" w:tplc="241A0019" w:tentative="1">
      <w:start w:val="1"/>
      <w:numFmt w:val="lowerLetter"/>
      <w:lvlText w:val="%2."/>
      <w:lvlJc w:val="left"/>
      <w:pPr>
        <w:ind w:left="2160" w:hanging="360"/>
      </w:pPr>
    </w:lvl>
    <w:lvl w:ilvl="2" w:tplc="241A001B" w:tentative="1">
      <w:start w:val="1"/>
      <w:numFmt w:val="lowerRoman"/>
      <w:lvlText w:val="%3."/>
      <w:lvlJc w:val="right"/>
      <w:pPr>
        <w:ind w:left="2880" w:hanging="180"/>
      </w:pPr>
    </w:lvl>
    <w:lvl w:ilvl="3" w:tplc="241A000F" w:tentative="1">
      <w:start w:val="1"/>
      <w:numFmt w:val="decimal"/>
      <w:lvlText w:val="%4."/>
      <w:lvlJc w:val="left"/>
      <w:pPr>
        <w:ind w:left="3600" w:hanging="360"/>
      </w:pPr>
    </w:lvl>
    <w:lvl w:ilvl="4" w:tplc="241A0019" w:tentative="1">
      <w:start w:val="1"/>
      <w:numFmt w:val="lowerLetter"/>
      <w:lvlText w:val="%5."/>
      <w:lvlJc w:val="left"/>
      <w:pPr>
        <w:ind w:left="4320" w:hanging="360"/>
      </w:pPr>
    </w:lvl>
    <w:lvl w:ilvl="5" w:tplc="241A001B" w:tentative="1">
      <w:start w:val="1"/>
      <w:numFmt w:val="lowerRoman"/>
      <w:lvlText w:val="%6."/>
      <w:lvlJc w:val="right"/>
      <w:pPr>
        <w:ind w:left="5040" w:hanging="180"/>
      </w:pPr>
    </w:lvl>
    <w:lvl w:ilvl="6" w:tplc="241A000F" w:tentative="1">
      <w:start w:val="1"/>
      <w:numFmt w:val="decimal"/>
      <w:lvlText w:val="%7."/>
      <w:lvlJc w:val="left"/>
      <w:pPr>
        <w:ind w:left="5760" w:hanging="360"/>
      </w:pPr>
    </w:lvl>
    <w:lvl w:ilvl="7" w:tplc="241A0019" w:tentative="1">
      <w:start w:val="1"/>
      <w:numFmt w:val="lowerLetter"/>
      <w:lvlText w:val="%8."/>
      <w:lvlJc w:val="left"/>
      <w:pPr>
        <w:ind w:left="6480" w:hanging="360"/>
      </w:pPr>
    </w:lvl>
    <w:lvl w:ilvl="8" w:tplc="2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D3C4790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num w:numId="1">
    <w:abstractNumId w:val="4"/>
  </w:num>
  <w:num w:numId="2">
    <w:abstractNumId w:val="12"/>
  </w:num>
  <w:num w:numId="3">
    <w:abstractNumId w:val="8"/>
  </w:num>
  <w:num w:numId="4">
    <w:abstractNumId w:val="9"/>
  </w:num>
  <w:num w:numId="5">
    <w:abstractNumId w:val="13"/>
  </w:num>
  <w:num w:numId="6">
    <w:abstractNumId w:val="1"/>
  </w:num>
  <w:num w:numId="7">
    <w:abstractNumId w:val="18"/>
  </w:num>
  <w:num w:numId="8">
    <w:abstractNumId w:val="25"/>
  </w:num>
  <w:num w:numId="9">
    <w:abstractNumId w:val="17"/>
  </w:num>
  <w:num w:numId="10">
    <w:abstractNumId w:val="3"/>
  </w:num>
  <w:num w:numId="11">
    <w:abstractNumId w:val="2"/>
  </w:num>
  <w:num w:numId="12">
    <w:abstractNumId w:val="0"/>
  </w:num>
  <w:num w:numId="13">
    <w:abstractNumId w:val="5"/>
  </w:num>
  <w:num w:numId="14">
    <w:abstractNumId w:val="6"/>
  </w:num>
  <w:num w:numId="15">
    <w:abstractNumId w:val="31"/>
  </w:num>
  <w:num w:numId="16">
    <w:abstractNumId w:val="20"/>
  </w:num>
  <w:num w:numId="17">
    <w:abstractNumId w:val="28"/>
  </w:num>
  <w:num w:numId="18">
    <w:abstractNumId w:val="22"/>
  </w:num>
  <w:num w:numId="19">
    <w:abstractNumId w:val="11"/>
  </w:num>
  <w:num w:numId="20">
    <w:abstractNumId w:val="26"/>
  </w:num>
  <w:num w:numId="2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5"/>
  </w:num>
  <w:num w:numId="24">
    <w:abstractNumId w:val="23"/>
  </w:num>
  <w:num w:numId="25">
    <w:abstractNumId w:val="16"/>
  </w:num>
  <w:num w:numId="26">
    <w:abstractNumId w:val="10"/>
  </w:num>
  <w:num w:numId="27">
    <w:abstractNumId w:val="21"/>
  </w:num>
  <w:num w:numId="28">
    <w:abstractNumId w:val="30"/>
  </w:num>
  <w:num w:numId="29">
    <w:abstractNumId w:val="19"/>
  </w:num>
  <w:num w:numId="30">
    <w:abstractNumId w:val="24"/>
  </w:num>
  <w:num w:numId="31">
    <w:abstractNumId w:val="29"/>
  </w:num>
  <w:num w:numId="32">
    <w:abstractNumId w:val="27"/>
  </w:num>
  <w:num w:numId="33">
    <w:abstractNumId w:val="14"/>
  </w:num>
  <w:num w:numId="3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gutterAtTop/>
  <w:attachedTemplate r:id="rId1"/>
  <w:stylePaneFormatFilter w:val="0002" w:allStyles="0" w:customStyles="1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480783"/>
    <w:rsid w:val="0000061E"/>
    <w:rsid w:val="00000831"/>
    <w:rsid w:val="00001085"/>
    <w:rsid w:val="0000188C"/>
    <w:rsid w:val="00001DEB"/>
    <w:rsid w:val="000023AC"/>
    <w:rsid w:val="00003A9D"/>
    <w:rsid w:val="00004A1B"/>
    <w:rsid w:val="00004F31"/>
    <w:rsid w:val="00005621"/>
    <w:rsid w:val="00005E34"/>
    <w:rsid w:val="00006413"/>
    <w:rsid w:val="00010094"/>
    <w:rsid w:val="00010629"/>
    <w:rsid w:val="00011037"/>
    <w:rsid w:val="00012110"/>
    <w:rsid w:val="00012317"/>
    <w:rsid w:val="00012CD9"/>
    <w:rsid w:val="00014491"/>
    <w:rsid w:val="00014E9B"/>
    <w:rsid w:val="00016A32"/>
    <w:rsid w:val="00016FC6"/>
    <w:rsid w:val="000178D1"/>
    <w:rsid w:val="0002022A"/>
    <w:rsid w:val="00021338"/>
    <w:rsid w:val="00021F64"/>
    <w:rsid w:val="00022379"/>
    <w:rsid w:val="000224EA"/>
    <w:rsid w:val="000225FB"/>
    <w:rsid w:val="000232E2"/>
    <w:rsid w:val="00023A6F"/>
    <w:rsid w:val="000249F0"/>
    <w:rsid w:val="00024C67"/>
    <w:rsid w:val="00030B4D"/>
    <w:rsid w:val="0003155C"/>
    <w:rsid w:val="00032674"/>
    <w:rsid w:val="00033568"/>
    <w:rsid w:val="00033FFF"/>
    <w:rsid w:val="00034C8A"/>
    <w:rsid w:val="0003545B"/>
    <w:rsid w:val="0003696F"/>
    <w:rsid w:val="00037888"/>
    <w:rsid w:val="0004093A"/>
    <w:rsid w:val="00043332"/>
    <w:rsid w:val="00043914"/>
    <w:rsid w:val="00044699"/>
    <w:rsid w:val="0004552F"/>
    <w:rsid w:val="000455BB"/>
    <w:rsid w:val="0004676B"/>
    <w:rsid w:val="00046FF4"/>
    <w:rsid w:val="00047852"/>
    <w:rsid w:val="000505C6"/>
    <w:rsid w:val="000505E5"/>
    <w:rsid w:val="00050739"/>
    <w:rsid w:val="000509DF"/>
    <w:rsid w:val="00053058"/>
    <w:rsid w:val="00053481"/>
    <w:rsid w:val="000534C0"/>
    <w:rsid w:val="00054ACA"/>
    <w:rsid w:val="00055B6F"/>
    <w:rsid w:val="00055E1D"/>
    <w:rsid w:val="000561D8"/>
    <w:rsid w:val="000563C5"/>
    <w:rsid w:val="0005745B"/>
    <w:rsid w:val="00057664"/>
    <w:rsid w:val="000606E3"/>
    <w:rsid w:val="00060827"/>
    <w:rsid w:val="00060858"/>
    <w:rsid w:val="000621C0"/>
    <w:rsid w:val="0006333E"/>
    <w:rsid w:val="00063807"/>
    <w:rsid w:val="00063875"/>
    <w:rsid w:val="00064B67"/>
    <w:rsid w:val="00066651"/>
    <w:rsid w:val="00066AB0"/>
    <w:rsid w:val="00066C16"/>
    <w:rsid w:val="000676D9"/>
    <w:rsid w:val="000702DB"/>
    <w:rsid w:val="00070361"/>
    <w:rsid w:val="00070C8F"/>
    <w:rsid w:val="00070F6D"/>
    <w:rsid w:val="00072147"/>
    <w:rsid w:val="0007612B"/>
    <w:rsid w:val="00080C50"/>
    <w:rsid w:val="00081CF0"/>
    <w:rsid w:val="0008298B"/>
    <w:rsid w:val="00083C3E"/>
    <w:rsid w:val="00084D3C"/>
    <w:rsid w:val="0008557E"/>
    <w:rsid w:val="0008594C"/>
    <w:rsid w:val="00087381"/>
    <w:rsid w:val="00087382"/>
    <w:rsid w:val="000901B7"/>
    <w:rsid w:val="00092649"/>
    <w:rsid w:val="00093F1E"/>
    <w:rsid w:val="00094EAE"/>
    <w:rsid w:val="000954D4"/>
    <w:rsid w:val="000959B1"/>
    <w:rsid w:val="00095B01"/>
    <w:rsid w:val="000962CC"/>
    <w:rsid w:val="0009677D"/>
    <w:rsid w:val="000967CB"/>
    <w:rsid w:val="000A1A3C"/>
    <w:rsid w:val="000A2968"/>
    <w:rsid w:val="000A2A4E"/>
    <w:rsid w:val="000A2E36"/>
    <w:rsid w:val="000A3CCF"/>
    <w:rsid w:val="000A46C2"/>
    <w:rsid w:val="000A4E93"/>
    <w:rsid w:val="000A4FBE"/>
    <w:rsid w:val="000A566F"/>
    <w:rsid w:val="000A56E5"/>
    <w:rsid w:val="000A5F1E"/>
    <w:rsid w:val="000A6FDC"/>
    <w:rsid w:val="000B0E6E"/>
    <w:rsid w:val="000B1246"/>
    <w:rsid w:val="000B324F"/>
    <w:rsid w:val="000B3FCF"/>
    <w:rsid w:val="000B7128"/>
    <w:rsid w:val="000B7E84"/>
    <w:rsid w:val="000C0E90"/>
    <w:rsid w:val="000C333B"/>
    <w:rsid w:val="000C3C7A"/>
    <w:rsid w:val="000C3FD6"/>
    <w:rsid w:val="000C495A"/>
    <w:rsid w:val="000C57D4"/>
    <w:rsid w:val="000C5BBB"/>
    <w:rsid w:val="000C6B75"/>
    <w:rsid w:val="000D1785"/>
    <w:rsid w:val="000D1E6B"/>
    <w:rsid w:val="000D1F62"/>
    <w:rsid w:val="000D22CF"/>
    <w:rsid w:val="000D301F"/>
    <w:rsid w:val="000D391C"/>
    <w:rsid w:val="000D3925"/>
    <w:rsid w:val="000D4889"/>
    <w:rsid w:val="000D4CC2"/>
    <w:rsid w:val="000D51FA"/>
    <w:rsid w:val="000D697B"/>
    <w:rsid w:val="000D6F39"/>
    <w:rsid w:val="000E20D1"/>
    <w:rsid w:val="000E3E14"/>
    <w:rsid w:val="000E45A8"/>
    <w:rsid w:val="000E5C05"/>
    <w:rsid w:val="000E6571"/>
    <w:rsid w:val="000F0F13"/>
    <w:rsid w:val="000F10A7"/>
    <w:rsid w:val="000F18B2"/>
    <w:rsid w:val="000F1A17"/>
    <w:rsid w:val="000F1E9F"/>
    <w:rsid w:val="000F27EB"/>
    <w:rsid w:val="000F280E"/>
    <w:rsid w:val="000F28FF"/>
    <w:rsid w:val="000F43A1"/>
    <w:rsid w:val="000F5827"/>
    <w:rsid w:val="000F66C9"/>
    <w:rsid w:val="000F73AC"/>
    <w:rsid w:val="000F7423"/>
    <w:rsid w:val="001000F8"/>
    <w:rsid w:val="00101CEE"/>
    <w:rsid w:val="00101E73"/>
    <w:rsid w:val="0010276B"/>
    <w:rsid w:val="00103303"/>
    <w:rsid w:val="00103582"/>
    <w:rsid w:val="0010424D"/>
    <w:rsid w:val="00105B37"/>
    <w:rsid w:val="00106011"/>
    <w:rsid w:val="001104C5"/>
    <w:rsid w:val="001126B8"/>
    <w:rsid w:val="00113200"/>
    <w:rsid w:val="00113921"/>
    <w:rsid w:val="0011453D"/>
    <w:rsid w:val="001151B6"/>
    <w:rsid w:val="00120338"/>
    <w:rsid w:val="00120AE7"/>
    <w:rsid w:val="00120F96"/>
    <w:rsid w:val="00121145"/>
    <w:rsid w:val="0012155D"/>
    <w:rsid w:val="00122C88"/>
    <w:rsid w:val="00124235"/>
    <w:rsid w:val="00124493"/>
    <w:rsid w:val="001246DE"/>
    <w:rsid w:val="00124C44"/>
    <w:rsid w:val="00125A36"/>
    <w:rsid w:val="00125C81"/>
    <w:rsid w:val="001271BE"/>
    <w:rsid w:val="001303C4"/>
    <w:rsid w:val="00131333"/>
    <w:rsid w:val="00132003"/>
    <w:rsid w:val="00133BF3"/>
    <w:rsid w:val="00135926"/>
    <w:rsid w:val="00136060"/>
    <w:rsid w:val="00136DA0"/>
    <w:rsid w:val="00137BAD"/>
    <w:rsid w:val="001407C0"/>
    <w:rsid w:val="0014191D"/>
    <w:rsid w:val="00141B52"/>
    <w:rsid w:val="00142CFA"/>
    <w:rsid w:val="001431FF"/>
    <w:rsid w:val="001432D5"/>
    <w:rsid w:val="00147BC8"/>
    <w:rsid w:val="0015017E"/>
    <w:rsid w:val="001501AA"/>
    <w:rsid w:val="0015059F"/>
    <w:rsid w:val="001510BA"/>
    <w:rsid w:val="00151A03"/>
    <w:rsid w:val="00152107"/>
    <w:rsid w:val="00152231"/>
    <w:rsid w:val="00154AAD"/>
    <w:rsid w:val="0015511B"/>
    <w:rsid w:val="00156B45"/>
    <w:rsid w:val="00156BF0"/>
    <w:rsid w:val="00157A73"/>
    <w:rsid w:val="00157D8C"/>
    <w:rsid w:val="00160705"/>
    <w:rsid w:val="00160C65"/>
    <w:rsid w:val="00160F7B"/>
    <w:rsid w:val="00161FB6"/>
    <w:rsid w:val="00162062"/>
    <w:rsid w:val="00162627"/>
    <w:rsid w:val="00162D12"/>
    <w:rsid w:val="001644C1"/>
    <w:rsid w:val="00164C88"/>
    <w:rsid w:val="00165C31"/>
    <w:rsid w:val="00166731"/>
    <w:rsid w:val="00171B93"/>
    <w:rsid w:val="00171BF5"/>
    <w:rsid w:val="001720EB"/>
    <w:rsid w:val="00172719"/>
    <w:rsid w:val="00172946"/>
    <w:rsid w:val="00172C87"/>
    <w:rsid w:val="00172F46"/>
    <w:rsid w:val="00174E44"/>
    <w:rsid w:val="001754F2"/>
    <w:rsid w:val="00177012"/>
    <w:rsid w:val="00177551"/>
    <w:rsid w:val="00181395"/>
    <w:rsid w:val="00182246"/>
    <w:rsid w:val="00182901"/>
    <w:rsid w:val="00184DB1"/>
    <w:rsid w:val="00187433"/>
    <w:rsid w:val="00187967"/>
    <w:rsid w:val="001879E0"/>
    <w:rsid w:val="00190281"/>
    <w:rsid w:val="00190A68"/>
    <w:rsid w:val="0019136B"/>
    <w:rsid w:val="00192124"/>
    <w:rsid w:val="00192FCA"/>
    <w:rsid w:val="001932B0"/>
    <w:rsid w:val="0019403C"/>
    <w:rsid w:val="00194A7B"/>
    <w:rsid w:val="00194AFF"/>
    <w:rsid w:val="0019657A"/>
    <w:rsid w:val="00196C7A"/>
    <w:rsid w:val="001A19B7"/>
    <w:rsid w:val="001A5771"/>
    <w:rsid w:val="001A5810"/>
    <w:rsid w:val="001A65D3"/>
    <w:rsid w:val="001A6927"/>
    <w:rsid w:val="001A7AF0"/>
    <w:rsid w:val="001A7CBF"/>
    <w:rsid w:val="001B0FF7"/>
    <w:rsid w:val="001B230B"/>
    <w:rsid w:val="001B2D56"/>
    <w:rsid w:val="001B39C7"/>
    <w:rsid w:val="001B4F3F"/>
    <w:rsid w:val="001B62AE"/>
    <w:rsid w:val="001B7C29"/>
    <w:rsid w:val="001C0C9F"/>
    <w:rsid w:val="001C2001"/>
    <w:rsid w:val="001C51CF"/>
    <w:rsid w:val="001C643F"/>
    <w:rsid w:val="001C6A5D"/>
    <w:rsid w:val="001C6D00"/>
    <w:rsid w:val="001D1932"/>
    <w:rsid w:val="001D3CCC"/>
    <w:rsid w:val="001D5DA7"/>
    <w:rsid w:val="001D63B5"/>
    <w:rsid w:val="001D66C8"/>
    <w:rsid w:val="001D6FC3"/>
    <w:rsid w:val="001D7385"/>
    <w:rsid w:val="001D769C"/>
    <w:rsid w:val="001D7777"/>
    <w:rsid w:val="001D7809"/>
    <w:rsid w:val="001D7C78"/>
    <w:rsid w:val="001E05FB"/>
    <w:rsid w:val="001E10EF"/>
    <w:rsid w:val="001E17E7"/>
    <w:rsid w:val="001E1D55"/>
    <w:rsid w:val="001E21DE"/>
    <w:rsid w:val="001E3BCA"/>
    <w:rsid w:val="001E3D60"/>
    <w:rsid w:val="001E3E80"/>
    <w:rsid w:val="001E4EF6"/>
    <w:rsid w:val="001F10F0"/>
    <w:rsid w:val="001F1CBF"/>
    <w:rsid w:val="001F1F57"/>
    <w:rsid w:val="001F23E3"/>
    <w:rsid w:val="001F3878"/>
    <w:rsid w:val="001F5665"/>
    <w:rsid w:val="001F56E6"/>
    <w:rsid w:val="001F5E23"/>
    <w:rsid w:val="001F70F3"/>
    <w:rsid w:val="002002B8"/>
    <w:rsid w:val="00201012"/>
    <w:rsid w:val="00201FD7"/>
    <w:rsid w:val="00203093"/>
    <w:rsid w:val="00203A16"/>
    <w:rsid w:val="00203AE8"/>
    <w:rsid w:val="00203C92"/>
    <w:rsid w:val="00204331"/>
    <w:rsid w:val="00205ABE"/>
    <w:rsid w:val="00206793"/>
    <w:rsid w:val="00207213"/>
    <w:rsid w:val="002079CF"/>
    <w:rsid w:val="00207E96"/>
    <w:rsid w:val="0021095F"/>
    <w:rsid w:val="00212470"/>
    <w:rsid w:val="00213758"/>
    <w:rsid w:val="00213C3D"/>
    <w:rsid w:val="00214AE0"/>
    <w:rsid w:val="002155CD"/>
    <w:rsid w:val="00215A1C"/>
    <w:rsid w:val="00215F06"/>
    <w:rsid w:val="00216C64"/>
    <w:rsid w:val="002170FF"/>
    <w:rsid w:val="00220488"/>
    <w:rsid w:val="00220BE2"/>
    <w:rsid w:val="00220D8A"/>
    <w:rsid w:val="002225A0"/>
    <w:rsid w:val="00223CFF"/>
    <w:rsid w:val="00223E22"/>
    <w:rsid w:val="002258EE"/>
    <w:rsid w:val="002259D4"/>
    <w:rsid w:val="00225E31"/>
    <w:rsid w:val="002264AA"/>
    <w:rsid w:val="002265C3"/>
    <w:rsid w:val="00226B0D"/>
    <w:rsid w:val="00227501"/>
    <w:rsid w:val="00231417"/>
    <w:rsid w:val="002354AA"/>
    <w:rsid w:val="00235B78"/>
    <w:rsid w:val="0023792E"/>
    <w:rsid w:val="0024005D"/>
    <w:rsid w:val="00240EFB"/>
    <w:rsid w:val="002410CD"/>
    <w:rsid w:val="0024148D"/>
    <w:rsid w:val="002422CB"/>
    <w:rsid w:val="002424B6"/>
    <w:rsid w:val="00242C69"/>
    <w:rsid w:val="00242FBC"/>
    <w:rsid w:val="00242FDD"/>
    <w:rsid w:val="00243FF4"/>
    <w:rsid w:val="002442E6"/>
    <w:rsid w:val="00250829"/>
    <w:rsid w:val="00250B05"/>
    <w:rsid w:val="00250BF4"/>
    <w:rsid w:val="00250D7E"/>
    <w:rsid w:val="00250EC2"/>
    <w:rsid w:val="00251B38"/>
    <w:rsid w:val="002526C0"/>
    <w:rsid w:val="00252A3F"/>
    <w:rsid w:val="0025319E"/>
    <w:rsid w:val="0025351D"/>
    <w:rsid w:val="00253A50"/>
    <w:rsid w:val="0025512B"/>
    <w:rsid w:val="002556CC"/>
    <w:rsid w:val="002579FA"/>
    <w:rsid w:val="00260EA0"/>
    <w:rsid w:val="002615E1"/>
    <w:rsid w:val="00263400"/>
    <w:rsid w:val="00264126"/>
    <w:rsid w:val="002653A7"/>
    <w:rsid w:val="00267306"/>
    <w:rsid w:val="00271244"/>
    <w:rsid w:val="00271BCA"/>
    <w:rsid w:val="00271F13"/>
    <w:rsid w:val="0027273C"/>
    <w:rsid w:val="0027290F"/>
    <w:rsid w:val="00272987"/>
    <w:rsid w:val="002742E0"/>
    <w:rsid w:val="00275C8A"/>
    <w:rsid w:val="0027730C"/>
    <w:rsid w:val="00277516"/>
    <w:rsid w:val="00281A21"/>
    <w:rsid w:val="00281B8D"/>
    <w:rsid w:val="002829B8"/>
    <w:rsid w:val="00283392"/>
    <w:rsid w:val="0028364E"/>
    <w:rsid w:val="00283ADA"/>
    <w:rsid w:val="00284DCF"/>
    <w:rsid w:val="0028548E"/>
    <w:rsid w:val="00286830"/>
    <w:rsid w:val="002905B1"/>
    <w:rsid w:val="00291029"/>
    <w:rsid w:val="00292881"/>
    <w:rsid w:val="0029328A"/>
    <w:rsid w:val="002953BA"/>
    <w:rsid w:val="00295805"/>
    <w:rsid w:val="0029589D"/>
    <w:rsid w:val="00295E39"/>
    <w:rsid w:val="002963E4"/>
    <w:rsid w:val="0029679A"/>
    <w:rsid w:val="00296916"/>
    <w:rsid w:val="00297839"/>
    <w:rsid w:val="00297B43"/>
    <w:rsid w:val="002A00BE"/>
    <w:rsid w:val="002A0293"/>
    <w:rsid w:val="002A0FDC"/>
    <w:rsid w:val="002A354B"/>
    <w:rsid w:val="002A42E5"/>
    <w:rsid w:val="002A4BCD"/>
    <w:rsid w:val="002A5432"/>
    <w:rsid w:val="002A5F84"/>
    <w:rsid w:val="002A64B3"/>
    <w:rsid w:val="002A6A71"/>
    <w:rsid w:val="002B0FE1"/>
    <w:rsid w:val="002B1B1F"/>
    <w:rsid w:val="002B296C"/>
    <w:rsid w:val="002B30A0"/>
    <w:rsid w:val="002B676D"/>
    <w:rsid w:val="002B7CF6"/>
    <w:rsid w:val="002C0067"/>
    <w:rsid w:val="002C0D2F"/>
    <w:rsid w:val="002C141E"/>
    <w:rsid w:val="002C22A8"/>
    <w:rsid w:val="002C35F0"/>
    <w:rsid w:val="002C42BA"/>
    <w:rsid w:val="002C64DF"/>
    <w:rsid w:val="002D08AF"/>
    <w:rsid w:val="002D17F8"/>
    <w:rsid w:val="002D26B9"/>
    <w:rsid w:val="002D3825"/>
    <w:rsid w:val="002D44C4"/>
    <w:rsid w:val="002D53A9"/>
    <w:rsid w:val="002D54AF"/>
    <w:rsid w:val="002D6A59"/>
    <w:rsid w:val="002D7455"/>
    <w:rsid w:val="002E050C"/>
    <w:rsid w:val="002E1C4A"/>
    <w:rsid w:val="002E1F38"/>
    <w:rsid w:val="002E205D"/>
    <w:rsid w:val="002E27AA"/>
    <w:rsid w:val="002E288B"/>
    <w:rsid w:val="002E3035"/>
    <w:rsid w:val="002E3250"/>
    <w:rsid w:val="002E3A14"/>
    <w:rsid w:val="002E5055"/>
    <w:rsid w:val="002E5C9D"/>
    <w:rsid w:val="002E732E"/>
    <w:rsid w:val="002E7706"/>
    <w:rsid w:val="002F0316"/>
    <w:rsid w:val="002F2733"/>
    <w:rsid w:val="002F29E2"/>
    <w:rsid w:val="002F3020"/>
    <w:rsid w:val="002F5FFB"/>
    <w:rsid w:val="002F6603"/>
    <w:rsid w:val="002F698D"/>
    <w:rsid w:val="002F6F32"/>
    <w:rsid w:val="002F704B"/>
    <w:rsid w:val="002F7C33"/>
    <w:rsid w:val="00300CFC"/>
    <w:rsid w:val="00300D4F"/>
    <w:rsid w:val="003013A2"/>
    <w:rsid w:val="003018DA"/>
    <w:rsid w:val="00304161"/>
    <w:rsid w:val="00304245"/>
    <w:rsid w:val="00306F55"/>
    <w:rsid w:val="0031048A"/>
    <w:rsid w:val="00312D66"/>
    <w:rsid w:val="00315406"/>
    <w:rsid w:val="0031586F"/>
    <w:rsid w:val="0031689D"/>
    <w:rsid w:val="00316EC8"/>
    <w:rsid w:val="00320EF1"/>
    <w:rsid w:val="003227E2"/>
    <w:rsid w:val="00322C3C"/>
    <w:rsid w:val="00322E26"/>
    <w:rsid w:val="00323DAA"/>
    <w:rsid w:val="0032420A"/>
    <w:rsid w:val="003247AE"/>
    <w:rsid w:val="00324A06"/>
    <w:rsid w:val="00326603"/>
    <w:rsid w:val="00326C88"/>
    <w:rsid w:val="00330DDC"/>
    <w:rsid w:val="00330E89"/>
    <w:rsid w:val="00330EAF"/>
    <w:rsid w:val="00331759"/>
    <w:rsid w:val="00331966"/>
    <w:rsid w:val="00332190"/>
    <w:rsid w:val="003322F4"/>
    <w:rsid w:val="00333524"/>
    <w:rsid w:val="00333CA9"/>
    <w:rsid w:val="0033471C"/>
    <w:rsid w:val="0033475C"/>
    <w:rsid w:val="0033496A"/>
    <w:rsid w:val="00334D65"/>
    <w:rsid w:val="0033605C"/>
    <w:rsid w:val="003374D8"/>
    <w:rsid w:val="00337AB6"/>
    <w:rsid w:val="00340704"/>
    <w:rsid w:val="003409A0"/>
    <w:rsid w:val="00341399"/>
    <w:rsid w:val="003429AD"/>
    <w:rsid w:val="00343272"/>
    <w:rsid w:val="00344986"/>
    <w:rsid w:val="00344C32"/>
    <w:rsid w:val="0034516D"/>
    <w:rsid w:val="003465FC"/>
    <w:rsid w:val="0035127E"/>
    <w:rsid w:val="00351B58"/>
    <w:rsid w:val="00352026"/>
    <w:rsid w:val="003526DA"/>
    <w:rsid w:val="00353242"/>
    <w:rsid w:val="00353891"/>
    <w:rsid w:val="0035447E"/>
    <w:rsid w:val="003549A2"/>
    <w:rsid w:val="00354C42"/>
    <w:rsid w:val="003560FD"/>
    <w:rsid w:val="0036023D"/>
    <w:rsid w:val="00360F05"/>
    <w:rsid w:val="003624A7"/>
    <w:rsid w:val="003628DE"/>
    <w:rsid w:val="00362947"/>
    <w:rsid w:val="0036300C"/>
    <w:rsid w:val="00365BA5"/>
    <w:rsid w:val="00367FA8"/>
    <w:rsid w:val="0037092D"/>
    <w:rsid w:val="003715F2"/>
    <w:rsid w:val="0037293D"/>
    <w:rsid w:val="00372E74"/>
    <w:rsid w:val="00372EE9"/>
    <w:rsid w:val="00374335"/>
    <w:rsid w:val="00374E3E"/>
    <w:rsid w:val="00376746"/>
    <w:rsid w:val="00376CA7"/>
    <w:rsid w:val="0038024A"/>
    <w:rsid w:val="0038314C"/>
    <w:rsid w:val="00383F08"/>
    <w:rsid w:val="00384BF4"/>
    <w:rsid w:val="00384C17"/>
    <w:rsid w:val="003854F8"/>
    <w:rsid w:val="00386C3C"/>
    <w:rsid w:val="00386F48"/>
    <w:rsid w:val="0039080C"/>
    <w:rsid w:val="003908BE"/>
    <w:rsid w:val="00390915"/>
    <w:rsid w:val="00391236"/>
    <w:rsid w:val="00391715"/>
    <w:rsid w:val="00392310"/>
    <w:rsid w:val="00392BCA"/>
    <w:rsid w:val="00392D9A"/>
    <w:rsid w:val="00394773"/>
    <w:rsid w:val="0039564B"/>
    <w:rsid w:val="00395C8B"/>
    <w:rsid w:val="003975F9"/>
    <w:rsid w:val="00397777"/>
    <w:rsid w:val="00397C91"/>
    <w:rsid w:val="003A05B3"/>
    <w:rsid w:val="003A169C"/>
    <w:rsid w:val="003A1DA6"/>
    <w:rsid w:val="003A43B6"/>
    <w:rsid w:val="003A5298"/>
    <w:rsid w:val="003A52C2"/>
    <w:rsid w:val="003A5A5D"/>
    <w:rsid w:val="003A5BBE"/>
    <w:rsid w:val="003B02CF"/>
    <w:rsid w:val="003B05E4"/>
    <w:rsid w:val="003B0C67"/>
    <w:rsid w:val="003B222D"/>
    <w:rsid w:val="003B2826"/>
    <w:rsid w:val="003B41E7"/>
    <w:rsid w:val="003B478C"/>
    <w:rsid w:val="003B489F"/>
    <w:rsid w:val="003B5593"/>
    <w:rsid w:val="003B788F"/>
    <w:rsid w:val="003C1014"/>
    <w:rsid w:val="003C1855"/>
    <w:rsid w:val="003C2516"/>
    <w:rsid w:val="003C3092"/>
    <w:rsid w:val="003C348B"/>
    <w:rsid w:val="003C43C3"/>
    <w:rsid w:val="003C4D6D"/>
    <w:rsid w:val="003C4F1D"/>
    <w:rsid w:val="003D024E"/>
    <w:rsid w:val="003D02C0"/>
    <w:rsid w:val="003D07DB"/>
    <w:rsid w:val="003D0B99"/>
    <w:rsid w:val="003D2B65"/>
    <w:rsid w:val="003D2F00"/>
    <w:rsid w:val="003D33C7"/>
    <w:rsid w:val="003D3469"/>
    <w:rsid w:val="003D5A70"/>
    <w:rsid w:val="003D6320"/>
    <w:rsid w:val="003D64DF"/>
    <w:rsid w:val="003D66E0"/>
    <w:rsid w:val="003D7AF7"/>
    <w:rsid w:val="003D7DE8"/>
    <w:rsid w:val="003E07BC"/>
    <w:rsid w:val="003E10BE"/>
    <w:rsid w:val="003E2173"/>
    <w:rsid w:val="003E21DA"/>
    <w:rsid w:val="003E3E21"/>
    <w:rsid w:val="003E4054"/>
    <w:rsid w:val="003E4693"/>
    <w:rsid w:val="003E5B57"/>
    <w:rsid w:val="003E5D20"/>
    <w:rsid w:val="003E6BCE"/>
    <w:rsid w:val="003F167A"/>
    <w:rsid w:val="003F31DA"/>
    <w:rsid w:val="003F3784"/>
    <w:rsid w:val="003F4227"/>
    <w:rsid w:val="003F436A"/>
    <w:rsid w:val="003F4A14"/>
    <w:rsid w:val="003F59BF"/>
    <w:rsid w:val="003F6FFC"/>
    <w:rsid w:val="003F71AD"/>
    <w:rsid w:val="00400530"/>
    <w:rsid w:val="00400C0A"/>
    <w:rsid w:val="00400F3C"/>
    <w:rsid w:val="004017DB"/>
    <w:rsid w:val="00404767"/>
    <w:rsid w:val="00407957"/>
    <w:rsid w:val="004106DA"/>
    <w:rsid w:val="004133FE"/>
    <w:rsid w:val="00416417"/>
    <w:rsid w:val="00416500"/>
    <w:rsid w:val="00417144"/>
    <w:rsid w:val="004171E0"/>
    <w:rsid w:val="00417239"/>
    <w:rsid w:val="0041731F"/>
    <w:rsid w:val="00420C52"/>
    <w:rsid w:val="00420C6B"/>
    <w:rsid w:val="00420EC5"/>
    <w:rsid w:val="00421CDC"/>
    <w:rsid w:val="00421E48"/>
    <w:rsid w:val="0042216D"/>
    <w:rsid w:val="004236FF"/>
    <w:rsid w:val="004238FF"/>
    <w:rsid w:val="00423E45"/>
    <w:rsid w:val="0042503C"/>
    <w:rsid w:val="004255AF"/>
    <w:rsid w:val="00426C9C"/>
    <w:rsid w:val="00426E8D"/>
    <w:rsid w:val="00427F8D"/>
    <w:rsid w:val="00430393"/>
    <w:rsid w:val="0043053D"/>
    <w:rsid w:val="00430930"/>
    <w:rsid w:val="00432092"/>
    <w:rsid w:val="00432D56"/>
    <w:rsid w:val="00434978"/>
    <w:rsid w:val="00435088"/>
    <w:rsid w:val="00435819"/>
    <w:rsid w:val="0043632B"/>
    <w:rsid w:val="00440381"/>
    <w:rsid w:val="00440902"/>
    <w:rsid w:val="00440C55"/>
    <w:rsid w:val="00442C93"/>
    <w:rsid w:val="00442EE3"/>
    <w:rsid w:val="00443271"/>
    <w:rsid w:val="00443C06"/>
    <w:rsid w:val="004449F3"/>
    <w:rsid w:val="00444C71"/>
    <w:rsid w:val="00444D5C"/>
    <w:rsid w:val="00445A8C"/>
    <w:rsid w:val="004479E8"/>
    <w:rsid w:val="00450350"/>
    <w:rsid w:val="0045131C"/>
    <w:rsid w:val="004520BD"/>
    <w:rsid w:val="00453434"/>
    <w:rsid w:val="00453A7D"/>
    <w:rsid w:val="00454777"/>
    <w:rsid w:val="00454ECE"/>
    <w:rsid w:val="004551F0"/>
    <w:rsid w:val="0045530B"/>
    <w:rsid w:val="0045724E"/>
    <w:rsid w:val="00457724"/>
    <w:rsid w:val="004601F7"/>
    <w:rsid w:val="004607BE"/>
    <w:rsid w:val="00460CC7"/>
    <w:rsid w:val="004610AA"/>
    <w:rsid w:val="00461A48"/>
    <w:rsid w:val="00461CD8"/>
    <w:rsid w:val="0046224F"/>
    <w:rsid w:val="00462B53"/>
    <w:rsid w:val="00463846"/>
    <w:rsid w:val="00464B07"/>
    <w:rsid w:val="004651D3"/>
    <w:rsid w:val="00465B5B"/>
    <w:rsid w:val="00466380"/>
    <w:rsid w:val="00466958"/>
    <w:rsid w:val="00466AC7"/>
    <w:rsid w:val="00466EC9"/>
    <w:rsid w:val="00467A42"/>
    <w:rsid w:val="00467D12"/>
    <w:rsid w:val="00471249"/>
    <w:rsid w:val="00474407"/>
    <w:rsid w:val="00474D4F"/>
    <w:rsid w:val="00480783"/>
    <w:rsid w:val="004808EB"/>
    <w:rsid w:val="00483264"/>
    <w:rsid w:val="00484066"/>
    <w:rsid w:val="00485EAD"/>
    <w:rsid w:val="00487FC9"/>
    <w:rsid w:val="0049186A"/>
    <w:rsid w:val="00492E63"/>
    <w:rsid w:val="00493642"/>
    <w:rsid w:val="004979AC"/>
    <w:rsid w:val="004A0D15"/>
    <w:rsid w:val="004A13CE"/>
    <w:rsid w:val="004A17B8"/>
    <w:rsid w:val="004A18BF"/>
    <w:rsid w:val="004A4436"/>
    <w:rsid w:val="004B0CAF"/>
    <w:rsid w:val="004B2943"/>
    <w:rsid w:val="004B2CB7"/>
    <w:rsid w:val="004B4010"/>
    <w:rsid w:val="004B4E83"/>
    <w:rsid w:val="004B7D5C"/>
    <w:rsid w:val="004C0B01"/>
    <w:rsid w:val="004C12A4"/>
    <w:rsid w:val="004C15C5"/>
    <w:rsid w:val="004C1BC7"/>
    <w:rsid w:val="004C2DA2"/>
    <w:rsid w:val="004C354D"/>
    <w:rsid w:val="004C4302"/>
    <w:rsid w:val="004C483E"/>
    <w:rsid w:val="004C58C9"/>
    <w:rsid w:val="004C651A"/>
    <w:rsid w:val="004C6A15"/>
    <w:rsid w:val="004C6C82"/>
    <w:rsid w:val="004C7F07"/>
    <w:rsid w:val="004D0162"/>
    <w:rsid w:val="004D0637"/>
    <w:rsid w:val="004D1ED4"/>
    <w:rsid w:val="004D20A7"/>
    <w:rsid w:val="004D2529"/>
    <w:rsid w:val="004D27B1"/>
    <w:rsid w:val="004D2CE8"/>
    <w:rsid w:val="004D302D"/>
    <w:rsid w:val="004D467F"/>
    <w:rsid w:val="004D531C"/>
    <w:rsid w:val="004D5FC5"/>
    <w:rsid w:val="004D5FDB"/>
    <w:rsid w:val="004D6240"/>
    <w:rsid w:val="004D6339"/>
    <w:rsid w:val="004D797E"/>
    <w:rsid w:val="004E15EB"/>
    <w:rsid w:val="004E19D3"/>
    <w:rsid w:val="004E50FA"/>
    <w:rsid w:val="004E526F"/>
    <w:rsid w:val="004E5BD2"/>
    <w:rsid w:val="004E6939"/>
    <w:rsid w:val="004E6F52"/>
    <w:rsid w:val="004F07F5"/>
    <w:rsid w:val="004F289F"/>
    <w:rsid w:val="004F2AB7"/>
    <w:rsid w:val="004F3EC5"/>
    <w:rsid w:val="004F3EF3"/>
    <w:rsid w:val="004F41C0"/>
    <w:rsid w:val="004F460B"/>
    <w:rsid w:val="004F5173"/>
    <w:rsid w:val="004F5C4C"/>
    <w:rsid w:val="004F6F34"/>
    <w:rsid w:val="005001F4"/>
    <w:rsid w:val="0050204F"/>
    <w:rsid w:val="0050287B"/>
    <w:rsid w:val="005040F1"/>
    <w:rsid w:val="0050431C"/>
    <w:rsid w:val="00504755"/>
    <w:rsid w:val="00505586"/>
    <w:rsid w:val="00505724"/>
    <w:rsid w:val="005061C2"/>
    <w:rsid w:val="0050659F"/>
    <w:rsid w:val="00506725"/>
    <w:rsid w:val="00506AB4"/>
    <w:rsid w:val="005076BC"/>
    <w:rsid w:val="00510818"/>
    <w:rsid w:val="00511308"/>
    <w:rsid w:val="00514326"/>
    <w:rsid w:val="00514581"/>
    <w:rsid w:val="005149A7"/>
    <w:rsid w:val="00514F9D"/>
    <w:rsid w:val="0051626B"/>
    <w:rsid w:val="005166BA"/>
    <w:rsid w:val="00516F7B"/>
    <w:rsid w:val="00517B05"/>
    <w:rsid w:val="00517CD4"/>
    <w:rsid w:val="00517EF6"/>
    <w:rsid w:val="005203C5"/>
    <w:rsid w:val="00520822"/>
    <w:rsid w:val="00520A40"/>
    <w:rsid w:val="00520D90"/>
    <w:rsid w:val="00521B9C"/>
    <w:rsid w:val="00525409"/>
    <w:rsid w:val="00525C26"/>
    <w:rsid w:val="005268B4"/>
    <w:rsid w:val="00526D28"/>
    <w:rsid w:val="00527ADF"/>
    <w:rsid w:val="00530373"/>
    <w:rsid w:val="005307D5"/>
    <w:rsid w:val="00531091"/>
    <w:rsid w:val="00532E80"/>
    <w:rsid w:val="00533B76"/>
    <w:rsid w:val="00535418"/>
    <w:rsid w:val="00541896"/>
    <w:rsid w:val="00542509"/>
    <w:rsid w:val="00542AF1"/>
    <w:rsid w:val="00544809"/>
    <w:rsid w:val="00544814"/>
    <w:rsid w:val="00544F10"/>
    <w:rsid w:val="0054508F"/>
    <w:rsid w:val="00545691"/>
    <w:rsid w:val="005458AC"/>
    <w:rsid w:val="00547A2A"/>
    <w:rsid w:val="00547A59"/>
    <w:rsid w:val="005511E5"/>
    <w:rsid w:val="0055145C"/>
    <w:rsid w:val="005540C9"/>
    <w:rsid w:val="005564E7"/>
    <w:rsid w:val="00560483"/>
    <w:rsid w:val="00562E4C"/>
    <w:rsid w:val="00563612"/>
    <w:rsid w:val="00563C1D"/>
    <w:rsid w:val="005642B4"/>
    <w:rsid w:val="005644EE"/>
    <w:rsid w:val="00564AA7"/>
    <w:rsid w:val="00564D16"/>
    <w:rsid w:val="00565081"/>
    <w:rsid w:val="005667FF"/>
    <w:rsid w:val="005705B4"/>
    <w:rsid w:val="005715A4"/>
    <w:rsid w:val="00573BBE"/>
    <w:rsid w:val="005758C1"/>
    <w:rsid w:val="0057610D"/>
    <w:rsid w:val="005762D8"/>
    <w:rsid w:val="0057636F"/>
    <w:rsid w:val="00580D8B"/>
    <w:rsid w:val="005817B4"/>
    <w:rsid w:val="00583F43"/>
    <w:rsid w:val="005847E7"/>
    <w:rsid w:val="00584AEB"/>
    <w:rsid w:val="00584C8B"/>
    <w:rsid w:val="005851A2"/>
    <w:rsid w:val="00585273"/>
    <w:rsid w:val="0058560C"/>
    <w:rsid w:val="0058630D"/>
    <w:rsid w:val="00586F2A"/>
    <w:rsid w:val="005879CD"/>
    <w:rsid w:val="005933A8"/>
    <w:rsid w:val="005941FD"/>
    <w:rsid w:val="00594A2E"/>
    <w:rsid w:val="00594E09"/>
    <w:rsid w:val="00595460"/>
    <w:rsid w:val="00595E2A"/>
    <w:rsid w:val="0059600A"/>
    <w:rsid w:val="005970DC"/>
    <w:rsid w:val="00597B11"/>
    <w:rsid w:val="005A23D7"/>
    <w:rsid w:val="005A3D06"/>
    <w:rsid w:val="005A4AD6"/>
    <w:rsid w:val="005A536F"/>
    <w:rsid w:val="005A5AA1"/>
    <w:rsid w:val="005A5D88"/>
    <w:rsid w:val="005A71A8"/>
    <w:rsid w:val="005B0082"/>
    <w:rsid w:val="005B05F1"/>
    <w:rsid w:val="005B16CF"/>
    <w:rsid w:val="005B1D79"/>
    <w:rsid w:val="005B21CB"/>
    <w:rsid w:val="005B2205"/>
    <w:rsid w:val="005B2C63"/>
    <w:rsid w:val="005B3378"/>
    <w:rsid w:val="005B4806"/>
    <w:rsid w:val="005B4DF5"/>
    <w:rsid w:val="005B79D0"/>
    <w:rsid w:val="005C009E"/>
    <w:rsid w:val="005C0141"/>
    <w:rsid w:val="005C08E1"/>
    <w:rsid w:val="005C312A"/>
    <w:rsid w:val="005C4902"/>
    <w:rsid w:val="005C6D21"/>
    <w:rsid w:val="005C6E67"/>
    <w:rsid w:val="005C6F2A"/>
    <w:rsid w:val="005C7642"/>
    <w:rsid w:val="005D002A"/>
    <w:rsid w:val="005D08C3"/>
    <w:rsid w:val="005D11E7"/>
    <w:rsid w:val="005D125C"/>
    <w:rsid w:val="005D2C3A"/>
    <w:rsid w:val="005D4771"/>
    <w:rsid w:val="005D4937"/>
    <w:rsid w:val="005D5564"/>
    <w:rsid w:val="005D5C3E"/>
    <w:rsid w:val="005D5CE6"/>
    <w:rsid w:val="005D5DFA"/>
    <w:rsid w:val="005D5E94"/>
    <w:rsid w:val="005D5F97"/>
    <w:rsid w:val="005D67EC"/>
    <w:rsid w:val="005D6A05"/>
    <w:rsid w:val="005D73EC"/>
    <w:rsid w:val="005D75EA"/>
    <w:rsid w:val="005D77FF"/>
    <w:rsid w:val="005E02A8"/>
    <w:rsid w:val="005E048B"/>
    <w:rsid w:val="005E0E71"/>
    <w:rsid w:val="005E1516"/>
    <w:rsid w:val="005E1A2D"/>
    <w:rsid w:val="005E1D4C"/>
    <w:rsid w:val="005E222B"/>
    <w:rsid w:val="005E2A6A"/>
    <w:rsid w:val="005E41CB"/>
    <w:rsid w:val="005E4270"/>
    <w:rsid w:val="005E5670"/>
    <w:rsid w:val="005E590E"/>
    <w:rsid w:val="005E7230"/>
    <w:rsid w:val="005E7404"/>
    <w:rsid w:val="005E7B60"/>
    <w:rsid w:val="005E7BE0"/>
    <w:rsid w:val="005F014A"/>
    <w:rsid w:val="005F10D9"/>
    <w:rsid w:val="005F36D9"/>
    <w:rsid w:val="005F415D"/>
    <w:rsid w:val="005F4566"/>
    <w:rsid w:val="005F498B"/>
    <w:rsid w:val="005F4B6A"/>
    <w:rsid w:val="005F4E56"/>
    <w:rsid w:val="005F5330"/>
    <w:rsid w:val="005F53FC"/>
    <w:rsid w:val="005F62B2"/>
    <w:rsid w:val="005F6B4D"/>
    <w:rsid w:val="0060150C"/>
    <w:rsid w:val="00601527"/>
    <w:rsid w:val="00602088"/>
    <w:rsid w:val="00602725"/>
    <w:rsid w:val="00602BCD"/>
    <w:rsid w:val="00602DD5"/>
    <w:rsid w:val="00603879"/>
    <w:rsid w:val="00603DBA"/>
    <w:rsid w:val="00606182"/>
    <w:rsid w:val="00606AE1"/>
    <w:rsid w:val="00606B46"/>
    <w:rsid w:val="00610AAA"/>
    <w:rsid w:val="00610E6A"/>
    <w:rsid w:val="00612C02"/>
    <w:rsid w:val="00612F47"/>
    <w:rsid w:val="00613885"/>
    <w:rsid w:val="00613F20"/>
    <w:rsid w:val="00615475"/>
    <w:rsid w:val="00616A6D"/>
    <w:rsid w:val="00617C5D"/>
    <w:rsid w:val="00617DE3"/>
    <w:rsid w:val="00620B79"/>
    <w:rsid w:val="00622404"/>
    <w:rsid w:val="0062259C"/>
    <w:rsid w:val="00622FC3"/>
    <w:rsid w:val="00623E92"/>
    <w:rsid w:val="006243FB"/>
    <w:rsid w:val="00627900"/>
    <w:rsid w:val="0062796E"/>
    <w:rsid w:val="006279F4"/>
    <w:rsid w:val="00627F58"/>
    <w:rsid w:val="00630174"/>
    <w:rsid w:val="00630355"/>
    <w:rsid w:val="00632015"/>
    <w:rsid w:val="00632231"/>
    <w:rsid w:val="00632C10"/>
    <w:rsid w:val="006330B5"/>
    <w:rsid w:val="00633954"/>
    <w:rsid w:val="00634F73"/>
    <w:rsid w:val="006366ED"/>
    <w:rsid w:val="00636EC9"/>
    <w:rsid w:val="00636EF1"/>
    <w:rsid w:val="00637BB5"/>
    <w:rsid w:val="00640B4D"/>
    <w:rsid w:val="006412E1"/>
    <w:rsid w:val="00641A07"/>
    <w:rsid w:val="006436A4"/>
    <w:rsid w:val="0064610B"/>
    <w:rsid w:val="0064787D"/>
    <w:rsid w:val="006479AF"/>
    <w:rsid w:val="006522D1"/>
    <w:rsid w:val="006524DB"/>
    <w:rsid w:val="00652D6F"/>
    <w:rsid w:val="006535A2"/>
    <w:rsid w:val="00654515"/>
    <w:rsid w:val="00654518"/>
    <w:rsid w:val="00655705"/>
    <w:rsid w:val="00656DB8"/>
    <w:rsid w:val="00657309"/>
    <w:rsid w:val="00657DFF"/>
    <w:rsid w:val="0066055B"/>
    <w:rsid w:val="00661823"/>
    <w:rsid w:val="0066199A"/>
    <w:rsid w:val="00662C4B"/>
    <w:rsid w:val="00662EF2"/>
    <w:rsid w:val="006636C9"/>
    <w:rsid w:val="006640DC"/>
    <w:rsid w:val="00664454"/>
    <w:rsid w:val="00664EF4"/>
    <w:rsid w:val="00666F21"/>
    <w:rsid w:val="00670529"/>
    <w:rsid w:val="00671556"/>
    <w:rsid w:val="00672304"/>
    <w:rsid w:val="006726D8"/>
    <w:rsid w:val="00673484"/>
    <w:rsid w:val="00673575"/>
    <w:rsid w:val="0067439B"/>
    <w:rsid w:val="006749C1"/>
    <w:rsid w:val="006755D0"/>
    <w:rsid w:val="006759F9"/>
    <w:rsid w:val="00676004"/>
    <w:rsid w:val="00677933"/>
    <w:rsid w:val="00677E9B"/>
    <w:rsid w:val="00680651"/>
    <w:rsid w:val="006806D7"/>
    <w:rsid w:val="006811EC"/>
    <w:rsid w:val="00682051"/>
    <w:rsid w:val="00683B51"/>
    <w:rsid w:val="00683F7A"/>
    <w:rsid w:val="00684116"/>
    <w:rsid w:val="006850E6"/>
    <w:rsid w:val="0068584E"/>
    <w:rsid w:val="0068639D"/>
    <w:rsid w:val="00686E65"/>
    <w:rsid w:val="00695874"/>
    <w:rsid w:val="006970F0"/>
    <w:rsid w:val="0069745B"/>
    <w:rsid w:val="006A00F7"/>
    <w:rsid w:val="006A05EB"/>
    <w:rsid w:val="006A1E57"/>
    <w:rsid w:val="006A4146"/>
    <w:rsid w:val="006A41D8"/>
    <w:rsid w:val="006A4C78"/>
    <w:rsid w:val="006A50DE"/>
    <w:rsid w:val="006A57E9"/>
    <w:rsid w:val="006A7003"/>
    <w:rsid w:val="006A7020"/>
    <w:rsid w:val="006B096A"/>
    <w:rsid w:val="006B1038"/>
    <w:rsid w:val="006B1198"/>
    <w:rsid w:val="006B213B"/>
    <w:rsid w:val="006B3D2F"/>
    <w:rsid w:val="006B43AF"/>
    <w:rsid w:val="006B4E99"/>
    <w:rsid w:val="006B4F96"/>
    <w:rsid w:val="006B599E"/>
    <w:rsid w:val="006B5EBD"/>
    <w:rsid w:val="006B74BE"/>
    <w:rsid w:val="006B7599"/>
    <w:rsid w:val="006C06D7"/>
    <w:rsid w:val="006C1728"/>
    <w:rsid w:val="006C52A6"/>
    <w:rsid w:val="006C5AEF"/>
    <w:rsid w:val="006C6484"/>
    <w:rsid w:val="006C77BE"/>
    <w:rsid w:val="006C7EC7"/>
    <w:rsid w:val="006C7F1B"/>
    <w:rsid w:val="006D0044"/>
    <w:rsid w:val="006D0C59"/>
    <w:rsid w:val="006D0DE4"/>
    <w:rsid w:val="006D2273"/>
    <w:rsid w:val="006D2BAA"/>
    <w:rsid w:val="006D43C0"/>
    <w:rsid w:val="006D573C"/>
    <w:rsid w:val="006D68AF"/>
    <w:rsid w:val="006E0483"/>
    <w:rsid w:val="006E0F2A"/>
    <w:rsid w:val="006E312A"/>
    <w:rsid w:val="006E3642"/>
    <w:rsid w:val="006E3921"/>
    <w:rsid w:val="006E4649"/>
    <w:rsid w:val="006E46B5"/>
    <w:rsid w:val="006E4767"/>
    <w:rsid w:val="006E4B1A"/>
    <w:rsid w:val="006E4C18"/>
    <w:rsid w:val="006E4CEA"/>
    <w:rsid w:val="006E6AC5"/>
    <w:rsid w:val="006E7141"/>
    <w:rsid w:val="006E7BB8"/>
    <w:rsid w:val="006F0261"/>
    <w:rsid w:val="006F1DD0"/>
    <w:rsid w:val="006F387E"/>
    <w:rsid w:val="006F3C15"/>
    <w:rsid w:val="006F4218"/>
    <w:rsid w:val="006F4767"/>
    <w:rsid w:val="006F5267"/>
    <w:rsid w:val="006F58C0"/>
    <w:rsid w:val="006F685F"/>
    <w:rsid w:val="006F6E50"/>
    <w:rsid w:val="006F77E3"/>
    <w:rsid w:val="007003E8"/>
    <w:rsid w:val="00700948"/>
    <w:rsid w:val="00700C4B"/>
    <w:rsid w:val="00703DBB"/>
    <w:rsid w:val="00703FD7"/>
    <w:rsid w:val="00704AF8"/>
    <w:rsid w:val="00705007"/>
    <w:rsid w:val="00705816"/>
    <w:rsid w:val="0071001D"/>
    <w:rsid w:val="00710919"/>
    <w:rsid w:val="00711D94"/>
    <w:rsid w:val="00715BAE"/>
    <w:rsid w:val="00716402"/>
    <w:rsid w:val="00716E5B"/>
    <w:rsid w:val="00717B9E"/>
    <w:rsid w:val="00717C8C"/>
    <w:rsid w:val="00717EE7"/>
    <w:rsid w:val="00720AA9"/>
    <w:rsid w:val="007212FE"/>
    <w:rsid w:val="00721985"/>
    <w:rsid w:val="00722197"/>
    <w:rsid w:val="0072276C"/>
    <w:rsid w:val="00722A7B"/>
    <w:rsid w:val="0072380B"/>
    <w:rsid w:val="00723CEE"/>
    <w:rsid w:val="00724859"/>
    <w:rsid w:val="007267A4"/>
    <w:rsid w:val="00730CA7"/>
    <w:rsid w:val="00731402"/>
    <w:rsid w:val="00731A13"/>
    <w:rsid w:val="007327B4"/>
    <w:rsid w:val="00732A4B"/>
    <w:rsid w:val="00733904"/>
    <w:rsid w:val="00735544"/>
    <w:rsid w:val="007361C7"/>
    <w:rsid w:val="007374A3"/>
    <w:rsid w:val="00740A59"/>
    <w:rsid w:val="007418F6"/>
    <w:rsid w:val="007425F3"/>
    <w:rsid w:val="00742C16"/>
    <w:rsid w:val="007432BD"/>
    <w:rsid w:val="00744140"/>
    <w:rsid w:val="007446BC"/>
    <w:rsid w:val="00745903"/>
    <w:rsid w:val="00745A1D"/>
    <w:rsid w:val="00745BD4"/>
    <w:rsid w:val="0074612F"/>
    <w:rsid w:val="007466E1"/>
    <w:rsid w:val="00747B61"/>
    <w:rsid w:val="00747CE6"/>
    <w:rsid w:val="00750F6B"/>
    <w:rsid w:val="007511C1"/>
    <w:rsid w:val="00752759"/>
    <w:rsid w:val="00754321"/>
    <w:rsid w:val="00754446"/>
    <w:rsid w:val="007544FC"/>
    <w:rsid w:val="00756BDF"/>
    <w:rsid w:val="007572FA"/>
    <w:rsid w:val="00760839"/>
    <w:rsid w:val="00761345"/>
    <w:rsid w:val="00764477"/>
    <w:rsid w:val="00764A15"/>
    <w:rsid w:val="00765A9E"/>
    <w:rsid w:val="007662B4"/>
    <w:rsid w:val="00766BF7"/>
    <w:rsid w:val="00767FFB"/>
    <w:rsid w:val="007721BC"/>
    <w:rsid w:val="007721C2"/>
    <w:rsid w:val="00772B18"/>
    <w:rsid w:val="00772BB0"/>
    <w:rsid w:val="00774434"/>
    <w:rsid w:val="00774800"/>
    <w:rsid w:val="00776280"/>
    <w:rsid w:val="00776964"/>
    <w:rsid w:val="007812E3"/>
    <w:rsid w:val="007822FB"/>
    <w:rsid w:val="007826CB"/>
    <w:rsid w:val="007829D0"/>
    <w:rsid w:val="0078541C"/>
    <w:rsid w:val="0078544C"/>
    <w:rsid w:val="00785C5E"/>
    <w:rsid w:val="007864F9"/>
    <w:rsid w:val="00787CBE"/>
    <w:rsid w:val="00790818"/>
    <w:rsid w:val="007908D0"/>
    <w:rsid w:val="00790D61"/>
    <w:rsid w:val="007916E1"/>
    <w:rsid w:val="007930B0"/>
    <w:rsid w:val="00793371"/>
    <w:rsid w:val="00793811"/>
    <w:rsid w:val="007944A4"/>
    <w:rsid w:val="007945A7"/>
    <w:rsid w:val="00795AD1"/>
    <w:rsid w:val="00795BE8"/>
    <w:rsid w:val="00795D2C"/>
    <w:rsid w:val="00796254"/>
    <w:rsid w:val="0079633C"/>
    <w:rsid w:val="00797D64"/>
    <w:rsid w:val="007A0419"/>
    <w:rsid w:val="007A0655"/>
    <w:rsid w:val="007A06A3"/>
    <w:rsid w:val="007A0FFA"/>
    <w:rsid w:val="007A14A2"/>
    <w:rsid w:val="007A1F07"/>
    <w:rsid w:val="007A488A"/>
    <w:rsid w:val="007A5F24"/>
    <w:rsid w:val="007A6759"/>
    <w:rsid w:val="007A7A14"/>
    <w:rsid w:val="007A7AC7"/>
    <w:rsid w:val="007B046C"/>
    <w:rsid w:val="007B11DE"/>
    <w:rsid w:val="007B13AF"/>
    <w:rsid w:val="007B3D76"/>
    <w:rsid w:val="007B3DE5"/>
    <w:rsid w:val="007B5F94"/>
    <w:rsid w:val="007B6365"/>
    <w:rsid w:val="007B748B"/>
    <w:rsid w:val="007B7EB4"/>
    <w:rsid w:val="007C0703"/>
    <w:rsid w:val="007C2625"/>
    <w:rsid w:val="007C3521"/>
    <w:rsid w:val="007C384D"/>
    <w:rsid w:val="007C4B3D"/>
    <w:rsid w:val="007C4CE3"/>
    <w:rsid w:val="007C5175"/>
    <w:rsid w:val="007C5F95"/>
    <w:rsid w:val="007C681A"/>
    <w:rsid w:val="007C7117"/>
    <w:rsid w:val="007D1015"/>
    <w:rsid w:val="007D3867"/>
    <w:rsid w:val="007D39CD"/>
    <w:rsid w:val="007D3B64"/>
    <w:rsid w:val="007D3CDB"/>
    <w:rsid w:val="007D4069"/>
    <w:rsid w:val="007D424D"/>
    <w:rsid w:val="007D4309"/>
    <w:rsid w:val="007D5251"/>
    <w:rsid w:val="007D7B28"/>
    <w:rsid w:val="007E03C8"/>
    <w:rsid w:val="007E18D0"/>
    <w:rsid w:val="007E4165"/>
    <w:rsid w:val="007E421F"/>
    <w:rsid w:val="007E44D5"/>
    <w:rsid w:val="007E4B4C"/>
    <w:rsid w:val="007E7612"/>
    <w:rsid w:val="007F0589"/>
    <w:rsid w:val="007F0BC4"/>
    <w:rsid w:val="007F0CAE"/>
    <w:rsid w:val="007F2F77"/>
    <w:rsid w:val="007F2FA7"/>
    <w:rsid w:val="007F37B3"/>
    <w:rsid w:val="007F3B34"/>
    <w:rsid w:val="007F3DDF"/>
    <w:rsid w:val="007F4770"/>
    <w:rsid w:val="007F48D9"/>
    <w:rsid w:val="007F4C2C"/>
    <w:rsid w:val="007F6304"/>
    <w:rsid w:val="007F78E6"/>
    <w:rsid w:val="00801830"/>
    <w:rsid w:val="0080408E"/>
    <w:rsid w:val="00804D4D"/>
    <w:rsid w:val="00805CD6"/>
    <w:rsid w:val="0080678A"/>
    <w:rsid w:val="00806F50"/>
    <w:rsid w:val="00810818"/>
    <w:rsid w:val="008119E0"/>
    <w:rsid w:val="00811B31"/>
    <w:rsid w:val="00811D5D"/>
    <w:rsid w:val="008128D9"/>
    <w:rsid w:val="008133A2"/>
    <w:rsid w:val="00813A00"/>
    <w:rsid w:val="00813DA5"/>
    <w:rsid w:val="00814869"/>
    <w:rsid w:val="00815268"/>
    <w:rsid w:val="00815FF3"/>
    <w:rsid w:val="008163CC"/>
    <w:rsid w:val="008163F0"/>
    <w:rsid w:val="00816F7A"/>
    <w:rsid w:val="008174A9"/>
    <w:rsid w:val="00817681"/>
    <w:rsid w:val="00817CE3"/>
    <w:rsid w:val="00820AAD"/>
    <w:rsid w:val="00820CD6"/>
    <w:rsid w:val="00821F8B"/>
    <w:rsid w:val="0082243E"/>
    <w:rsid w:val="0082244A"/>
    <w:rsid w:val="00822B8F"/>
    <w:rsid w:val="00823413"/>
    <w:rsid w:val="00824A0F"/>
    <w:rsid w:val="0082521B"/>
    <w:rsid w:val="00826E08"/>
    <w:rsid w:val="00826F6C"/>
    <w:rsid w:val="008272EC"/>
    <w:rsid w:val="00827666"/>
    <w:rsid w:val="00830C28"/>
    <w:rsid w:val="0083682B"/>
    <w:rsid w:val="00836CCD"/>
    <w:rsid w:val="00836DB2"/>
    <w:rsid w:val="00837AE1"/>
    <w:rsid w:val="00840B5D"/>
    <w:rsid w:val="00841A60"/>
    <w:rsid w:val="008423BC"/>
    <w:rsid w:val="00843F34"/>
    <w:rsid w:val="00844393"/>
    <w:rsid w:val="00844859"/>
    <w:rsid w:val="008449E4"/>
    <w:rsid w:val="008449F7"/>
    <w:rsid w:val="00844C41"/>
    <w:rsid w:val="008471DF"/>
    <w:rsid w:val="00847C33"/>
    <w:rsid w:val="00847D21"/>
    <w:rsid w:val="00852AC5"/>
    <w:rsid w:val="00853E9F"/>
    <w:rsid w:val="00855691"/>
    <w:rsid w:val="00855AAE"/>
    <w:rsid w:val="00855E40"/>
    <w:rsid w:val="0085633A"/>
    <w:rsid w:val="008605D7"/>
    <w:rsid w:val="00860902"/>
    <w:rsid w:val="00862E3A"/>
    <w:rsid w:val="00865731"/>
    <w:rsid w:val="00865B22"/>
    <w:rsid w:val="00865E85"/>
    <w:rsid w:val="008663B8"/>
    <w:rsid w:val="0086685F"/>
    <w:rsid w:val="00867A25"/>
    <w:rsid w:val="00867B74"/>
    <w:rsid w:val="00870DBA"/>
    <w:rsid w:val="00871362"/>
    <w:rsid w:val="00872596"/>
    <w:rsid w:val="008731CB"/>
    <w:rsid w:val="0087382A"/>
    <w:rsid w:val="008741FA"/>
    <w:rsid w:val="00876682"/>
    <w:rsid w:val="00876781"/>
    <w:rsid w:val="008768DC"/>
    <w:rsid w:val="00876C2C"/>
    <w:rsid w:val="00876D59"/>
    <w:rsid w:val="008771C7"/>
    <w:rsid w:val="00877261"/>
    <w:rsid w:val="008777D6"/>
    <w:rsid w:val="008778C1"/>
    <w:rsid w:val="00877BC6"/>
    <w:rsid w:val="008800BD"/>
    <w:rsid w:val="00880746"/>
    <w:rsid w:val="00881173"/>
    <w:rsid w:val="0088255C"/>
    <w:rsid w:val="00883F56"/>
    <w:rsid w:val="00884B1D"/>
    <w:rsid w:val="00884B66"/>
    <w:rsid w:val="00884F1A"/>
    <w:rsid w:val="0088572B"/>
    <w:rsid w:val="0088577F"/>
    <w:rsid w:val="008858D7"/>
    <w:rsid w:val="008861AC"/>
    <w:rsid w:val="00886DE0"/>
    <w:rsid w:val="00887E7C"/>
    <w:rsid w:val="0089169D"/>
    <w:rsid w:val="0089197E"/>
    <w:rsid w:val="00893071"/>
    <w:rsid w:val="00895CC5"/>
    <w:rsid w:val="00896839"/>
    <w:rsid w:val="00896985"/>
    <w:rsid w:val="008976E9"/>
    <w:rsid w:val="008A12B8"/>
    <w:rsid w:val="008A2027"/>
    <w:rsid w:val="008A4FC3"/>
    <w:rsid w:val="008A6549"/>
    <w:rsid w:val="008A6972"/>
    <w:rsid w:val="008A730E"/>
    <w:rsid w:val="008A78EE"/>
    <w:rsid w:val="008B0AEA"/>
    <w:rsid w:val="008B0E94"/>
    <w:rsid w:val="008B1FCE"/>
    <w:rsid w:val="008B257B"/>
    <w:rsid w:val="008B351B"/>
    <w:rsid w:val="008B3897"/>
    <w:rsid w:val="008B541A"/>
    <w:rsid w:val="008B6C1B"/>
    <w:rsid w:val="008B780D"/>
    <w:rsid w:val="008C172B"/>
    <w:rsid w:val="008C1951"/>
    <w:rsid w:val="008C403B"/>
    <w:rsid w:val="008C44F3"/>
    <w:rsid w:val="008C4724"/>
    <w:rsid w:val="008C4C6F"/>
    <w:rsid w:val="008C5322"/>
    <w:rsid w:val="008C56D8"/>
    <w:rsid w:val="008C5903"/>
    <w:rsid w:val="008C5B6E"/>
    <w:rsid w:val="008C5EDE"/>
    <w:rsid w:val="008C739B"/>
    <w:rsid w:val="008C799D"/>
    <w:rsid w:val="008C7A49"/>
    <w:rsid w:val="008C7B5A"/>
    <w:rsid w:val="008C7C7A"/>
    <w:rsid w:val="008C7F11"/>
    <w:rsid w:val="008D082A"/>
    <w:rsid w:val="008D2B57"/>
    <w:rsid w:val="008D3082"/>
    <w:rsid w:val="008D3847"/>
    <w:rsid w:val="008D4659"/>
    <w:rsid w:val="008D575F"/>
    <w:rsid w:val="008D6297"/>
    <w:rsid w:val="008D6886"/>
    <w:rsid w:val="008E0B5E"/>
    <w:rsid w:val="008E20EF"/>
    <w:rsid w:val="008E2942"/>
    <w:rsid w:val="008E2C2C"/>
    <w:rsid w:val="008E2F4C"/>
    <w:rsid w:val="008E35E6"/>
    <w:rsid w:val="008E3768"/>
    <w:rsid w:val="008E66FF"/>
    <w:rsid w:val="008E7025"/>
    <w:rsid w:val="008E732A"/>
    <w:rsid w:val="008E7A9F"/>
    <w:rsid w:val="008F0823"/>
    <w:rsid w:val="008F0A4A"/>
    <w:rsid w:val="008F0FFE"/>
    <w:rsid w:val="008F2B64"/>
    <w:rsid w:val="008F3880"/>
    <w:rsid w:val="008F4324"/>
    <w:rsid w:val="008F47DB"/>
    <w:rsid w:val="008F52D8"/>
    <w:rsid w:val="008F610B"/>
    <w:rsid w:val="008F675F"/>
    <w:rsid w:val="008F6DC4"/>
    <w:rsid w:val="008F726F"/>
    <w:rsid w:val="0090172F"/>
    <w:rsid w:val="009025D9"/>
    <w:rsid w:val="0090459E"/>
    <w:rsid w:val="0090464F"/>
    <w:rsid w:val="009049D4"/>
    <w:rsid w:val="00904C5C"/>
    <w:rsid w:val="0090559D"/>
    <w:rsid w:val="00906313"/>
    <w:rsid w:val="009066D8"/>
    <w:rsid w:val="0090787A"/>
    <w:rsid w:val="00910E3C"/>
    <w:rsid w:val="00911089"/>
    <w:rsid w:val="009118D7"/>
    <w:rsid w:val="00912E7B"/>
    <w:rsid w:val="00913EB9"/>
    <w:rsid w:val="0091736F"/>
    <w:rsid w:val="00917BB6"/>
    <w:rsid w:val="009204EE"/>
    <w:rsid w:val="00920BF2"/>
    <w:rsid w:val="00921550"/>
    <w:rsid w:val="00922DD0"/>
    <w:rsid w:val="00923137"/>
    <w:rsid w:val="009239F8"/>
    <w:rsid w:val="00925C3F"/>
    <w:rsid w:val="00927306"/>
    <w:rsid w:val="00930003"/>
    <w:rsid w:val="009301EF"/>
    <w:rsid w:val="009310A2"/>
    <w:rsid w:val="00931B21"/>
    <w:rsid w:val="00932A06"/>
    <w:rsid w:val="0093342F"/>
    <w:rsid w:val="0093643B"/>
    <w:rsid w:val="00937D10"/>
    <w:rsid w:val="00941659"/>
    <w:rsid w:val="009426EA"/>
    <w:rsid w:val="009432A9"/>
    <w:rsid w:val="0094432E"/>
    <w:rsid w:val="00944B9C"/>
    <w:rsid w:val="00946686"/>
    <w:rsid w:val="00946F88"/>
    <w:rsid w:val="00947BFE"/>
    <w:rsid w:val="00950F30"/>
    <w:rsid w:val="009524D5"/>
    <w:rsid w:val="0095412F"/>
    <w:rsid w:val="00954AA6"/>
    <w:rsid w:val="0095699A"/>
    <w:rsid w:val="00956D01"/>
    <w:rsid w:val="00961BCA"/>
    <w:rsid w:val="00963C96"/>
    <w:rsid w:val="00964313"/>
    <w:rsid w:val="00964E32"/>
    <w:rsid w:val="00965836"/>
    <w:rsid w:val="009665ED"/>
    <w:rsid w:val="00970BDF"/>
    <w:rsid w:val="009718FC"/>
    <w:rsid w:val="00971BB1"/>
    <w:rsid w:val="0097287C"/>
    <w:rsid w:val="00973320"/>
    <w:rsid w:val="009737B2"/>
    <w:rsid w:val="00973CE1"/>
    <w:rsid w:val="00975D84"/>
    <w:rsid w:val="00976D87"/>
    <w:rsid w:val="00976DCB"/>
    <w:rsid w:val="00977062"/>
    <w:rsid w:val="0097755B"/>
    <w:rsid w:val="009779A2"/>
    <w:rsid w:val="00977D0E"/>
    <w:rsid w:val="00980959"/>
    <w:rsid w:val="00980A1A"/>
    <w:rsid w:val="009814A6"/>
    <w:rsid w:val="00981C89"/>
    <w:rsid w:val="009827D3"/>
    <w:rsid w:val="009839F3"/>
    <w:rsid w:val="00984463"/>
    <w:rsid w:val="00984A26"/>
    <w:rsid w:val="00987E96"/>
    <w:rsid w:val="00990DE9"/>
    <w:rsid w:val="00990E45"/>
    <w:rsid w:val="0099143B"/>
    <w:rsid w:val="00991B20"/>
    <w:rsid w:val="009921E6"/>
    <w:rsid w:val="00993288"/>
    <w:rsid w:val="00993584"/>
    <w:rsid w:val="00994D1E"/>
    <w:rsid w:val="00995401"/>
    <w:rsid w:val="009979CE"/>
    <w:rsid w:val="009A0209"/>
    <w:rsid w:val="009A04F2"/>
    <w:rsid w:val="009A1326"/>
    <w:rsid w:val="009A1C7C"/>
    <w:rsid w:val="009A1F31"/>
    <w:rsid w:val="009A22B7"/>
    <w:rsid w:val="009A27AE"/>
    <w:rsid w:val="009A2F6C"/>
    <w:rsid w:val="009A3E62"/>
    <w:rsid w:val="009A53C6"/>
    <w:rsid w:val="009A54CA"/>
    <w:rsid w:val="009A5D1A"/>
    <w:rsid w:val="009A7EC2"/>
    <w:rsid w:val="009A7EC6"/>
    <w:rsid w:val="009B0712"/>
    <w:rsid w:val="009B2A7A"/>
    <w:rsid w:val="009B2C1C"/>
    <w:rsid w:val="009B304D"/>
    <w:rsid w:val="009B37ED"/>
    <w:rsid w:val="009B3906"/>
    <w:rsid w:val="009B3B96"/>
    <w:rsid w:val="009B425F"/>
    <w:rsid w:val="009B49A8"/>
    <w:rsid w:val="009B532B"/>
    <w:rsid w:val="009B6460"/>
    <w:rsid w:val="009B6765"/>
    <w:rsid w:val="009B6A7C"/>
    <w:rsid w:val="009C013A"/>
    <w:rsid w:val="009C1AAB"/>
    <w:rsid w:val="009C1E05"/>
    <w:rsid w:val="009C237A"/>
    <w:rsid w:val="009C2836"/>
    <w:rsid w:val="009C2CBA"/>
    <w:rsid w:val="009C2E5E"/>
    <w:rsid w:val="009C3474"/>
    <w:rsid w:val="009C4DEF"/>
    <w:rsid w:val="009C4F84"/>
    <w:rsid w:val="009C5243"/>
    <w:rsid w:val="009C6658"/>
    <w:rsid w:val="009C6765"/>
    <w:rsid w:val="009C6AE2"/>
    <w:rsid w:val="009C7347"/>
    <w:rsid w:val="009C7C23"/>
    <w:rsid w:val="009C7F0D"/>
    <w:rsid w:val="009C7FBE"/>
    <w:rsid w:val="009D0E60"/>
    <w:rsid w:val="009D1538"/>
    <w:rsid w:val="009D2129"/>
    <w:rsid w:val="009D2C7D"/>
    <w:rsid w:val="009D3C5D"/>
    <w:rsid w:val="009D3FEB"/>
    <w:rsid w:val="009D483A"/>
    <w:rsid w:val="009D548B"/>
    <w:rsid w:val="009D5FA5"/>
    <w:rsid w:val="009D6032"/>
    <w:rsid w:val="009E0194"/>
    <w:rsid w:val="009E2B22"/>
    <w:rsid w:val="009E2E81"/>
    <w:rsid w:val="009E371E"/>
    <w:rsid w:val="009E4416"/>
    <w:rsid w:val="009E47AD"/>
    <w:rsid w:val="009E5662"/>
    <w:rsid w:val="009E710A"/>
    <w:rsid w:val="009E78EA"/>
    <w:rsid w:val="009E7A33"/>
    <w:rsid w:val="009E7B75"/>
    <w:rsid w:val="009E7BB9"/>
    <w:rsid w:val="009F0DC0"/>
    <w:rsid w:val="009F159E"/>
    <w:rsid w:val="009F2A6A"/>
    <w:rsid w:val="009F3CF4"/>
    <w:rsid w:val="009F3E9E"/>
    <w:rsid w:val="009F4B40"/>
    <w:rsid w:val="009F6A0C"/>
    <w:rsid w:val="00A0072F"/>
    <w:rsid w:val="00A028E3"/>
    <w:rsid w:val="00A03D14"/>
    <w:rsid w:val="00A041CF"/>
    <w:rsid w:val="00A04298"/>
    <w:rsid w:val="00A05DC5"/>
    <w:rsid w:val="00A114E5"/>
    <w:rsid w:val="00A11FE1"/>
    <w:rsid w:val="00A1314E"/>
    <w:rsid w:val="00A133CB"/>
    <w:rsid w:val="00A1477B"/>
    <w:rsid w:val="00A14EB5"/>
    <w:rsid w:val="00A21467"/>
    <w:rsid w:val="00A21A94"/>
    <w:rsid w:val="00A2222E"/>
    <w:rsid w:val="00A23B86"/>
    <w:rsid w:val="00A248D5"/>
    <w:rsid w:val="00A24912"/>
    <w:rsid w:val="00A25B9B"/>
    <w:rsid w:val="00A26C60"/>
    <w:rsid w:val="00A2740E"/>
    <w:rsid w:val="00A3030E"/>
    <w:rsid w:val="00A3069A"/>
    <w:rsid w:val="00A31678"/>
    <w:rsid w:val="00A31AD3"/>
    <w:rsid w:val="00A327B2"/>
    <w:rsid w:val="00A32BE0"/>
    <w:rsid w:val="00A3377C"/>
    <w:rsid w:val="00A35672"/>
    <w:rsid w:val="00A35747"/>
    <w:rsid w:val="00A3587C"/>
    <w:rsid w:val="00A36990"/>
    <w:rsid w:val="00A406EC"/>
    <w:rsid w:val="00A40741"/>
    <w:rsid w:val="00A40C10"/>
    <w:rsid w:val="00A430CC"/>
    <w:rsid w:val="00A43B07"/>
    <w:rsid w:val="00A43C71"/>
    <w:rsid w:val="00A4481D"/>
    <w:rsid w:val="00A47E10"/>
    <w:rsid w:val="00A514BE"/>
    <w:rsid w:val="00A520A8"/>
    <w:rsid w:val="00A53611"/>
    <w:rsid w:val="00A54B66"/>
    <w:rsid w:val="00A55527"/>
    <w:rsid w:val="00A56D5A"/>
    <w:rsid w:val="00A57257"/>
    <w:rsid w:val="00A60193"/>
    <w:rsid w:val="00A60848"/>
    <w:rsid w:val="00A60BCB"/>
    <w:rsid w:val="00A6232A"/>
    <w:rsid w:val="00A631AB"/>
    <w:rsid w:val="00A63F32"/>
    <w:rsid w:val="00A646A0"/>
    <w:rsid w:val="00A6568D"/>
    <w:rsid w:val="00A65719"/>
    <w:rsid w:val="00A66A84"/>
    <w:rsid w:val="00A70048"/>
    <w:rsid w:val="00A70920"/>
    <w:rsid w:val="00A712D8"/>
    <w:rsid w:val="00A713C9"/>
    <w:rsid w:val="00A76632"/>
    <w:rsid w:val="00A76B46"/>
    <w:rsid w:val="00A76BF9"/>
    <w:rsid w:val="00A76E48"/>
    <w:rsid w:val="00A774E3"/>
    <w:rsid w:val="00A779F6"/>
    <w:rsid w:val="00A8076A"/>
    <w:rsid w:val="00A83CD5"/>
    <w:rsid w:val="00A8694B"/>
    <w:rsid w:val="00A8784E"/>
    <w:rsid w:val="00A90324"/>
    <w:rsid w:val="00A908BC"/>
    <w:rsid w:val="00A90B3B"/>
    <w:rsid w:val="00A91147"/>
    <w:rsid w:val="00A91561"/>
    <w:rsid w:val="00A92617"/>
    <w:rsid w:val="00A9262C"/>
    <w:rsid w:val="00A92789"/>
    <w:rsid w:val="00A931EA"/>
    <w:rsid w:val="00A93AEE"/>
    <w:rsid w:val="00A95939"/>
    <w:rsid w:val="00A95C24"/>
    <w:rsid w:val="00A95F80"/>
    <w:rsid w:val="00A9604A"/>
    <w:rsid w:val="00A96441"/>
    <w:rsid w:val="00AA00CF"/>
    <w:rsid w:val="00AA0D35"/>
    <w:rsid w:val="00AA1557"/>
    <w:rsid w:val="00AA16C7"/>
    <w:rsid w:val="00AA29F5"/>
    <w:rsid w:val="00AA2FE3"/>
    <w:rsid w:val="00AA3810"/>
    <w:rsid w:val="00AA4FC3"/>
    <w:rsid w:val="00AA52E4"/>
    <w:rsid w:val="00AA5BF7"/>
    <w:rsid w:val="00AA5D30"/>
    <w:rsid w:val="00AA60CB"/>
    <w:rsid w:val="00AA6688"/>
    <w:rsid w:val="00AA67CA"/>
    <w:rsid w:val="00AA7878"/>
    <w:rsid w:val="00AA7BEA"/>
    <w:rsid w:val="00AB1CAC"/>
    <w:rsid w:val="00AB1EC5"/>
    <w:rsid w:val="00AB30CF"/>
    <w:rsid w:val="00AB3992"/>
    <w:rsid w:val="00AB458B"/>
    <w:rsid w:val="00AB628B"/>
    <w:rsid w:val="00AC0E09"/>
    <w:rsid w:val="00AC13E3"/>
    <w:rsid w:val="00AC2B1E"/>
    <w:rsid w:val="00AC391F"/>
    <w:rsid w:val="00AC3D97"/>
    <w:rsid w:val="00AC4EAC"/>
    <w:rsid w:val="00AC5079"/>
    <w:rsid w:val="00AC5E03"/>
    <w:rsid w:val="00AC6924"/>
    <w:rsid w:val="00AC6B9D"/>
    <w:rsid w:val="00AD3278"/>
    <w:rsid w:val="00AD35A8"/>
    <w:rsid w:val="00AD50AF"/>
    <w:rsid w:val="00AD7394"/>
    <w:rsid w:val="00AD7DE1"/>
    <w:rsid w:val="00AE0332"/>
    <w:rsid w:val="00AE0461"/>
    <w:rsid w:val="00AE406C"/>
    <w:rsid w:val="00AE46AF"/>
    <w:rsid w:val="00AE557A"/>
    <w:rsid w:val="00AE5FEF"/>
    <w:rsid w:val="00AE605A"/>
    <w:rsid w:val="00AE6BD0"/>
    <w:rsid w:val="00AE6C1F"/>
    <w:rsid w:val="00AF227D"/>
    <w:rsid w:val="00AF29F6"/>
    <w:rsid w:val="00AF3BC7"/>
    <w:rsid w:val="00AF65A9"/>
    <w:rsid w:val="00AF6ADB"/>
    <w:rsid w:val="00AF79E3"/>
    <w:rsid w:val="00B00348"/>
    <w:rsid w:val="00B00E01"/>
    <w:rsid w:val="00B01BD6"/>
    <w:rsid w:val="00B023A6"/>
    <w:rsid w:val="00B037A9"/>
    <w:rsid w:val="00B03C87"/>
    <w:rsid w:val="00B040ED"/>
    <w:rsid w:val="00B048C4"/>
    <w:rsid w:val="00B04B60"/>
    <w:rsid w:val="00B073B4"/>
    <w:rsid w:val="00B07948"/>
    <w:rsid w:val="00B07A40"/>
    <w:rsid w:val="00B07C7D"/>
    <w:rsid w:val="00B12B0E"/>
    <w:rsid w:val="00B131B6"/>
    <w:rsid w:val="00B13E94"/>
    <w:rsid w:val="00B140FB"/>
    <w:rsid w:val="00B144B1"/>
    <w:rsid w:val="00B20361"/>
    <w:rsid w:val="00B20999"/>
    <w:rsid w:val="00B221A0"/>
    <w:rsid w:val="00B2225D"/>
    <w:rsid w:val="00B239C7"/>
    <w:rsid w:val="00B23B36"/>
    <w:rsid w:val="00B23CDF"/>
    <w:rsid w:val="00B244BF"/>
    <w:rsid w:val="00B24AB3"/>
    <w:rsid w:val="00B25FAB"/>
    <w:rsid w:val="00B268A8"/>
    <w:rsid w:val="00B305F5"/>
    <w:rsid w:val="00B30D05"/>
    <w:rsid w:val="00B30FBE"/>
    <w:rsid w:val="00B35322"/>
    <w:rsid w:val="00B37750"/>
    <w:rsid w:val="00B37CA7"/>
    <w:rsid w:val="00B40DD1"/>
    <w:rsid w:val="00B41C53"/>
    <w:rsid w:val="00B507D8"/>
    <w:rsid w:val="00B509B4"/>
    <w:rsid w:val="00B5216C"/>
    <w:rsid w:val="00B53E40"/>
    <w:rsid w:val="00B552FF"/>
    <w:rsid w:val="00B5568B"/>
    <w:rsid w:val="00B5585F"/>
    <w:rsid w:val="00B56542"/>
    <w:rsid w:val="00B60052"/>
    <w:rsid w:val="00B60CB3"/>
    <w:rsid w:val="00B61380"/>
    <w:rsid w:val="00B63D5C"/>
    <w:rsid w:val="00B643E8"/>
    <w:rsid w:val="00B653B5"/>
    <w:rsid w:val="00B657FE"/>
    <w:rsid w:val="00B65C1B"/>
    <w:rsid w:val="00B67330"/>
    <w:rsid w:val="00B7183F"/>
    <w:rsid w:val="00B71B3A"/>
    <w:rsid w:val="00B71BB7"/>
    <w:rsid w:val="00B747D9"/>
    <w:rsid w:val="00B75FC4"/>
    <w:rsid w:val="00B76310"/>
    <w:rsid w:val="00B76725"/>
    <w:rsid w:val="00B80208"/>
    <w:rsid w:val="00B819B5"/>
    <w:rsid w:val="00B81B5E"/>
    <w:rsid w:val="00B82F49"/>
    <w:rsid w:val="00B837B4"/>
    <w:rsid w:val="00B838E3"/>
    <w:rsid w:val="00B84F52"/>
    <w:rsid w:val="00B8516B"/>
    <w:rsid w:val="00B85795"/>
    <w:rsid w:val="00B908FF"/>
    <w:rsid w:val="00B925CE"/>
    <w:rsid w:val="00B92983"/>
    <w:rsid w:val="00B92BA4"/>
    <w:rsid w:val="00B9325C"/>
    <w:rsid w:val="00B93D6F"/>
    <w:rsid w:val="00B94C5C"/>
    <w:rsid w:val="00B95510"/>
    <w:rsid w:val="00B95CD0"/>
    <w:rsid w:val="00B964E4"/>
    <w:rsid w:val="00B97678"/>
    <w:rsid w:val="00B97C5C"/>
    <w:rsid w:val="00B97DFE"/>
    <w:rsid w:val="00BA047C"/>
    <w:rsid w:val="00BA0F9D"/>
    <w:rsid w:val="00BA1BCF"/>
    <w:rsid w:val="00BA2211"/>
    <w:rsid w:val="00BA2652"/>
    <w:rsid w:val="00BA2975"/>
    <w:rsid w:val="00BA3F64"/>
    <w:rsid w:val="00BA42C5"/>
    <w:rsid w:val="00BA5258"/>
    <w:rsid w:val="00BA5C9D"/>
    <w:rsid w:val="00BA5E10"/>
    <w:rsid w:val="00BA6682"/>
    <w:rsid w:val="00BA6A2C"/>
    <w:rsid w:val="00BA6A39"/>
    <w:rsid w:val="00BA6E6B"/>
    <w:rsid w:val="00BA7171"/>
    <w:rsid w:val="00BA770B"/>
    <w:rsid w:val="00BB3525"/>
    <w:rsid w:val="00BB4A1D"/>
    <w:rsid w:val="00BB52A7"/>
    <w:rsid w:val="00BB65AE"/>
    <w:rsid w:val="00BB6A0D"/>
    <w:rsid w:val="00BC092D"/>
    <w:rsid w:val="00BC32CC"/>
    <w:rsid w:val="00BC4391"/>
    <w:rsid w:val="00BC5367"/>
    <w:rsid w:val="00BC5D39"/>
    <w:rsid w:val="00BC6541"/>
    <w:rsid w:val="00BC7905"/>
    <w:rsid w:val="00BD0242"/>
    <w:rsid w:val="00BD05DB"/>
    <w:rsid w:val="00BD20EF"/>
    <w:rsid w:val="00BD3610"/>
    <w:rsid w:val="00BD5A64"/>
    <w:rsid w:val="00BD5A9F"/>
    <w:rsid w:val="00BD700E"/>
    <w:rsid w:val="00BE0C1E"/>
    <w:rsid w:val="00BE139F"/>
    <w:rsid w:val="00BE1C81"/>
    <w:rsid w:val="00BE2268"/>
    <w:rsid w:val="00BE31A8"/>
    <w:rsid w:val="00BE3C96"/>
    <w:rsid w:val="00BE55AB"/>
    <w:rsid w:val="00BE72DF"/>
    <w:rsid w:val="00BE7929"/>
    <w:rsid w:val="00BE7B09"/>
    <w:rsid w:val="00BF015A"/>
    <w:rsid w:val="00BF06E4"/>
    <w:rsid w:val="00BF0D08"/>
    <w:rsid w:val="00BF1CA0"/>
    <w:rsid w:val="00BF2731"/>
    <w:rsid w:val="00BF5001"/>
    <w:rsid w:val="00BF5538"/>
    <w:rsid w:val="00BF6B96"/>
    <w:rsid w:val="00C0003D"/>
    <w:rsid w:val="00C004EE"/>
    <w:rsid w:val="00C00EF7"/>
    <w:rsid w:val="00C02398"/>
    <w:rsid w:val="00C04786"/>
    <w:rsid w:val="00C04EA3"/>
    <w:rsid w:val="00C0511D"/>
    <w:rsid w:val="00C05238"/>
    <w:rsid w:val="00C06CE6"/>
    <w:rsid w:val="00C06F60"/>
    <w:rsid w:val="00C07FAF"/>
    <w:rsid w:val="00C1064C"/>
    <w:rsid w:val="00C10FCA"/>
    <w:rsid w:val="00C11301"/>
    <w:rsid w:val="00C1155A"/>
    <w:rsid w:val="00C1267A"/>
    <w:rsid w:val="00C13638"/>
    <w:rsid w:val="00C144BE"/>
    <w:rsid w:val="00C1556C"/>
    <w:rsid w:val="00C1615D"/>
    <w:rsid w:val="00C16EE1"/>
    <w:rsid w:val="00C17E5B"/>
    <w:rsid w:val="00C211ED"/>
    <w:rsid w:val="00C21541"/>
    <w:rsid w:val="00C21577"/>
    <w:rsid w:val="00C21D2E"/>
    <w:rsid w:val="00C22122"/>
    <w:rsid w:val="00C23DF0"/>
    <w:rsid w:val="00C23FEF"/>
    <w:rsid w:val="00C26332"/>
    <w:rsid w:val="00C26653"/>
    <w:rsid w:val="00C269B6"/>
    <w:rsid w:val="00C30E78"/>
    <w:rsid w:val="00C3400B"/>
    <w:rsid w:val="00C35A58"/>
    <w:rsid w:val="00C36217"/>
    <w:rsid w:val="00C3684D"/>
    <w:rsid w:val="00C36F45"/>
    <w:rsid w:val="00C374B5"/>
    <w:rsid w:val="00C416E4"/>
    <w:rsid w:val="00C42626"/>
    <w:rsid w:val="00C439D1"/>
    <w:rsid w:val="00C443B6"/>
    <w:rsid w:val="00C44865"/>
    <w:rsid w:val="00C457CF"/>
    <w:rsid w:val="00C47682"/>
    <w:rsid w:val="00C50534"/>
    <w:rsid w:val="00C512D4"/>
    <w:rsid w:val="00C517D6"/>
    <w:rsid w:val="00C55943"/>
    <w:rsid w:val="00C60552"/>
    <w:rsid w:val="00C611FF"/>
    <w:rsid w:val="00C61AD6"/>
    <w:rsid w:val="00C61C1C"/>
    <w:rsid w:val="00C6205F"/>
    <w:rsid w:val="00C62DE4"/>
    <w:rsid w:val="00C630F6"/>
    <w:rsid w:val="00C64C53"/>
    <w:rsid w:val="00C65375"/>
    <w:rsid w:val="00C65EB4"/>
    <w:rsid w:val="00C717C3"/>
    <w:rsid w:val="00C72D02"/>
    <w:rsid w:val="00C72DA5"/>
    <w:rsid w:val="00C745AA"/>
    <w:rsid w:val="00C7575F"/>
    <w:rsid w:val="00C774A8"/>
    <w:rsid w:val="00C778C0"/>
    <w:rsid w:val="00C81B5F"/>
    <w:rsid w:val="00C82C0C"/>
    <w:rsid w:val="00C83E00"/>
    <w:rsid w:val="00C8505B"/>
    <w:rsid w:val="00C855DA"/>
    <w:rsid w:val="00C86051"/>
    <w:rsid w:val="00C867AD"/>
    <w:rsid w:val="00C86CBA"/>
    <w:rsid w:val="00C86CDB"/>
    <w:rsid w:val="00C905C1"/>
    <w:rsid w:val="00C9144C"/>
    <w:rsid w:val="00C92A36"/>
    <w:rsid w:val="00C938F0"/>
    <w:rsid w:val="00C958F9"/>
    <w:rsid w:val="00C95BA0"/>
    <w:rsid w:val="00C960E4"/>
    <w:rsid w:val="00C9615A"/>
    <w:rsid w:val="00C979B8"/>
    <w:rsid w:val="00C979D8"/>
    <w:rsid w:val="00C97ED5"/>
    <w:rsid w:val="00CA0D00"/>
    <w:rsid w:val="00CA0D08"/>
    <w:rsid w:val="00CA1C37"/>
    <w:rsid w:val="00CA223D"/>
    <w:rsid w:val="00CA298C"/>
    <w:rsid w:val="00CA3855"/>
    <w:rsid w:val="00CA4B2A"/>
    <w:rsid w:val="00CA639D"/>
    <w:rsid w:val="00CA7AAA"/>
    <w:rsid w:val="00CB00E4"/>
    <w:rsid w:val="00CB0696"/>
    <w:rsid w:val="00CB1EC8"/>
    <w:rsid w:val="00CB2D49"/>
    <w:rsid w:val="00CB3084"/>
    <w:rsid w:val="00CB36A0"/>
    <w:rsid w:val="00CB3D10"/>
    <w:rsid w:val="00CB538D"/>
    <w:rsid w:val="00CB6155"/>
    <w:rsid w:val="00CB63BB"/>
    <w:rsid w:val="00CB6E46"/>
    <w:rsid w:val="00CB6E4C"/>
    <w:rsid w:val="00CB7B9A"/>
    <w:rsid w:val="00CC033C"/>
    <w:rsid w:val="00CC096C"/>
    <w:rsid w:val="00CC0E87"/>
    <w:rsid w:val="00CC12D0"/>
    <w:rsid w:val="00CC1910"/>
    <w:rsid w:val="00CC1E73"/>
    <w:rsid w:val="00CC48D0"/>
    <w:rsid w:val="00CC4AB8"/>
    <w:rsid w:val="00CC702C"/>
    <w:rsid w:val="00CD1EB1"/>
    <w:rsid w:val="00CD5090"/>
    <w:rsid w:val="00CD53C7"/>
    <w:rsid w:val="00CD6679"/>
    <w:rsid w:val="00CD695D"/>
    <w:rsid w:val="00CD7433"/>
    <w:rsid w:val="00CE1030"/>
    <w:rsid w:val="00CE1CB1"/>
    <w:rsid w:val="00CE4319"/>
    <w:rsid w:val="00CE4CFE"/>
    <w:rsid w:val="00CE508E"/>
    <w:rsid w:val="00CE5546"/>
    <w:rsid w:val="00CE5821"/>
    <w:rsid w:val="00CE6C22"/>
    <w:rsid w:val="00CF07AF"/>
    <w:rsid w:val="00CF24A7"/>
    <w:rsid w:val="00CF2E0D"/>
    <w:rsid w:val="00CF3DA6"/>
    <w:rsid w:val="00CF4298"/>
    <w:rsid w:val="00CF4371"/>
    <w:rsid w:val="00CF4432"/>
    <w:rsid w:val="00CF52A4"/>
    <w:rsid w:val="00CF64FD"/>
    <w:rsid w:val="00CF6E68"/>
    <w:rsid w:val="00CF7D96"/>
    <w:rsid w:val="00D006F2"/>
    <w:rsid w:val="00D01653"/>
    <w:rsid w:val="00D02371"/>
    <w:rsid w:val="00D036BF"/>
    <w:rsid w:val="00D03AF3"/>
    <w:rsid w:val="00D03E7C"/>
    <w:rsid w:val="00D042EC"/>
    <w:rsid w:val="00D05E32"/>
    <w:rsid w:val="00D05F0E"/>
    <w:rsid w:val="00D06BB9"/>
    <w:rsid w:val="00D06C18"/>
    <w:rsid w:val="00D070F1"/>
    <w:rsid w:val="00D07472"/>
    <w:rsid w:val="00D10D46"/>
    <w:rsid w:val="00D1177C"/>
    <w:rsid w:val="00D12E1F"/>
    <w:rsid w:val="00D144A8"/>
    <w:rsid w:val="00D159F4"/>
    <w:rsid w:val="00D16B51"/>
    <w:rsid w:val="00D17957"/>
    <w:rsid w:val="00D20C2E"/>
    <w:rsid w:val="00D20D2B"/>
    <w:rsid w:val="00D216FA"/>
    <w:rsid w:val="00D2319A"/>
    <w:rsid w:val="00D23781"/>
    <w:rsid w:val="00D24702"/>
    <w:rsid w:val="00D27929"/>
    <w:rsid w:val="00D27F54"/>
    <w:rsid w:val="00D309DA"/>
    <w:rsid w:val="00D31D58"/>
    <w:rsid w:val="00D31F69"/>
    <w:rsid w:val="00D32CF9"/>
    <w:rsid w:val="00D34B4E"/>
    <w:rsid w:val="00D34C53"/>
    <w:rsid w:val="00D34D0B"/>
    <w:rsid w:val="00D34F46"/>
    <w:rsid w:val="00D35628"/>
    <w:rsid w:val="00D35EE9"/>
    <w:rsid w:val="00D36853"/>
    <w:rsid w:val="00D36A5B"/>
    <w:rsid w:val="00D4093A"/>
    <w:rsid w:val="00D41DB7"/>
    <w:rsid w:val="00D426C5"/>
    <w:rsid w:val="00D4466E"/>
    <w:rsid w:val="00D4530C"/>
    <w:rsid w:val="00D45441"/>
    <w:rsid w:val="00D4570E"/>
    <w:rsid w:val="00D46A05"/>
    <w:rsid w:val="00D47BE1"/>
    <w:rsid w:val="00D51811"/>
    <w:rsid w:val="00D52C1A"/>
    <w:rsid w:val="00D53169"/>
    <w:rsid w:val="00D534A5"/>
    <w:rsid w:val="00D537B5"/>
    <w:rsid w:val="00D54304"/>
    <w:rsid w:val="00D54D17"/>
    <w:rsid w:val="00D56083"/>
    <w:rsid w:val="00D574B7"/>
    <w:rsid w:val="00D57F5C"/>
    <w:rsid w:val="00D612C9"/>
    <w:rsid w:val="00D616C8"/>
    <w:rsid w:val="00D62C85"/>
    <w:rsid w:val="00D62C91"/>
    <w:rsid w:val="00D62D7E"/>
    <w:rsid w:val="00D63331"/>
    <w:rsid w:val="00D63733"/>
    <w:rsid w:val="00D63EA3"/>
    <w:rsid w:val="00D6439C"/>
    <w:rsid w:val="00D649C5"/>
    <w:rsid w:val="00D64B4D"/>
    <w:rsid w:val="00D65152"/>
    <w:rsid w:val="00D65D5C"/>
    <w:rsid w:val="00D66097"/>
    <w:rsid w:val="00D66CDA"/>
    <w:rsid w:val="00D66D1F"/>
    <w:rsid w:val="00D67ED2"/>
    <w:rsid w:val="00D721D9"/>
    <w:rsid w:val="00D73318"/>
    <w:rsid w:val="00D73424"/>
    <w:rsid w:val="00D758DF"/>
    <w:rsid w:val="00D76802"/>
    <w:rsid w:val="00D76E8F"/>
    <w:rsid w:val="00D77AC0"/>
    <w:rsid w:val="00D817A8"/>
    <w:rsid w:val="00D81A33"/>
    <w:rsid w:val="00D81ED4"/>
    <w:rsid w:val="00D833CA"/>
    <w:rsid w:val="00D83FC8"/>
    <w:rsid w:val="00D85050"/>
    <w:rsid w:val="00D850AA"/>
    <w:rsid w:val="00D8645E"/>
    <w:rsid w:val="00D87249"/>
    <w:rsid w:val="00D873CE"/>
    <w:rsid w:val="00D875AC"/>
    <w:rsid w:val="00D87AA1"/>
    <w:rsid w:val="00D87AE8"/>
    <w:rsid w:val="00D87B97"/>
    <w:rsid w:val="00D919A3"/>
    <w:rsid w:val="00D91A5E"/>
    <w:rsid w:val="00D91D2D"/>
    <w:rsid w:val="00D9386D"/>
    <w:rsid w:val="00D96844"/>
    <w:rsid w:val="00D9773F"/>
    <w:rsid w:val="00DA1B3C"/>
    <w:rsid w:val="00DA1EF8"/>
    <w:rsid w:val="00DA1F8C"/>
    <w:rsid w:val="00DA4377"/>
    <w:rsid w:val="00DA55E7"/>
    <w:rsid w:val="00DA6934"/>
    <w:rsid w:val="00DA6A7D"/>
    <w:rsid w:val="00DB0051"/>
    <w:rsid w:val="00DB0C2E"/>
    <w:rsid w:val="00DB0F7D"/>
    <w:rsid w:val="00DB169E"/>
    <w:rsid w:val="00DB3540"/>
    <w:rsid w:val="00DB3A4B"/>
    <w:rsid w:val="00DB4614"/>
    <w:rsid w:val="00DB4E4D"/>
    <w:rsid w:val="00DB5639"/>
    <w:rsid w:val="00DB5A10"/>
    <w:rsid w:val="00DB6EB5"/>
    <w:rsid w:val="00DB6F68"/>
    <w:rsid w:val="00DC0E9E"/>
    <w:rsid w:val="00DC122E"/>
    <w:rsid w:val="00DC3C1D"/>
    <w:rsid w:val="00DC5C21"/>
    <w:rsid w:val="00DC5EB8"/>
    <w:rsid w:val="00DC609A"/>
    <w:rsid w:val="00DC7164"/>
    <w:rsid w:val="00DD0FCE"/>
    <w:rsid w:val="00DD1E2C"/>
    <w:rsid w:val="00DD25C0"/>
    <w:rsid w:val="00DD2C05"/>
    <w:rsid w:val="00DD3A68"/>
    <w:rsid w:val="00DE0D7C"/>
    <w:rsid w:val="00DE40EC"/>
    <w:rsid w:val="00DE4C26"/>
    <w:rsid w:val="00DE6AFD"/>
    <w:rsid w:val="00DE6B2C"/>
    <w:rsid w:val="00DE6DCB"/>
    <w:rsid w:val="00DE7395"/>
    <w:rsid w:val="00DE79E8"/>
    <w:rsid w:val="00DE7FC4"/>
    <w:rsid w:val="00DF60AC"/>
    <w:rsid w:val="00DF6E39"/>
    <w:rsid w:val="00DF6F8A"/>
    <w:rsid w:val="00DF743D"/>
    <w:rsid w:val="00E0037F"/>
    <w:rsid w:val="00E0077F"/>
    <w:rsid w:val="00E00BA3"/>
    <w:rsid w:val="00E027C0"/>
    <w:rsid w:val="00E03DBE"/>
    <w:rsid w:val="00E0407D"/>
    <w:rsid w:val="00E041C7"/>
    <w:rsid w:val="00E0444F"/>
    <w:rsid w:val="00E07081"/>
    <w:rsid w:val="00E0731A"/>
    <w:rsid w:val="00E0758E"/>
    <w:rsid w:val="00E102EF"/>
    <w:rsid w:val="00E11BBB"/>
    <w:rsid w:val="00E11E7A"/>
    <w:rsid w:val="00E12736"/>
    <w:rsid w:val="00E12936"/>
    <w:rsid w:val="00E1337E"/>
    <w:rsid w:val="00E13F0A"/>
    <w:rsid w:val="00E14B31"/>
    <w:rsid w:val="00E17914"/>
    <w:rsid w:val="00E17CBE"/>
    <w:rsid w:val="00E17CEE"/>
    <w:rsid w:val="00E20D90"/>
    <w:rsid w:val="00E2129D"/>
    <w:rsid w:val="00E21E42"/>
    <w:rsid w:val="00E22D18"/>
    <w:rsid w:val="00E24324"/>
    <w:rsid w:val="00E25054"/>
    <w:rsid w:val="00E25E69"/>
    <w:rsid w:val="00E26130"/>
    <w:rsid w:val="00E27481"/>
    <w:rsid w:val="00E30047"/>
    <w:rsid w:val="00E302D0"/>
    <w:rsid w:val="00E315F3"/>
    <w:rsid w:val="00E318C3"/>
    <w:rsid w:val="00E32A2B"/>
    <w:rsid w:val="00E33BE0"/>
    <w:rsid w:val="00E33DBD"/>
    <w:rsid w:val="00E34882"/>
    <w:rsid w:val="00E349F8"/>
    <w:rsid w:val="00E35E14"/>
    <w:rsid w:val="00E40B75"/>
    <w:rsid w:val="00E41A68"/>
    <w:rsid w:val="00E4267F"/>
    <w:rsid w:val="00E429DB"/>
    <w:rsid w:val="00E44514"/>
    <w:rsid w:val="00E450F3"/>
    <w:rsid w:val="00E46B31"/>
    <w:rsid w:val="00E47715"/>
    <w:rsid w:val="00E502E9"/>
    <w:rsid w:val="00E50B30"/>
    <w:rsid w:val="00E51774"/>
    <w:rsid w:val="00E538C3"/>
    <w:rsid w:val="00E552A6"/>
    <w:rsid w:val="00E5539C"/>
    <w:rsid w:val="00E55936"/>
    <w:rsid w:val="00E55D8A"/>
    <w:rsid w:val="00E55EA3"/>
    <w:rsid w:val="00E5639B"/>
    <w:rsid w:val="00E56940"/>
    <w:rsid w:val="00E56BE3"/>
    <w:rsid w:val="00E604DB"/>
    <w:rsid w:val="00E609A1"/>
    <w:rsid w:val="00E610B5"/>
    <w:rsid w:val="00E61FC7"/>
    <w:rsid w:val="00E621C5"/>
    <w:rsid w:val="00E62F8E"/>
    <w:rsid w:val="00E63562"/>
    <w:rsid w:val="00E65B14"/>
    <w:rsid w:val="00E65CBC"/>
    <w:rsid w:val="00E65D72"/>
    <w:rsid w:val="00E65D8B"/>
    <w:rsid w:val="00E66C39"/>
    <w:rsid w:val="00E70554"/>
    <w:rsid w:val="00E70B3D"/>
    <w:rsid w:val="00E7161C"/>
    <w:rsid w:val="00E72F70"/>
    <w:rsid w:val="00E74338"/>
    <w:rsid w:val="00E74E70"/>
    <w:rsid w:val="00E75B94"/>
    <w:rsid w:val="00E763C1"/>
    <w:rsid w:val="00E76B0F"/>
    <w:rsid w:val="00E7712B"/>
    <w:rsid w:val="00E77294"/>
    <w:rsid w:val="00E77918"/>
    <w:rsid w:val="00E77DB1"/>
    <w:rsid w:val="00E818C8"/>
    <w:rsid w:val="00E81942"/>
    <w:rsid w:val="00E81DB6"/>
    <w:rsid w:val="00E82480"/>
    <w:rsid w:val="00E83385"/>
    <w:rsid w:val="00E84485"/>
    <w:rsid w:val="00E85264"/>
    <w:rsid w:val="00E85ACB"/>
    <w:rsid w:val="00E900E2"/>
    <w:rsid w:val="00E90503"/>
    <w:rsid w:val="00E90E7D"/>
    <w:rsid w:val="00E919C4"/>
    <w:rsid w:val="00E92B47"/>
    <w:rsid w:val="00E94C13"/>
    <w:rsid w:val="00E9753B"/>
    <w:rsid w:val="00E976DF"/>
    <w:rsid w:val="00E97A8C"/>
    <w:rsid w:val="00E97D7A"/>
    <w:rsid w:val="00EA0A46"/>
    <w:rsid w:val="00EA2A40"/>
    <w:rsid w:val="00EA315A"/>
    <w:rsid w:val="00EA329E"/>
    <w:rsid w:val="00EA50E2"/>
    <w:rsid w:val="00EA6271"/>
    <w:rsid w:val="00EA6BF9"/>
    <w:rsid w:val="00EA6DF2"/>
    <w:rsid w:val="00EA776D"/>
    <w:rsid w:val="00EB2843"/>
    <w:rsid w:val="00EB34E2"/>
    <w:rsid w:val="00EB396B"/>
    <w:rsid w:val="00EB46A4"/>
    <w:rsid w:val="00EB56EB"/>
    <w:rsid w:val="00EB6791"/>
    <w:rsid w:val="00EB7B5E"/>
    <w:rsid w:val="00EB7F63"/>
    <w:rsid w:val="00EC04DA"/>
    <w:rsid w:val="00EC14BD"/>
    <w:rsid w:val="00EC1B3B"/>
    <w:rsid w:val="00EC3787"/>
    <w:rsid w:val="00EC3901"/>
    <w:rsid w:val="00EC3C82"/>
    <w:rsid w:val="00EC4A4C"/>
    <w:rsid w:val="00EC57FA"/>
    <w:rsid w:val="00EC6BE8"/>
    <w:rsid w:val="00ED15CA"/>
    <w:rsid w:val="00ED223C"/>
    <w:rsid w:val="00ED23C8"/>
    <w:rsid w:val="00ED3E07"/>
    <w:rsid w:val="00ED49C7"/>
    <w:rsid w:val="00ED589F"/>
    <w:rsid w:val="00ED5B89"/>
    <w:rsid w:val="00ED6198"/>
    <w:rsid w:val="00ED690D"/>
    <w:rsid w:val="00EE027A"/>
    <w:rsid w:val="00EE1C86"/>
    <w:rsid w:val="00EE5358"/>
    <w:rsid w:val="00EE5611"/>
    <w:rsid w:val="00EE5FA5"/>
    <w:rsid w:val="00EE66BD"/>
    <w:rsid w:val="00EE67CD"/>
    <w:rsid w:val="00EF0951"/>
    <w:rsid w:val="00EF0958"/>
    <w:rsid w:val="00EF3BF9"/>
    <w:rsid w:val="00EF42D2"/>
    <w:rsid w:val="00EF4502"/>
    <w:rsid w:val="00EF50F0"/>
    <w:rsid w:val="00EF5FCE"/>
    <w:rsid w:val="00EF6410"/>
    <w:rsid w:val="00EF6D3F"/>
    <w:rsid w:val="00EF6D6C"/>
    <w:rsid w:val="00EF728E"/>
    <w:rsid w:val="00EF7970"/>
    <w:rsid w:val="00F00B55"/>
    <w:rsid w:val="00F0180B"/>
    <w:rsid w:val="00F01B65"/>
    <w:rsid w:val="00F027A5"/>
    <w:rsid w:val="00F02E22"/>
    <w:rsid w:val="00F03489"/>
    <w:rsid w:val="00F0453D"/>
    <w:rsid w:val="00F05D9B"/>
    <w:rsid w:val="00F06663"/>
    <w:rsid w:val="00F0677F"/>
    <w:rsid w:val="00F06BB2"/>
    <w:rsid w:val="00F073D5"/>
    <w:rsid w:val="00F079E4"/>
    <w:rsid w:val="00F1150D"/>
    <w:rsid w:val="00F12F5D"/>
    <w:rsid w:val="00F13B1A"/>
    <w:rsid w:val="00F15F77"/>
    <w:rsid w:val="00F17071"/>
    <w:rsid w:val="00F17378"/>
    <w:rsid w:val="00F201A0"/>
    <w:rsid w:val="00F2030B"/>
    <w:rsid w:val="00F22B3E"/>
    <w:rsid w:val="00F2389E"/>
    <w:rsid w:val="00F23DB4"/>
    <w:rsid w:val="00F23E9A"/>
    <w:rsid w:val="00F24A3E"/>
    <w:rsid w:val="00F261BC"/>
    <w:rsid w:val="00F264BD"/>
    <w:rsid w:val="00F276AD"/>
    <w:rsid w:val="00F300F5"/>
    <w:rsid w:val="00F30A0E"/>
    <w:rsid w:val="00F30BC6"/>
    <w:rsid w:val="00F32441"/>
    <w:rsid w:val="00F32812"/>
    <w:rsid w:val="00F32DF7"/>
    <w:rsid w:val="00F32FAB"/>
    <w:rsid w:val="00F33AC4"/>
    <w:rsid w:val="00F35066"/>
    <w:rsid w:val="00F355BC"/>
    <w:rsid w:val="00F36136"/>
    <w:rsid w:val="00F41D78"/>
    <w:rsid w:val="00F445FE"/>
    <w:rsid w:val="00F451C0"/>
    <w:rsid w:val="00F46AB0"/>
    <w:rsid w:val="00F50340"/>
    <w:rsid w:val="00F5056C"/>
    <w:rsid w:val="00F50783"/>
    <w:rsid w:val="00F52B8E"/>
    <w:rsid w:val="00F531D9"/>
    <w:rsid w:val="00F5479C"/>
    <w:rsid w:val="00F559D1"/>
    <w:rsid w:val="00F576B7"/>
    <w:rsid w:val="00F615D6"/>
    <w:rsid w:val="00F6294F"/>
    <w:rsid w:val="00F63539"/>
    <w:rsid w:val="00F646B2"/>
    <w:rsid w:val="00F6605A"/>
    <w:rsid w:val="00F6756E"/>
    <w:rsid w:val="00F67934"/>
    <w:rsid w:val="00F70088"/>
    <w:rsid w:val="00F70A01"/>
    <w:rsid w:val="00F7184A"/>
    <w:rsid w:val="00F722A6"/>
    <w:rsid w:val="00F723D7"/>
    <w:rsid w:val="00F72ECA"/>
    <w:rsid w:val="00F73C42"/>
    <w:rsid w:val="00F7435B"/>
    <w:rsid w:val="00F772B6"/>
    <w:rsid w:val="00F77527"/>
    <w:rsid w:val="00F778DC"/>
    <w:rsid w:val="00F826C7"/>
    <w:rsid w:val="00F841DD"/>
    <w:rsid w:val="00F8432D"/>
    <w:rsid w:val="00F85AFE"/>
    <w:rsid w:val="00F86178"/>
    <w:rsid w:val="00F864BE"/>
    <w:rsid w:val="00F9291F"/>
    <w:rsid w:val="00F933F1"/>
    <w:rsid w:val="00F935A8"/>
    <w:rsid w:val="00F95249"/>
    <w:rsid w:val="00F961B6"/>
    <w:rsid w:val="00F96C1C"/>
    <w:rsid w:val="00F96DA1"/>
    <w:rsid w:val="00F96ED5"/>
    <w:rsid w:val="00F9711F"/>
    <w:rsid w:val="00F97B91"/>
    <w:rsid w:val="00FA0456"/>
    <w:rsid w:val="00FA1A7A"/>
    <w:rsid w:val="00FA27CF"/>
    <w:rsid w:val="00FA373F"/>
    <w:rsid w:val="00FA3C32"/>
    <w:rsid w:val="00FA460C"/>
    <w:rsid w:val="00FA6620"/>
    <w:rsid w:val="00FA66EA"/>
    <w:rsid w:val="00FA6869"/>
    <w:rsid w:val="00FA687C"/>
    <w:rsid w:val="00FA7400"/>
    <w:rsid w:val="00FB03B8"/>
    <w:rsid w:val="00FB0404"/>
    <w:rsid w:val="00FB078B"/>
    <w:rsid w:val="00FB0A83"/>
    <w:rsid w:val="00FB13B8"/>
    <w:rsid w:val="00FB172E"/>
    <w:rsid w:val="00FB18C9"/>
    <w:rsid w:val="00FB2114"/>
    <w:rsid w:val="00FB2358"/>
    <w:rsid w:val="00FB2490"/>
    <w:rsid w:val="00FB2A44"/>
    <w:rsid w:val="00FB4569"/>
    <w:rsid w:val="00FB51D9"/>
    <w:rsid w:val="00FB5C13"/>
    <w:rsid w:val="00FB65E4"/>
    <w:rsid w:val="00FB73BE"/>
    <w:rsid w:val="00FC0AD3"/>
    <w:rsid w:val="00FC2E48"/>
    <w:rsid w:val="00FC3313"/>
    <w:rsid w:val="00FC79E3"/>
    <w:rsid w:val="00FC7D31"/>
    <w:rsid w:val="00FD001E"/>
    <w:rsid w:val="00FD0C32"/>
    <w:rsid w:val="00FD0F39"/>
    <w:rsid w:val="00FD3D70"/>
    <w:rsid w:val="00FD450D"/>
    <w:rsid w:val="00FD4CF9"/>
    <w:rsid w:val="00FD58EB"/>
    <w:rsid w:val="00FE1CE1"/>
    <w:rsid w:val="00FE2134"/>
    <w:rsid w:val="00FE240A"/>
    <w:rsid w:val="00FE2DB4"/>
    <w:rsid w:val="00FE386F"/>
    <w:rsid w:val="00FE3FF9"/>
    <w:rsid w:val="00FE4426"/>
    <w:rsid w:val="00FE44F7"/>
    <w:rsid w:val="00FE5196"/>
    <w:rsid w:val="00FE59EE"/>
    <w:rsid w:val="00FE6850"/>
    <w:rsid w:val="00FF008D"/>
    <w:rsid w:val="00FF047B"/>
    <w:rsid w:val="00FF0957"/>
    <w:rsid w:val="00FF12F4"/>
    <w:rsid w:val="00FF21CE"/>
    <w:rsid w:val="00FF3683"/>
    <w:rsid w:val="00FF3C7D"/>
    <w:rsid w:val="00FF43D9"/>
    <w:rsid w:val="00FF490A"/>
    <w:rsid w:val="00FF4C1E"/>
    <w:rsid w:val="00FF564A"/>
    <w:rsid w:val="00FF773B"/>
    <w:rsid w:val="10E3D000"/>
    <w:rsid w:val="260C22B0"/>
    <w:rsid w:val="36458D02"/>
    <w:rsid w:val="37756950"/>
    <w:rsid w:val="5436EDB8"/>
    <w:rsid w:val="60F94999"/>
    <w:rsid w:val="6BE60BEF"/>
    <w:rsid w:val="73832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AC8D657"/>
  <w15:docId w15:val="{CAE5A603-3A1C-4EF9-9538-0C4A4F703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5510"/>
    <w:rPr>
      <w:sz w:val="24"/>
      <w:szCs w:val="24"/>
      <w:lang w:val="en-GB"/>
    </w:rPr>
  </w:style>
  <w:style w:type="paragraph" w:styleId="Heading1">
    <w:name w:val="heading 1"/>
    <w:basedOn w:val="Normal"/>
    <w:next w:val="Normal"/>
    <w:qFormat/>
    <w:rsid w:val="00D144A8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D144A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767FF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767FF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E7161C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E7161C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E7161C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E7161C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E7161C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Osnovnitekst">
    <w:name w:val="Osnovni tekst"/>
    <w:basedOn w:val="Normal"/>
    <w:link w:val="OsnovnitekstChar"/>
    <w:rsid w:val="008471DF"/>
    <w:pPr>
      <w:spacing w:after="120" w:line="360" w:lineRule="auto"/>
      <w:ind w:firstLine="675"/>
      <w:jc w:val="both"/>
    </w:pPr>
    <w:rPr>
      <w:lang w:val="sr-Latn-CS"/>
    </w:rPr>
  </w:style>
  <w:style w:type="paragraph" w:customStyle="1" w:styleId="Inivonaslova-Poglavlje">
    <w:name w:val="I nivo naslova - Poglavlje"/>
    <w:basedOn w:val="Heading1"/>
    <w:next w:val="Osnovnitekst"/>
    <w:rsid w:val="00E7161C"/>
    <w:pPr>
      <w:pageBreakBefore/>
      <w:numPr>
        <w:numId w:val="1"/>
      </w:numPr>
      <w:spacing w:before="960" w:after="480"/>
      <w:jc w:val="both"/>
    </w:pPr>
    <w:rPr>
      <w:rFonts w:ascii="Times New Roman" w:hAnsi="Times New Roman"/>
      <w:smallCaps/>
      <w:shadow/>
      <w:sz w:val="40"/>
      <w:szCs w:val="40"/>
      <w:lang w:val="sr-Latn-CS"/>
    </w:rPr>
  </w:style>
  <w:style w:type="paragraph" w:customStyle="1" w:styleId="IInivonaslova-Potpoglavlje">
    <w:name w:val="II nivo naslova - Potpoglavlje"/>
    <w:basedOn w:val="Heading2"/>
    <w:next w:val="Osnovnitekst"/>
    <w:rsid w:val="00E7161C"/>
    <w:pPr>
      <w:numPr>
        <w:ilvl w:val="1"/>
        <w:numId w:val="1"/>
      </w:numPr>
      <w:spacing w:after="160"/>
      <w:jc w:val="both"/>
    </w:pPr>
    <w:rPr>
      <w:rFonts w:ascii="Times New Roman" w:hAnsi="Times New Roman"/>
      <w:i w:val="0"/>
      <w:lang w:val="sr-Latn-CS"/>
    </w:rPr>
  </w:style>
  <w:style w:type="paragraph" w:customStyle="1" w:styleId="IIInivonaslova-Odeljak">
    <w:name w:val="III nivo naslova - Odeljak"/>
    <w:basedOn w:val="Heading3"/>
    <w:next w:val="Osnovnitekst"/>
    <w:link w:val="IIInivonaslova-OdeljakChar"/>
    <w:rsid w:val="00E7161C"/>
    <w:pPr>
      <w:numPr>
        <w:ilvl w:val="2"/>
        <w:numId w:val="1"/>
      </w:numPr>
      <w:spacing w:after="120"/>
      <w:jc w:val="both"/>
    </w:pPr>
    <w:rPr>
      <w:rFonts w:ascii="Times New Roman" w:hAnsi="Times New Roman"/>
      <w:i/>
      <w:sz w:val="24"/>
      <w:lang w:val="sr-Latn-CS"/>
    </w:rPr>
  </w:style>
  <w:style w:type="paragraph" w:customStyle="1" w:styleId="IVnivonaslova-Pododeljak">
    <w:name w:val="IV nivo naslova - Pododeljak"/>
    <w:basedOn w:val="Heading4"/>
    <w:next w:val="Osnovnitekst"/>
    <w:rsid w:val="00E7161C"/>
    <w:pPr>
      <w:numPr>
        <w:ilvl w:val="3"/>
        <w:numId w:val="1"/>
      </w:numPr>
      <w:spacing w:before="60"/>
      <w:jc w:val="both"/>
    </w:pPr>
    <w:rPr>
      <w:b w:val="0"/>
      <w:i/>
      <w:sz w:val="24"/>
      <w:lang w:val="sr-Latn-CS"/>
    </w:rPr>
  </w:style>
  <w:style w:type="paragraph" w:customStyle="1" w:styleId="SlikeTabele">
    <w:name w:val="Slike/Tabele"/>
    <w:basedOn w:val="Osnovnitekst"/>
    <w:next w:val="Osnovnitekst"/>
    <w:rsid w:val="00A3069A"/>
    <w:pPr>
      <w:spacing w:before="160" w:after="160"/>
      <w:ind w:firstLine="0"/>
      <w:jc w:val="center"/>
    </w:pPr>
  </w:style>
  <w:style w:type="paragraph" w:customStyle="1" w:styleId="Zaglavljenaslovnestrane">
    <w:name w:val="Zaglavlje naslovne strane"/>
    <w:basedOn w:val="Osnovnitekst"/>
    <w:next w:val="Osnovnitekst"/>
    <w:rsid w:val="00AE0461"/>
    <w:pPr>
      <w:ind w:firstLine="0"/>
      <w:jc w:val="center"/>
    </w:pPr>
    <w:rPr>
      <w:rFonts w:ascii="Arial" w:hAnsi="Arial"/>
      <w:smallCaps/>
      <w:sz w:val="32"/>
    </w:rPr>
  </w:style>
  <w:style w:type="paragraph" w:customStyle="1" w:styleId="Prilog-Inivonaslova">
    <w:name w:val="Prilog - I nivo naslova"/>
    <w:basedOn w:val="Heading1"/>
    <w:next w:val="Osnovnitekst"/>
    <w:rsid w:val="00E041C7"/>
    <w:pPr>
      <w:pageBreakBefore/>
      <w:numPr>
        <w:numId w:val="2"/>
      </w:numPr>
      <w:tabs>
        <w:tab w:val="left" w:pos="170"/>
      </w:tabs>
      <w:spacing w:before="960" w:after="480"/>
      <w:jc w:val="both"/>
    </w:pPr>
    <w:rPr>
      <w:rFonts w:ascii="Times New Roman" w:hAnsi="Times New Roman"/>
      <w:smallCaps/>
      <w:shadow/>
      <w:sz w:val="40"/>
      <w:szCs w:val="40"/>
      <w:lang w:val="sr-Latn-CS"/>
    </w:rPr>
  </w:style>
  <w:style w:type="paragraph" w:styleId="TOC1">
    <w:name w:val="toc 1"/>
    <w:basedOn w:val="Normal"/>
    <w:next w:val="Normal"/>
    <w:autoRedefine/>
    <w:uiPriority w:val="39"/>
    <w:rsid w:val="007C5F95"/>
    <w:pPr>
      <w:spacing w:before="120" w:after="120"/>
    </w:pPr>
    <w:rPr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rsid w:val="007C5F95"/>
    <w:rPr>
      <w:color w:val="0000FF"/>
      <w:u w:val="single"/>
    </w:rPr>
  </w:style>
  <w:style w:type="paragraph" w:customStyle="1" w:styleId="Naslovteze">
    <w:name w:val="Naslov teze"/>
    <w:basedOn w:val="Osnovnitekst"/>
    <w:next w:val="Podnaslovteze"/>
    <w:rsid w:val="00AE0461"/>
    <w:pPr>
      <w:spacing w:after="60"/>
      <w:ind w:firstLine="0"/>
      <w:jc w:val="center"/>
    </w:pPr>
    <w:rPr>
      <w:rFonts w:ascii="Arial" w:hAnsi="Arial"/>
      <w:b/>
      <w:smallCaps/>
      <w:shadow/>
      <w:sz w:val="44"/>
      <w:szCs w:val="36"/>
    </w:rPr>
  </w:style>
  <w:style w:type="paragraph" w:customStyle="1" w:styleId="Podnaslovteze">
    <w:name w:val="Podnaslov teze"/>
    <w:basedOn w:val="Osnovnitekst"/>
    <w:next w:val="Osnovnitekst"/>
    <w:rsid w:val="00AE0461"/>
    <w:pPr>
      <w:ind w:firstLine="0"/>
      <w:jc w:val="center"/>
    </w:pPr>
    <w:rPr>
      <w:rFonts w:ascii="Arial" w:hAnsi="Arial"/>
      <w:sz w:val="32"/>
    </w:rPr>
  </w:style>
  <w:style w:type="paragraph" w:customStyle="1" w:styleId="Oznakaslike">
    <w:name w:val="Oznaka slike"/>
    <w:basedOn w:val="Caption"/>
    <w:next w:val="Osnovnitekst"/>
    <w:rsid w:val="00A3069A"/>
    <w:pPr>
      <w:spacing w:before="120" w:after="160"/>
      <w:jc w:val="center"/>
    </w:pPr>
    <w:rPr>
      <w:lang w:val="sr-Latn-CS"/>
    </w:rPr>
  </w:style>
  <w:style w:type="paragraph" w:customStyle="1" w:styleId="Oznakatabele">
    <w:name w:val="Oznaka tabele"/>
    <w:basedOn w:val="Caption"/>
    <w:next w:val="Osnovnitekst"/>
    <w:rsid w:val="00A3069A"/>
    <w:pPr>
      <w:spacing w:before="160" w:after="120"/>
      <w:jc w:val="center"/>
    </w:pPr>
    <w:rPr>
      <w:lang w:val="sr-Latn-CS"/>
    </w:rPr>
  </w:style>
  <w:style w:type="paragraph" w:styleId="Caption">
    <w:name w:val="caption"/>
    <w:basedOn w:val="Normal"/>
    <w:next w:val="Normal"/>
    <w:qFormat/>
    <w:rsid w:val="00BA0F9D"/>
    <w:rPr>
      <w:b/>
      <w:bCs/>
      <w:sz w:val="20"/>
      <w:szCs w:val="20"/>
    </w:rPr>
  </w:style>
  <w:style w:type="paragraph" w:customStyle="1" w:styleId="Promenljivaizkoda">
    <w:name w:val="Promenljiva iz koda"/>
    <w:basedOn w:val="Osnovnitekst"/>
    <w:link w:val="PromenljivaizkodaChar"/>
    <w:rsid w:val="00A57257"/>
    <w:pPr>
      <w:ind w:firstLine="0"/>
    </w:pPr>
    <w:rPr>
      <w:i/>
      <w:spacing w:val="20"/>
    </w:rPr>
  </w:style>
  <w:style w:type="paragraph" w:customStyle="1" w:styleId="Promenljiva">
    <w:name w:val="Promenljiva"/>
    <w:basedOn w:val="Osnovnitekst"/>
    <w:rsid w:val="00A57257"/>
    <w:pPr>
      <w:ind w:firstLine="0"/>
    </w:pPr>
    <w:rPr>
      <w:i/>
    </w:rPr>
  </w:style>
  <w:style w:type="character" w:customStyle="1" w:styleId="MTEquationSection">
    <w:name w:val="MTEquationSection"/>
    <w:basedOn w:val="DefaultParagraphFont"/>
    <w:semiHidden/>
    <w:rsid w:val="00A57257"/>
    <w:rPr>
      <w:vanish w:val="0"/>
      <w:color w:val="FF0000"/>
      <w:lang w:val="sl-SI"/>
    </w:rPr>
  </w:style>
  <w:style w:type="paragraph" w:styleId="TOC2">
    <w:name w:val="toc 2"/>
    <w:basedOn w:val="Normal"/>
    <w:next w:val="Normal"/>
    <w:autoRedefine/>
    <w:uiPriority w:val="39"/>
    <w:rsid w:val="00F06BB2"/>
    <w:pPr>
      <w:ind w:left="240"/>
    </w:pPr>
    <w:rPr>
      <w:smallCaps/>
      <w:sz w:val="20"/>
      <w:szCs w:val="20"/>
    </w:rPr>
  </w:style>
  <w:style w:type="character" w:customStyle="1" w:styleId="OsnovnitekstChar">
    <w:name w:val="Osnovni tekst Char"/>
    <w:basedOn w:val="DefaultParagraphFont"/>
    <w:link w:val="Osnovnitekst"/>
    <w:locked/>
    <w:rsid w:val="008471DF"/>
    <w:rPr>
      <w:sz w:val="24"/>
      <w:szCs w:val="24"/>
      <w:lang w:val="sr-Latn-CS"/>
    </w:rPr>
  </w:style>
  <w:style w:type="paragraph" w:customStyle="1" w:styleId="SadrajLiteratura">
    <w:name w:val="Sadržaj/Literatura"/>
    <w:basedOn w:val="Inivonaslova-Poglavlje"/>
    <w:next w:val="Osnovnitekst"/>
    <w:rsid w:val="0097755B"/>
    <w:pPr>
      <w:numPr>
        <w:numId w:val="0"/>
      </w:numPr>
    </w:pPr>
  </w:style>
  <w:style w:type="character" w:customStyle="1" w:styleId="PromenljivaizkodaChar">
    <w:name w:val="Promenljiva iz koda Char"/>
    <w:basedOn w:val="OsnovnitekstChar"/>
    <w:link w:val="Promenljivaizkoda"/>
    <w:locked/>
    <w:rsid w:val="00F06BB2"/>
    <w:rPr>
      <w:i/>
      <w:spacing w:val="20"/>
      <w:sz w:val="24"/>
      <w:szCs w:val="24"/>
      <w:lang w:val="sr-Latn-CS"/>
    </w:rPr>
  </w:style>
  <w:style w:type="paragraph" w:customStyle="1" w:styleId="Prilog-IInivonaslova">
    <w:name w:val="Prilog - II nivo naslova"/>
    <w:basedOn w:val="Prilog-Inivonaslova"/>
    <w:next w:val="Osnovnitekst"/>
    <w:rsid w:val="00E041C7"/>
    <w:pPr>
      <w:pageBreakBefore w:val="0"/>
      <w:numPr>
        <w:ilvl w:val="1"/>
      </w:numPr>
      <w:spacing w:before="240" w:after="160"/>
      <w:outlineLvl w:val="1"/>
    </w:pPr>
    <w:rPr>
      <w:smallCaps w:val="0"/>
      <w:shadow w:val="0"/>
      <w:sz w:val="28"/>
      <w:szCs w:val="28"/>
    </w:rPr>
  </w:style>
  <w:style w:type="paragraph" w:customStyle="1" w:styleId="Prilog-IIInivonaslova">
    <w:name w:val="Prilog - III nivo naslova"/>
    <w:basedOn w:val="Prilog-IInivonaslova"/>
    <w:next w:val="Osnovnitekst"/>
    <w:rsid w:val="00E041C7"/>
    <w:pPr>
      <w:numPr>
        <w:ilvl w:val="2"/>
      </w:numPr>
      <w:spacing w:after="120"/>
      <w:outlineLvl w:val="2"/>
    </w:pPr>
    <w:rPr>
      <w:i/>
      <w:sz w:val="24"/>
      <w:szCs w:val="24"/>
    </w:rPr>
  </w:style>
  <w:style w:type="paragraph" w:customStyle="1" w:styleId="Prilog-IVnivonaslova">
    <w:name w:val="Prilog - IV nivo naslova"/>
    <w:basedOn w:val="Prilog-IIInivonaslova"/>
    <w:next w:val="Osnovnitekst"/>
    <w:rsid w:val="00E041C7"/>
    <w:pPr>
      <w:numPr>
        <w:ilvl w:val="3"/>
      </w:numPr>
      <w:spacing w:before="60" w:after="60"/>
      <w:outlineLvl w:val="3"/>
    </w:pPr>
    <w:rPr>
      <w:b w:val="0"/>
    </w:rPr>
  </w:style>
  <w:style w:type="paragraph" w:customStyle="1" w:styleId="Text">
    <w:name w:val="Text"/>
    <w:basedOn w:val="Normal"/>
    <w:semiHidden/>
    <w:rsid w:val="00FE2134"/>
    <w:pPr>
      <w:widowControl w:val="0"/>
      <w:autoSpaceDE w:val="0"/>
      <w:autoSpaceDN w:val="0"/>
      <w:spacing w:line="252" w:lineRule="auto"/>
      <w:ind w:firstLine="202"/>
      <w:jc w:val="both"/>
    </w:pPr>
    <w:rPr>
      <w:sz w:val="20"/>
      <w:szCs w:val="20"/>
      <w:lang w:val="en-US"/>
    </w:rPr>
  </w:style>
  <w:style w:type="table" w:styleId="TableGrid">
    <w:name w:val="Table Grid"/>
    <w:basedOn w:val="TableNormal"/>
    <w:rsid w:val="00A306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semiHidden/>
    <w:rsid w:val="0021095F"/>
    <w:pPr>
      <w:ind w:left="720"/>
    </w:pPr>
    <w:rPr>
      <w:sz w:val="18"/>
      <w:szCs w:val="18"/>
    </w:rPr>
  </w:style>
  <w:style w:type="paragraph" w:styleId="TOC3">
    <w:name w:val="toc 3"/>
    <w:basedOn w:val="Normal"/>
    <w:next w:val="Normal"/>
    <w:autoRedefine/>
    <w:uiPriority w:val="39"/>
    <w:rsid w:val="00BD3610"/>
    <w:pPr>
      <w:ind w:left="480"/>
    </w:pPr>
    <w:rPr>
      <w:i/>
      <w:iCs/>
      <w:sz w:val="20"/>
      <w:szCs w:val="20"/>
    </w:rPr>
  </w:style>
  <w:style w:type="paragraph" w:styleId="TOC5">
    <w:name w:val="toc 5"/>
    <w:basedOn w:val="Normal"/>
    <w:next w:val="Normal"/>
    <w:autoRedefine/>
    <w:semiHidden/>
    <w:rsid w:val="0021095F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21095F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21095F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21095F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21095F"/>
    <w:pPr>
      <w:ind w:left="1920"/>
    </w:pPr>
    <w:rPr>
      <w:sz w:val="18"/>
      <w:szCs w:val="18"/>
    </w:rPr>
  </w:style>
  <w:style w:type="paragraph" w:styleId="Footer">
    <w:name w:val="footer"/>
    <w:basedOn w:val="Normal"/>
    <w:rsid w:val="008C4C6F"/>
    <w:pPr>
      <w:tabs>
        <w:tab w:val="center" w:pos="4320"/>
        <w:tab w:val="right" w:pos="8640"/>
      </w:tabs>
    </w:pPr>
  </w:style>
  <w:style w:type="character" w:customStyle="1" w:styleId="Heading3Char">
    <w:name w:val="Heading 3 Char"/>
    <w:basedOn w:val="DefaultParagraphFont"/>
    <w:link w:val="Heading3"/>
    <w:rsid w:val="008A6972"/>
    <w:rPr>
      <w:rFonts w:ascii="Arial" w:hAnsi="Arial" w:cs="Arial"/>
      <w:b/>
      <w:bCs/>
      <w:sz w:val="26"/>
      <w:szCs w:val="26"/>
      <w:lang w:val="en-GB" w:eastAsia="en-US" w:bidi="ar-SA"/>
    </w:rPr>
  </w:style>
  <w:style w:type="character" w:customStyle="1" w:styleId="IIInivonaslova-OdeljakChar">
    <w:name w:val="III nivo naslova - Odeljak Char"/>
    <w:basedOn w:val="Heading3Char"/>
    <w:link w:val="IIInivonaslova-Odeljak"/>
    <w:rsid w:val="00E7161C"/>
    <w:rPr>
      <w:rFonts w:ascii="Arial" w:hAnsi="Arial" w:cs="Arial"/>
      <w:b/>
      <w:bCs/>
      <w:i/>
      <w:sz w:val="24"/>
      <w:szCs w:val="26"/>
      <w:lang w:val="sr-Latn-CS" w:eastAsia="en-US" w:bidi="ar-SA"/>
    </w:rPr>
  </w:style>
  <w:style w:type="paragraph" w:customStyle="1" w:styleId="Jednacine">
    <w:name w:val="Jednacine"/>
    <w:basedOn w:val="Normal"/>
    <w:rsid w:val="0051626B"/>
    <w:pPr>
      <w:tabs>
        <w:tab w:val="center" w:pos="4820"/>
        <w:tab w:val="right" w:pos="9640"/>
      </w:tabs>
      <w:spacing w:before="60" w:after="60"/>
      <w:jc w:val="center"/>
    </w:pPr>
    <w:rPr>
      <w:lang w:val="sr-Latn-CS"/>
    </w:rPr>
  </w:style>
  <w:style w:type="character" w:styleId="PageNumber">
    <w:name w:val="page number"/>
    <w:basedOn w:val="DefaultParagraphFont"/>
    <w:rsid w:val="00847C33"/>
  </w:style>
  <w:style w:type="paragraph" w:styleId="Header">
    <w:name w:val="header"/>
    <w:basedOn w:val="Normal"/>
    <w:rsid w:val="00E74E70"/>
    <w:pPr>
      <w:tabs>
        <w:tab w:val="center" w:pos="4320"/>
        <w:tab w:val="right" w:pos="8640"/>
      </w:tabs>
      <w:jc w:val="right"/>
    </w:pPr>
    <w:rPr>
      <w:i/>
      <w:sz w:val="20"/>
      <w:lang w:val="sr-Latn-CS"/>
    </w:rPr>
  </w:style>
  <w:style w:type="paragraph" w:customStyle="1" w:styleId="Referenca">
    <w:name w:val="Referenca"/>
    <w:basedOn w:val="Osnovnitekst"/>
    <w:rsid w:val="000232E2"/>
    <w:pPr>
      <w:numPr>
        <w:numId w:val="9"/>
      </w:numPr>
    </w:pPr>
  </w:style>
  <w:style w:type="paragraph" w:customStyle="1" w:styleId="Numerisanonabrajanje">
    <w:name w:val="Numerisano nabrajanje"/>
    <w:basedOn w:val="Osnovnitekst"/>
    <w:next w:val="Osnovnitekst"/>
    <w:rsid w:val="006D0DE4"/>
    <w:pPr>
      <w:numPr>
        <w:numId w:val="20"/>
      </w:numPr>
      <w:spacing w:before="20" w:after="60"/>
      <w:ind w:left="1023" w:hanging="346"/>
    </w:pPr>
  </w:style>
  <w:style w:type="paragraph" w:customStyle="1" w:styleId="Nabrajanje">
    <w:name w:val="Nabrajanje"/>
    <w:basedOn w:val="Osnovnitekst"/>
    <w:next w:val="Osnovnitekst"/>
    <w:rsid w:val="006D0DE4"/>
    <w:pPr>
      <w:numPr>
        <w:numId w:val="19"/>
      </w:numPr>
      <w:spacing w:before="20" w:after="60"/>
      <w:ind w:left="1023" w:hanging="346"/>
    </w:pPr>
  </w:style>
  <w:style w:type="paragraph" w:customStyle="1" w:styleId="Vremepredajeteze">
    <w:name w:val="Vreme predaje teze"/>
    <w:basedOn w:val="Podnaslovteze"/>
    <w:qFormat/>
    <w:rsid w:val="00AE0461"/>
    <w:rPr>
      <w:sz w:val="28"/>
    </w:rPr>
  </w:style>
  <w:style w:type="paragraph" w:customStyle="1" w:styleId="Naslovnakandidatimentor">
    <w:name w:val="Naslovna kandidat i mentor"/>
    <w:basedOn w:val="Osnovnitekst"/>
    <w:qFormat/>
    <w:rsid w:val="00AE0461"/>
    <w:pPr>
      <w:ind w:firstLine="0"/>
      <w:jc w:val="left"/>
    </w:pPr>
    <w:rPr>
      <w:rFonts w:ascii="Arial" w:hAnsi="Arial"/>
      <w:sz w:val="28"/>
    </w:rPr>
  </w:style>
  <w:style w:type="paragraph" w:styleId="TableofFigures">
    <w:name w:val="table of figures"/>
    <w:basedOn w:val="Normal"/>
    <w:next w:val="Normal"/>
    <w:uiPriority w:val="99"/>
    <w:unhideWhenUsed/>
    <w:rsid w:val="002F29E2"/>
  </w:style>
  <w:style w:type="paragraph" w:styleId="BalloonText">
    <w:name w:val="Balloon Text"/>
    <w:basedOn w:val="Normal"/>
    <w:link w:val="BalloonTextChar"/>
    <w:uiPriority w:val="99"/>
    <w:semiHidden/>
    <w:unhideWhenUsed/>
    <w:rsid w:val="0048078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0783"/>
    <w:rPr>
      <w:rFonts w:ascii="Segoe UI" w:hAnsi="Segoe UI" w:cs="Segoe UI"/>
      <w:sz w:val="18"/>
      <w:szCs w:val="18"/>
      <w:lang w:val="en-GB"/>
    </w:rPr>
  </w:style>
  <w:style w:type="paragraph" w:styleId="Revision">
    <w:name w:val="Revision"/>
    <w:hidden/>
    <w:uiPriority w:val="99"/>
    <w:semiHidden/>
    <w:rsid w:val="003C4F1D"/>
    <w:rPr>
      <w:sz w:val="24"/>
      <w:szCs w:val="24"/>
      <w:lang w:val="en-GB"/>
    </w:rPr>
  </w:style>
  <w:style w:type="table" w:styleId="ListTable4-Accent1">
    <w:name w:val="List Table 4 Accent 1"/>
    <w:basedOn w:val="TableNormal"/>
    <w:uiPriority w:val="49"/>
    <w:rsid w:val="00121145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PlainTable1">
    <w:name w:val="Plain Table 1"/>
    <w:basedOn w:val="TableNormal"/>
    <w:uiPriority w:val="41"/>
    <w:rsid w:val="00730CA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EC378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C378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C3787"/>
    <w:rPr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C378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C3787"/>
    <w:rPr>
      <w:b/>
      <w:bCs/>
      <w:lang w:val="en-GB"/>
    </w:rPr>
  </w:style>
  <w:style w:type="table" w:styleId="TableGridLight">
    <w:name w:val="Grid Table Light"/>
    <w:basedOn w:val="TableNormal"/>
    <w:uiPriority w:val="40"/>
    <w:rsid w:val="002D53A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3">
    <w:name w:val="Plain Table 3"/>
    <w:basedOn w:val="TableNormal"/>
    <w:uiPriority w:val="43"/>
    <w:rsid w:val="00250B0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26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9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5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2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4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0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FAKS\5\Analiza%20socijalnih%20mre&#382;a\projekat\2019-2020\ASM%20-%20Sablon%20za%20izvestaj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03F1A8F7C1F2B49A745AC877E62FB86" ma:contentTypeVersion="2" ma:contentTypeDescription="Create a new document." ma:contentTypeScope="" ma:versionID="d0ef4eb5f178032e54c6ece38535961e">
  <xsd:schema xmlns:xsd="http://www.w3.org/2001/XMLSchema" xmlns:xs="http://www.w3.org/2001/XMLSchema" xmlns:p="http://schemas.microsoft.com/office/2006/metadata/properties" xmlns:ns3="1f66f3bf-ef52-4034-8968-6156894566f9" targetNamespace="http://schemas.microsoft.com/office/2006/metadata/properties" ma:root="true" ma:fieldsID="ea6a99a04cb348a413b9ea70b0ac9be4" ns3:_="">
    <xsd:import namespace="1f66f3bf-ef52-4034-8968-6156894566f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66f3bf-ef52-4034-8968-6156894566f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5DBB1B-F7FD-44B3-BBCA-7189E5A1B13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AE68BEE-598D-47CC-8ACB-7EE01C27767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ADBED31-2362-4C15-ACA2-DAFF84FA46C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f66f3bf-ef52-4034-8968-6156894566f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CE38160-2122-437A-A241-648BC7D85D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ASM - Sablon za izvestaj.dotx</Template>
  <TotalTime>222</TotalTime>
  <Pages>18</Pages>
  <Words>4628</Words>
  <Characters>26380</Characters>
  <Application>Microsoft Office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ELEKTROTEHNIČKI FAKULTET UNIVERZITETA U BEOGRADU</vt:lpstr>
    </vt:vector>
  </TitlesOfParts>
  <Company>ETF</Company>
  <LinksUpToDate>false</LinksUpToDate>
  <CharactersWithSpaces>30947</CharactersWithSpaces>
  <SharedDoc>false</SharedDoc>
  <HLinks>
    <vt:vector size="192" baseType="variant">
      <vt:variant>
        <vt:i4>1507377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_Toc30247773</vt:lpwstr>
      </vt:variant>
      <vt:variant>
        <vt:i4>1441841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_Toc30247772</vt:lpwstr>
      </vt:variant>
      <vt:variant>
        <vt:i4>1376305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_Toc30247771</vt:lpwstr>
      </vt:variant>
      <vt:variant>
        <vt:i4>1310769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_Toc30247770</vt:lpwstr>
      </vt:variant>
      <vt:variant>
        <vt:i4>1900592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_Toc30247769</vt:lpwstr>
      </vt:variant>
      <vt:variant>
        <vt:i4>1835056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_Toc30247768</vt:lpwstr>
      </vt:variant>
      <vt:variant>
        <vt:i4>1245232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_Toc30247767</vt:lpwstr>
      </vt:variant>
      <vt:variant>
        <vt:i4>1179696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_Toc30247766</vt:lpwstr>
      </vt:variant>
      <vt:variant>
        <vt:i4>1114160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_Toc30247765</vt:lpwstr>
      </vt:variant>
      <vt:variant>
        <vt:i4>1048624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_Toc30247764</vt:lpwstr>
      </vt:variant>
      <vt:variant>
        <vt:i4>1507376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_Toc30247763</vt:lpwstr>
      </vt:variant>
      <vt:variant>
        <vt:i4>1441840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_Toc30247762</vt:lpwstr>
      </vt:variant>
      <vt:variant>
        <vt:i4>1376304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_Toc30247761</vt:lpwstr>
      </vt:variant>
      <vt:variant>
        <vt:i4>1310768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_Toc30247760</vt:lpwstr>
      </vt:variant>
      <vt:variant>
        <vt:i4>1900595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_Toc30247759</vt:lpwstr>
      </vt:variant>
      <vt:variant>
        <vt:i4>1835059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_Toc30247758</vt:lpwstr>
      </vt:variant>
      <vt:variant>
        <vt:i4>1245235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_Toc30247757</vt:lpwstr>
      </vt:variant>
      <vt:variant>
        <vt:i4>1179699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_Toc30247756</vt:lpwstr>
      </vt:variant>
      <vt:variant>
        <vt:i4>1114163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_Toc30247755</vt:lpwstr>
      </vt:variant>
      <vt:variant>
        <vt:i4>1048627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_Toc30247754</vt:lpwstr>
      </vt:variant>
      <vt:variant>
        <vt:i4>1507379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_Toc30247753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_Toc30247752</vt:lpwstr>
      </vt:variant>
      <vt:variant>
        <vt:i4>1376307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_Toc30247751</vt:lpwstr>
      </vt:variant>
      <vt:variant>
        <vt:i4>1310771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_Toc30247750</vt:lpwstr>
      </vt:variant>
      <vt:variant>
        <vt:i4>1900594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_Toc30247749</vt:lpwstr>
      </vt:variant>
      <vt:variant>
        <vt:i4>1835058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_Toc30247748</vt:lpwstr>
      </vt:variant>
      <vt:variant>
        <vt:i4>1245234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_Toc30247747</vt:lpwstr>
      </vt:variant>
      <vt:variant>
        <vt:i4>1179698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_Toc30247746</vt:lpwstr>
      </vt:variant>
      <vt:variant>
        <vt:i4>1114162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_Toc30247745</vt:lpwstr>
      </vt:variant>
      <vt:variant>
        <vt:i4>1048626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_Toc30247744</vt:lpwstr>
      </vt:variant>
      <vt:variant>
        <vt:i4>1507378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_Toc30247743</vt:lpwstr>
      </vt:variant>
      <vt:variant>
        <vt:i4>1441842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_Toc30247742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ELEKTROTEHNIČKI FAKULTET UNIVERZITETA U BEOGRADU</dc:title>
  <dc:subject/>
  <dc:creator>Стефан Милановић</dc:creator>
  <cp:keywords/>
  <cp:lastModifiedBy>Стефан Милановић</cp:lastModifiedBy>
  <cp:revision>17</cp:revision>
  <cp:lastPrinted>2010-03-22T17:00:00Z</cp:lastPrinted>
  <dcterms:created xsi:type="dcterms:W3CDTF">2020-01-27T16:07:00Z</dcterms:created>
  <dcterms:modified xsi:type="dcterms:W3CDTF">2020-01-30T19:03:00Z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WinEqns">
    <vt:bool>true</vt:bool>
  </property>
  <property fmtid="{D5CDD505-2E9C-101B-9397-08002B2CF9AE}" pid="4" name="MTPreferences">
    <vt:lpwstr>[Styles]_x000d_
Text=Times New Roman_x000d_
Function=Times New Roman_x000d_
Variable=Times New Roman,I_x000d_
LCGreek=Symbol,I_x000d_
UCGreek=Symbol_x000d_
Symbol=Symbol_x000d_
Vector=Times New Roman,B_x000d_
Number=Times New Roman_x000d_
User1=Courier New_x000d_
User2=Times New Roman_x000d_
MTExtra=MT Extra_x000d_
_x000d_
[Sizes]_x000d_</vt:lpwstr>
  </property>
  <property fmtid="{D5CDD505-2E9C-101B-9397-08002B2CF9AE}" pid="5" name="MTPreferences 1">
    <vt:lpwstr>
Full=12 pt_x000d_
Script=58 %_x000d_
ScriptScript=42 %_x000d_
Symbol=150 %_x000d_
SubSymbol=100 %_x000d_
User1=75 %_x000d_
User2=150 %_x000d_
SmallLargeIncr=1 pt_x000d_
_x000d_
[Spacing]_x000d_
LineSpacing=150 %_x000d_
MatrixRowSpacing=150 %_x000d_
MatrixColSpacing=100 %_x000d_
SuperscriptHeight=45 %_x000d_
SubscriptDepth=25 %_x000d_
SubSupGa</vt:lpwstr>
  </property>
  <property fmtid="{D5CDD505-2E9C-101B-9397-08002B2CF9AE}" pid="6" name="MTPreferences 2">
    <vt:lpwstr>p=8 %_x000d_
LimHeight=25 %_x000d_
LimDepth=100 %_x000d_
LimLineSpacing=100 %_x000d_
NumerHeight=35 %_x000d_
DenomDepth=100 %_x000d_
FractBarOver=8 %_x000d_
FractBarThick=5 %_x000d_
SubFractBarThick=2.5 %_x000d_
FractGap=8 %_x000d_
FenceOver=8 %_x000d_
OperSpacing=100 %_x000d_
NonOperSpacing=100 %_x000d_
CharWidth=0 %_x000d_
MinGap=8 %_x000d_
</vt:lpwstr>
  </property>
  <property fmtid="{D5CDD505-2E9C-101B-9397-08002B2CF9AE}" pid="7" name="MTPreferences 3">
    <vt:lpwstr>VertRadGap=17 %_x000d_
HorizRadGap=8 %_x000d_
RadWidth=100 %_x000d_
EmbellGap=12.5 %_x000d_
PrimeHeight=45 %_x000d_
BoxStrokeThick=5 %_x000d_
StikeThruThick=5 %_x000d_
MatrixLineThick=5 %_x000d_
RadStrokeThick=5 %_x000d_
HorizFenceGap=10 %_x000d_
_x000d_
</vt:lpwstr>
  </property>
  <property fmtid="{D5CDD505-2E9C-101B-9397-08002B2CF9AE}" pid="8" name="MTPreferenceSource">
    <vt:lpwstr>Times+Symbol 12.eqp</vt:lpwstr>
  </property>
  <property fmtid="{D5CDD505-2E9C-101B-9397-08002B2CF9AE}" pid="9" name="MTEquationNumber2">
    <vt:lpwstr>(#C1.#S1.#E1)</vt:lpwstr>
  </property>
  <property fmtid="{D5CDD505-2E9C-101B-9397-08002B2CF9AE}" pid="10" name="ContentTypeId">
    <vt:lpwstr>0x010100D03F1A8F7C1F2B49A745AC877E62FB86</vt:lpwstr>
  </property>
</Properties>
</file>