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CA10D" w14:textId="77777777" w:rsidR="00F06BB2" w:rsidRPr="00A430CC" w:rsidRDefault="00586F2A" w:rsidP="00547A2A">
      <w:pPr>
        <w:pStyle w:val="Zaglavljenaslovnestrane"/>
        <w:spacing w:line="240" w:lineRule="auto"/>
        <w:rPr>
          <w:lang w:val="sr-Cyrl-RS"/>
        </w:rPr>
      </w:pPr>
      <w:r w:rsidRPr="00A430CC">
        <w:rPr>
          <w:lang w:val="sr-Cyrl-RS"/>
        </w:rPr>
        <w:t>Универзитет</w:t>
      </w:r>
      <w:r w:rsidR="00F06BB2" w:rsidRPr="00A430CC">
        <w:rPr>
          <w:lang w:val="sr-Cyrl-RS"/>
        </w:rPr>
        <w:t xml:space="preserve"> </w:t>
      </w:r>
      <w:r w:rsidR="006412E1" w:rsidRPr="00A430CC">
        <w:rPr>
          <w:lang w:val="sr-Cyrl-RS"/>
        </w:rPr>
        <w:t>у</w:t>
      </w:r>
      <w:r w:rsidR="00F06BB2" w:rsidRPr="00A430CC">
        <w:rPr>
          <w:lang w:val="sr-Cyrl-RS"/>
        </w:rPr>
        <w:t xml:space="preserve"> </w:t>
      </w:r>
      <w:r w:rsidR="006412E1" w:rsidRPr="00A430CC">
        <w:rPr>
          <w:lang w:val="sr-Cyrl-RS"/>
        </w:rPr>
        <w:t>Београду</w:t>
      </w:r>
    </w:p>
    <w:p w14:paraId="11B0D205" w14:textId="4C540DED" w:rsidR="00F06BB2" w:rsidRPr="00A430CC" w:rsidRDefault="00586F2A" w:rsidP="00547A2A">
      <w:pPr>
        <w:pStyle w:val="Zaglavljenaslovnestrane"/>
        <w:spacing w:line="240" w:lineRule="auto"/>
        <w:rPr>
          <w:lang w:val="sr-Cyrl-RS"/>
        </w:rPr>
      </w:pPr>
      <w:r w:rsidRPr="00A430CC">
        <w:rPr>
          <w:lang w:val="sr-Cyrl-RS"/>
        </w:rPr>
        <w:t>Електротехнички факултет</w:t>
      </w:r>
    </w:p>
    <w:p w14:paraId="4775CD8D" w14:textId="77777777" w:rsidR="00F06BB2" w:rsidRPr="00A430CC" w:rsidRDefault="008471DF" w:rsidP="00547A2A">
      <w:pPr>
        <w:pStyle w:val="SlikeTabele"/>
        <w:spacing w:line="240" w:lineRule="auto"/>
        <w:rPr>
          <w:lang w:val="sr-Cyrl-RS"/>
        </w:rPr>
      </w:pPr>
      <w:r w:rsidRPr="00A430CC">
        <w:rPr>
          <w:noProof/>
          <w:lang w:val="sr-Cyrl-RS"/>
        </w:rPr>
        <w:drawing>
          <wp:inline distT="0" distB="0" distL="0" distR="0" wp14:anchorId="100E8DC2" wp14:editId="19610792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B7BDC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09AB4E0A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2A62175C" w14:textId="7BBA259E" w:rsidR="5436EDB8" w:rsidRPr="00A430CC" w:rsidRDefault="008F6DC4" w:rsidP="00547A2A">
      <w:pPr>
        <w:pStyle w:val="Naslovteze"/>
        <w:spacing w:line="240" w:lineRule="auto"/>
        <w:rPr>
          <w:lang w:val="sr-Cyrl-RS"/>
        </w:rPr>
      </w:pPr>
      <w:r>
        <w:rPr>
          <w:lang w:val="sr-Cyrl-RS"/>
        </w:rPr>
        <w:t>Квантитативна и квалитативна анал</w:t>
      </w:r>
      <w:r w:rsidR="007F0BC4">
        <w:rPr>
          <w:lang w:val="sr-Cyrl-RS"/>
        </w:rPr>
        <w:t xml:space="preserve">иза научне продукције </w:t>
      </w:r>
      <w:r w:rsidR="00467A42">
        <w:rPr>
          <w:lang w:val="sr-Cyrl-RS"/>
        </w:rPr>
        <w:t>из области рачунарства на Универзитету у Београду</w:t>
      </w:r>
    </w:p>
    <w:p w14:paraId="40AD5616" w14:textId="1B894E41" w:rsidR="00AE0461" w:rsidRPr="00A430CC" w:rsidRDefault="00AC4EAC" w:rsidP="00547A2A">
      <w:pPr>
        <w:pStyle w:val="Podnaslovteze"/>
        <w:spacing w:line="240" w:lineRule="auto"/>
        <w:rPr>
          <w:lang w:val="sr-Cyrl-RS"/>
        </w:rPr>
      </w:pPr>
      <w:r>
        <w:rPr>
          <w:lang w:val="sr-Cyrl-RS"/>
        </w:rPr>
        <w:t>Други пројектни задатак</w:t>
      </w:r>
    </w:p>
    <w:p w14:paraId="4D131A17" w14:textId="77777777" w:rsidR="001E21DE" w:rsidRDefault="001E21DE" w:rsidP="00547A2A">
      <w:pPr>
        <w:pStyle w:val="Osnovnitekst"/>
        <w:spacing w:line="240" w:lineRule="auto"/>
        <w:rPr>
          <w:lang w:val="sr-Cyrl-RS"/>
        </w:rPr>
      </w:pPr>
    </w:p>
    <w:p w14:paraId="4FB21D99" w14:textId="77777777" w:rsidR="001E21DE" w:rsidRDefault="001E21DE" w:rsidP="00547A2A">
      <w:pPr>
        <w:pStyle w:val="Osnovnitekst"/>
        <w:spacing w:line="240" w:lineRule="auto"/>
        <w:rPr>
          <w:lang w:val="sr-Cyrl-RS"/>
        </w:rPr>
      </w:pPr>
    </w:p>
    <w:p w14:paraId="164157E8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2880384B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34A1BA8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DAFF5CB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1AA2BD54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6BB899E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6A652677" w14:textId="77777777" w:rsidR="00662C4B" w:rsidRPr="001E21DE" w:rsidRDefault="00662C4B" w:rsidP="00547A2A">
      <w:pPr>
        <w:pStyle w:val="Osnovnitekst"/>
        <w:spacing w:line="240" w:lineRule="auto"/>
        <w:rPr>
          <w:lang w:val="sr-Cyrl-RS"/>
        </w:rPr>
      </w:pPr>
    </w:p>
    <w:p w14:paraId="54CC6DDF" w14:textId="77777777" w:rsidR="00A3069A" w:rsidRPr="00A430CC" w:rsidRDefault="00A3069A" w:rsidP="00547A2A">
      <w:pPr>
        <w:pStyle w:val="Osnovnitekst"/>
        <w:spacing w:line="240" w:lineRule="auto"/>
        <w:rPr>
          <w:lang w:val="sr-Cyrl-RS"/>
        </w:rPr>
      </w:pPr>
    </w:p>
    <w:p w14:paraId="419FE2B9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495"/>
        <w:gridCol w:w="4359"/>
      </w:tblGrid>
      <w:tr w:rsidR="00A3069A" w:rsidRPr="00A430CC" w14:paraId="6CAD3E09" w14:textId="77777777" w:rsidTr="004C4302">
        <w:tc>
          <w:tcPr>
            <w:tcW w:w="5495" w:type="dxa"/>
            <w:vAlign w:val="center"/>
          </w:tcPr>
          <w:p w14:paraId="2DC99D76" w14:textId="77777777" w:rsidR="00A3069A" w:rsidRPr="00A430CC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Ментор</w:t>
            </w:r>
            <w:r w:rsidR="00196C7A" w:rsidRPr="00A430CC">
              <w:rPr>
                <w:lang w:val="sr-Cyrl-RS"/>
              </w:rPr>
              <w:t>:</w:t>
            </w:r>
          </w:p>
        </w:tc>
        <w:tc>
          <w:tcPr>
            <w:tcW w:w="4359" w:type="dxa"/>
            <w:vAlign w:val="center"/>
          </w:tcPr>
          <w:p w14:paraId="2AAA91EF" w14:textId="33EE0704" w:rsidR="00A3069A" w:rsidRPr="00A430CC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Кандидат</w:t>
            </w:r>
            <w:r w:rsidR="00525C26">
              <w:rPr>
                <w:lang w:val="sr-Cyrl-RS"/>
              </w:rPr>
              <w:t>и</w:t>
            </w:r>
            <w:r w:rsidR="00196C7A" w:rsidRPr="00A430CC">
              <w:rPr>
                <w:lang w:val="sr-Cyrl-RS"/>
              </w:rPr>
              <w:t>:</w:t>
            </w:r>
          </w:p>
        </w:tc>
      </w:tr>
      <w:tr w:rsidR="00A3069A" w:rsidRPr="00A430CC" w14:paraId="33379C93" w14:textId="77777777" w:rsidTr="004C4302">
        <w:trPr>
          <w:trHeight w:val="491"/>
        </w:trPr>
        <w:tc>
          <w:tcPr>
            <w:tcW w:w="5495" w:type="dxa"/>
            <w:vAlign w:val="center"/>
          </w:tcPr>
          <w:p w14:paraId="4D31D2A9" w14:textId="36E02766" w:rsidR="00A3069A" w:rsidRPr="004C15C5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доц</w:t>
            </w:r>
            <w:r w:rsidR="00196C7A" w:rsidRPr="00A430CC">
              <w:rPr>
                <w:lang w:val="sr-Cyrl-RS"/>
              </w:rPr>
              <w:t xml:space="preserve">. </w:t>
            </w:r>
            <w:r w:rsidR="004C15C5" w:rsidRPr="00A430CC">
              <w:rPr>
                <w:lang w:val="sr-Cyrl-RS"/>
              </w:rPr>
              <w:t>Ma</w:t>
            </w:r>
            <w:r w:rsidR="004C15C5">
              <w:rPr>
                <w:lang w:val="sr-Cyrl-RS"/>
              </w:rPr>
              <w:t>рко Мишић</w:t>
            </w:r>
          </w:p>
        </w:tc>
        <w:tc>
          <w:tcPr>
            <w:tcW w:w="4359" w:type="dxa"/>
            <w:vAlign w:val="center"/>
          </w:tcPr>
          <w:p w14:paraId="610A02A4" w14:textId="77777777" w:rsidR="00A3069A" w:rsidRDefault="004C15C5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>
              <w:rPr>
                <w:lang w:val="sr-Cyrl-RS"/>
              </w:rPr>
              <w:t>Марија Костић 2019/3023</w:t>
            </w:r>
          </w:p>
          <w:p w14:paraId="0B6B6CBF" w14:textId="576C66CF" w:rsidR="004C15C5" w:rsidRPr="004C15C5" w:rsidRDefault="004C15C5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>
              <w:rPr>
                <w:lang w:val="sr-Cyrl-RS"/>
              </w:rPr>
              <w:t>Стефан Милановић 2019/3098</w:t>
            </w:r>
          </w:p>
        </w:tc>
      </w:tr>
    </w:tbl>
    <w:p w14:paraId="777E8E4A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0A44D0A7" w14:textId="600FA26C" w:rsidR="00F06BB2" w:rsidRPr="00A430CC" w:rsidRDefault="006412E1" w:rsidP="00547A2A">
      <w:pPr>
        <w:pStyle w:val="Vremepredajeteze"/>
        <w:spacing w:line="240" w:lineRule="auto"/>
        <w:rPr>
          <w:lang w:val="sr-Cyrl-RS"/>
        </w:rPr>
      </w:pPr>
      <w:r w:rsidRPr="00A430CC">
        <w:rPr>
          <w:lang w:val="sr-Cyrl-RS"/>
        </w:rPr>
        <w:t>Београд</w:t>
      </w:r>
      <w:r w:rsidR="00A3069A" w:rsidRPr="00A430CC">
        <w:rPr>
          <w:lang w:val="sr-Cyrl-RS"/>
        </w:rPr>
        <w:t xml:space="preserve">, </w:t>
      </w:r>
      <w:r w:rsidR="008C1951" w:rsidRPr="00A430CC">
        <w:rPr>
          <w:lang w:val="sr-Cyrl-RS"/>
        </w:rPr>
        <w:t>Јануар</w:t>
      </w:r>
      <w:r w:rsidR="00A3069A" w:rsidRPr="00A430CC">
        <w:rPr>
          <w:lang w:val="sr-Cyrl-RS"/>
        </w:rPr>
        <w:t xml:space="preserve"> 20</w:t>
      </w:r>
      <w:r w:rsidR="008C1951">
        <w:rPr>
          <w:lang w:val="sr-Cyrl-RS"/>
        </w:rPr>
        <w:t>20</w:t>
      </w:r>
      <w:r w:rsidR="00A3069A" w:rsidRPr="00A430CC">
        <w:rPr>
          <w:lang w:val="sr-Cyrl-RS"/>
        </w:rPr>
        <w:t>.</w:t>
      </w:r>
    </w:p>
    <w:p w14:paraId="20F9E818" w14:textId="77777777" w:rsidR="00F06BB2" w:rsidRPr="00A430CC" w:rsidRDefault="006412E1" w:rsidP="00547A2A">
      <w:pPr>
        <w:pStyle w:val="SadrajLiteratura"/>
        <w:rPr>
          <w:lang w:val="sr-Cyrl-RS"/>
        </w:rPr>
      </w:pPr>
      <w:bookmarkStart w:id="0" w:name="_Toc29991180"/>
      <w:bookmarkStart w:id="1" w:name="_Toc30162316"/>
      <w:bookmarkStart w:id="2" w:name="_Toc30247742"/>
      <w:r w:rsidRPr="00A430CC">
        <w:rPr>
          <w:lang w:val="sr-Cyrl-RS"/>
        </w:rPr>
        <w:lastRenderedPageBreak/>
        <w:t>Садржај</w:t>
      </w:r>
      <w:bookmarkEnd w:id="0"/>
      <w:bookmarkEnd w:id="1"/>
      <w:bookmarkEnd w:id="2"/>
    </w:p>
    <w:p w14:paraId="356A53A7" w14:textId="742A0F67" w:rsidR="00886DE0" w:rsidRDefault="00D20D2B">
      <w:pPr>
        <w:pStyle w:val="TOC1"/>
        <w:tabs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430CC">
        <w:rPr>
          <w:lang w:val="sr-Cyrl-RS"/>
        </w:rPr>
        <w:fldChar w:fldCharType="begin"/>
      </w:r>
      <w:r w:rsidR="0021095F" w:rsidRPr="00A430CC">
        <w:rPr>
          <w:lang w:val="sr-Cyrl-RS"/>
        </w:rPr>
        <w:instrText xml:space="preserve"> TOC \o "1-3" \h \z \u </w:instrText>
      </w:r>
      <w:r w:rsidRPr="00A430CC">
        <w:rPr>
          <w:lang w:val="sr-Cyrl-RS"/>
        </w:rPr>
        <w:fldChar w:fldCharType="separate"/>
      </w:r>
      <w:hyperlink w:anchor="_Toc30247742" w:history="1">
        <w:r w:rsidR="00886DE0" w:rsidRPr="00D5515C">
          <w:rPr>
            <w:rStyle w:val="Hyperlink"/>
            <w:noProof/>
            <w:lang w:val="sr-Cyrl-RS"/>
          </w:rPr>
          <w:t>Садржај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_Toc30247742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2</w:t>
        </w:r>
        <w:r w:rsidR="00886DE0">
          <w:rPr>
            <w:noProof/>
            <w:webHidden/>
          </w:rPr>
          <w:fldChar w:fldCharType="end"/>
        </w:r>
      </w:hyperlink>
    </w:p>
    <w:p w14:paraId="4B17F260" w14:textId="688A754A" w:rsidR="00886DE0" w:rsidRDefault="00CE6C2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0247743" w:history="1">
        <w:r w:rsidR="00886DE0" w:rsidRPr="00D5515C">
          <w:rPr>
            <w:rStyle w:val="Hyperlink"/>
            <w:noProof/>
            <w:lang w:val="sr-Cyrl-RS"/>
          </w:rPr>
          <w:t>1.</w:t>
        </w:r>
        <w:r w:rsidR="00886DE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Увод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_Toc30247743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3</w:t>
        </w:r>
        <w:r w:rsidR="00886DE0">
          <w:rPr>
            <w:noProof/>
            <w:webHidden/>
          </w:rPr>
          <w:fldChar w:fldCharType="end"/>
        </w:r>
      </w:hyperlink>
    </w:p>
    <w:p w14:paraId="70BA3C5E" w14:textId="1B1E1A86" w:rsidR="00886DE0" w:rsidRDefault="00CE6C2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0247744" w:history="1">
        <w:r w:rsidR="00886DE0" w:rsidRPr="00D5515C">
          <w:rPr>
            <w:rStyle w:val="Hyperlink"/>
            <w:noProof/>
            <w:lang w:val="sr-Cyrl-RS"/>
          </w:rPr>
          <w:t>2.</w:t>
        </w:r>
        <w:r w:rsidR="00886DE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Пречишћавање података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_Toc30247744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4</w:t>
        </w:r>
        <w:r w:rsidR="00886DE0">
          <w:rPr>
            <w:noProof/>
            <w:webHidden/>
          </w:rPr>
          <w:fldChar w:fldCharType="end"/>
        </w:r>
      </w:hyperlink>
    </w:p>
    <w:p w14:paraId="33AAC6C7" w14:textId="40F81A3E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45" w:history="1">
        <w:r w:rsidR="00886DE0" w:rsidRPr="00D5515C">
          <w:rPr>
            <w:rStyle w:val="Hyperlink"/>
            <w:noProof/>
            <w:lang w:val="sr-Cyrl-RS"/>
          </w:rPr>
          <w:t>2.1.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Инспекција података и утврђивање квалитета података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_Toc30247745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4</w:t>
        </w:r>
        <w:r w:rsidR="00886DE0">
          <w:rPr>
            <w:noProof/>
            <w:webHidden/>
          </w:rPr>
          <w:fldChar w:fldCharType="end"/>
        </w:r>
      </w:hyperlink>
    </w:p>
    <w:p w14:paraId="39989809" w14:textId="4E514CE8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46" w:history="1">
        <w:r w:rsidR="00886DE0" w:rsidRPr="00D5515C">
          <w:rPr>
            <w:rStyle w:val="Hyperlink"/>
            <w:noProof/>
            <w:lang w:val="sr-Cyrl-RS"/>
          </w:rPr>
          <w:t>2.2.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Чишћење података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_Toc30247746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4</w:t>
        </w:r>
        <w:r w:rsidR="00886DE0">
          <w:rPr>
            <w:noProof/>
            <w:webHidden/>
          </w:rPr>
          <w:fldChar w:fldCharType="end"/>
        </w:r>
      </w:hyperlink>
    </w:p>
    <w:p w14:paraId="2E0D5FA5" w14:textId="44AE3E54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47" w:history="1">
        <w:r w:rsidR="00886DE0" w:rsidRPr="00D5515C">
          <w:rPr>
            <w:rStyle w:val="Hyperlink"/>
            <w:noProof/>
            <w:lang w:val="sr-Cyrl-RS"/>
          </w:rPr>
          <w:t>2.3.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Верификација и валидација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_Toc30247747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5</w:t>
        </w:r>
        <w:r w:rsidR="00886DE0">
          <w:rPr>
            <w:noProof/>
            <w:webHidden/>
          </w:rPr>
          <w:fldChar w:fldCharType="end"/>
        </w:r>
      </w:hyperlink>
    </w:p>
    <w:p w14:paraId="521B16A1" w14:textId="0D9546D6" w:rsidR="00886DE0" w:rsidRDefault="00CE6C2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0247748" w:history="1">
        <w:r w:rsidR="00886DE0" w:rsidRPr="00D5515C">
          <w:rPr>
            <w:rStyle w:val="Hyperlink"/>
            <w:noProof/>
            <w:lang w:val="sr-Cyrl-RS"/>
          </w:rPr>
          <w:t>3.</w:t>
        </w:r>
        <w:r w:rsidR="00886DE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Квантитативна и квалитативна анализа мрежа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_Toc30247748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6</w:t>
        </w:r>
        <w:r w:rsidR="00886DE0">
          <w:rPr>
            <w:noProof/>
            <w:webHidden/>
          </w:rPr>
          <w:fldChar w:fldCharType="end"/>
        </w:r>
      </w:hyperlink>
    </w:p>
    <w:p w14:paraId="74400895" w14:textId="3919B5C6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49" w:history="1">
        <w:r w:rsidR="00886DE0" w:rsidRPr="00D5515C">
          <w:rPr>
            <w:rStyle w:val="Hyperlink"/>
            <w:noProof/>
            <w:lang w:val="sr-Cyrl-RS"/>
          </w:rPr>
          <w:t>3.1.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Опис модела анализираних мрежа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_Toc30247749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6</w:t>
        </w:r>
        <w:r w:rsidR="00886DE0">
          <w:rPr>
            <w:noProof/>
            <w:webHidden/>
          </w:rPr>
          <w:fldChar w:fldCharType="end"/>
        </w:r>
      </w:hyperlink>
    </w:p>
    <w:p w14:paraId="5796441F" w14:textId="2402870D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0" w:history="1">
        <w:r w:rsidR="00886DE0" w:rsidRPr="00D5515C">
          <w:rPr>
            <w:rStyle w:val="Hyperlink"/>
            <w:noProof/>
            <w:lang w:val="sr-Cyrl-RS"/>
          </w:rPr>
          <w:t>3.2.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Израчунати фактори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_Toc30247750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6</w:t>
        </w:r>
        <w:r w:rsidR="00886DE0">
          <w:rPr>
            <w:noProof/>
            <w:webHidden/>
          </w:rPr>
          <w:fldChar w:fldCharType="end"/>
        </w:r>
      </w:hyperlink>
    </w:p>
    <w:p w14:paraId="3AC04D2D" w14:textId="7B86229B" w:rsidR="00886DE0" w:rsidRDefault="00CE6C2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0247751" w:history="1">
        <w:r w:rsidR="00886DE0" w:rsidRPr="00D5515C">
          <w:rPr>
            <w:rStyle w:val="Hyperlink"/>
            <w:noProof/>
            <w:lang w:val="sr-Cyrl-RS"/>
          </w:rPr>
          <w:t>4.</w:t>
        </w:r>
        <w:r w:rsidR="00886DE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Истраживачка питања и циљеви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_Toc30247751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8</w:t>
        </w:r>
        <w:r w:rsidR="00886DE0">
          <w:rPr>
            <w:noProof/>
            <w:webHidden/>
          </w:rPr>
          <w:fldChar w:fldCharType="end"/>
        </w:r>
      </w:hyperlink>
    </w:p>
    <w:p w14:paraId="7E5D911C" w14:textId="38D77CC5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2" w:history="1">
        <w:r w:rsidR="00886DE0" w:rsidRPr="00D5515C">
          <w:rPr>
            <w:rStyle w:val="Hyperlink"/>
            <w:noProof/>
            <w:lang w:val="sr-Cyrl-RS"/>
          </w:rPr>
          <w:t>4.1.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Колики је просечан број коаутора по сваком аутору?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_Toc30247752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8</w:t>
        </w:r>
        <w:r w:rsidR="00886DE0">
          <w:rPr>
            <w:noProof/>
            <w:webHidden/>
          </w:rPr>
          <w:fldChar w:fldCharType="end"/>
        </w:r>
      </w:hyperlink>
    </w:p>
    <w:p w14:paraId="6694D03D" w14:textId="7D82BB88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3" w:history="1">
        <w:r w:rsidR="00886DE0" w:rsidRPr="00D5515C">
          <w:rPr>
            <w:rStyle w:val="Hyperlink"/>
            <w:noProof/>
            <w:lang w:val="sr-Cyrl-RS"/>
          </w:rPr>
          <w:t>4.2.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 су најпродуктивнији научници из области рачунарства и ком факултету и катедри припадају?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_Toc30247753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8</w:t>
        </w:r>
        <w:r w:rsidR="00886DE0">
          <w:rPr>
            <w:noProof/>
            <w:webHidden/>
          </w:rPr>
          <w:fldChar w:fldCharType="end"/>
        </w:r>
      </w:hyperlink>
    </w:p>
    <w:p w14:paraId="760591BE" w14:textId="7C7B83BA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4" w:history="1">
        <w:r w:rsidR="00886DE0" w:rsidRPr="00D5515C">
          <w:rPr>
            <w:rStyle w:val="Hyperlink"/>
            <w:noProof/>
            <w:lang w:val="sr-Cyrl-RS"/>
          </w:rPr>
          <w:t>4.3.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Које катедре и факултети су најпродуктивнији посматрајући засебно научну продукцију у часописима и на конференцијама?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_Toc30247754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9</w:t>
        </w:r>
        <w:r w:rsidR="00886DE0">
          <w:rPr>
            <w:noProof/>
            <w:webHidden/>
          </w:rPr>
          <w:fldChar w:fldCharType="end"/>
        </w:r>
      </w:hyperlink>
    </w:p>
    <w:p w14:paraId="4EB52134" w14:textId="3391FE78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5" w:history="1">
        <w:r w:rsidR="00886DE0" w:rsidRPr="00D5515C">
          <w:rPr>
            <w:rStyle w:val="Hyperlink"/>
            <w:noProof/>
            <w:lang w:val="sr-Cyrl-RS"/>
          </w:rPr>
          <w:t>4.4.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Које заједнице или научноистраживачке групе се могу уочити приликом анализе мреже?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_Toc30247755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9</w:t>
        </w:r>
        <w:r w:rsidR="00886DE0">
          <w:rPr>
            <w:noProof/>
            <w:webHidden/>
          </w:rPr>
          <w:fldChar w:fldCharType="end"/>
        </w:r>
      </w:hyperlink>
    </w:p>
    <w:p w14:paraId="15C7B969" w14:textId="4ED37CFD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6" w:history="1">
        <w:r w:rsidR="00886DE0" w:rsidRPr="00D5515C">
          <w:rPr>
            <w:rStyle w:val="Hyperlink"/>
            <w:noProof/>
            <w:lang w:val="sr-Cyrl-RS"/>
          </w:rPr>
          <w:t>4.5.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У којој мери аутори имају тенденцију да пишу публикације са истим коауторима?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_Toc30247756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9</w:t>
        </w:r>
        <w:r w:rsidR="00886DE0">
          <w:rPr>
            <w:noProof/>
            <w:webHidden/>
          </w:rPr>
          <w:fldChar w:fldCharType="end"/>
        </w:r>
      </w:hyperlink>
    </w:p>
    <w:p w14:paraId="2A20ABBD" w14:textId="137A9B05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7" w:history="1">
        <w:r w:rsidR="00886DE0" w:rsidRPr="00D5515C">
          <w:rPr>
            <w:rStyle w:val="Hyperlink"/>
            <w:noProof/>
            <w:lang w:val="sr-Cyrl-RS"/>
          </w:rPr>
          <w:t>4.6.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Који аутори представљају центре окупљања у оквиру својих катедри и факултета?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_Toc30247757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10</w:t>
        </w:r>
        <w:r w:rsidR="00886DE0">
          <w:rPr>
            <w:noProof/>
            <w:webHidden/>
          </w:rPr>
          <w:fldChar w:fldCharType="end"/>
        </w:r>
      </w:hyperlink>
    </w:p>
    <w:p w14:paraId="42694D26" w14:textId="61DF5301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8" w:history="1">
        <w:r w:rsidR="00886DE0" w:rsidRPr="00D5515C">
          <w:rPr>
            <w:rStyle w:val="Hyperlink"/>
            <w:noProof/>
            <w:lang w:val="sr-Cyrl-RS"/>
          </w:rPr>
          <w:t>4.7.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Који аутори представљају језгро мреже?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_Toc30247758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10</w:t>
        </w:r>
        <w:r w:rsidR="00886DE0">
          <w:rPr>
            <w:noProof/>
            <w:webHidden/>
          </w:rPr>
          <w:fldChar w:fldCharType="end"/>
        </w:r>
      </w:hyperlink>
    </w:p>
    <w:p w14:paraId="5CC17C53" w14:textId="04892F41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59" w:history="1">
        <w:r w:rsidR="00886DE0" w:rsidRPr="00D5515C">
          <w:rPr>
            <w:rStyle w:val="Hyperlink"/>
            <w:noProof/>
            <w:lang w:val="sr-Cyrl-RS"/>
          </w:rPr>
          <w:t>4.8.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Да ли аутори са различитих факултета и катедри међусобно сарађују и у којој мери?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_Toc30247759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11</w:t>
        </w:r>
        <w:r w:rsidR="00886DE0">
          <w:rPr>
            <w:noProof/>
            <w:webHidden/>
          </w:rPr>
          <w:fldChar w:fldCharType="end"/>
        </w:r>
      </w:hyperlink>
    </w:p>
    <w:p w14:paraId="05CB6DF9" w14:textId="2E3585BD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0" w:history="1">
        <w:r w:rsidR="00886DE0" w:rsidRPr="00D5515C">
          <w:rPr>
            <w:rStyle w:val="Hyperlink"/>
            <w:noProof/>
            <w:lang w:val="sr-Cyrl-RS"/>
          </w:rPr>
          <w:t>4.9.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Каква је сарадња међу ауторима са истог факултета?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_Toc30247760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11</w:t>
        </w:r>
        <w:r w:rsidR="00886DE0">
          <w:rPr>
            <w:noProof/>
            <w:webHidden/>
          </w:rPr>
          <w:fldChar w:fldCharType="end"/>
        </w:r>
      </w:hyperlink>
    </w:p>
    <w:p w14:paraId="6846998F" w14:textId="183B928F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1" w:history="1">
        <w:r w:rsidR="00886DE0" w:rsidRPr="00D5515C">
          <w:rPr>
            <w:rStyle w:val="Hyperlink"/>
            <w:noProof/>
            <w:lang w:val="sr-Cyrl-RS"/>
          </w:rPr>
          <w:t>4.10.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 су аутори који повезују различите групе у оквиру мреже?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_Toc30247761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11</w:t>
        </w:r>
        <w:r w:rsidR="00886DE0">
          <w:rPr>
            <w:noProof/>
            <w:webHidden/>
          </w:rPr>
          <w:fldChar w:fldCharType="end"/>
        </w:r>
      </w:hyperlink>
    </w:p>
    <w:p w14:paraId="777DF450" w14:textId="790F6E36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2" w:history="1">
        <w:r w:rsidR="00886DE0" w:rsidRPr="00D5515C">
          <w:rPr>
            <w:rStyle w:val="Hyperlink"/>
            <w:noProof/>
            <w:lang w:val="sr-Cyrl-RS"/>
          </w:rPr>
          <w:t>4.11.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Колика је густина сваке од моделованих мрежа? Колика је густина мрежа уколико се из разматрања искључе аутори који нису сарађивали са другим ауторима?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_Toc30247762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11</w:t>
        </w:r>
        <w:r w:rsidR="00886DE0">
          <w:rPr>
            <w:noProof/>
            <w:webHidden/>
          </w:rPr>
          <w:fldChar w:fldCharType="end"/>
        </w:r>
      </w:hyperlink>
    </w:p>
    <w:p w14:paraId="36129A72" w14:textId="169E8285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3" w:history="1">
        <w:r w:rsidR="00886DE0" w:rsidRPr="00D5515C">
          <w:rPr>
            <w:rStyle w:val="Hyperlink"/>
            <w:noProof/>
            <w:lang w:val="sr-Cyrl-RS"/>
          </w:rPr>
          <w:t>4.12.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У којој мери су мреже повезане и централизоване?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_Toc30247763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11</w:t>
        </w:r>
        <w:r w:rsidR="00886DE0">
          <w:rPr>
            <w:noProof/>
            <w:webHidden/>
          </w:rPr>
          <w:fldChar w:fldCharType="end"/>
        </w:r>
      </w:hyperlink>
    </w:p>
    <w:p w14:paraId="02BBEB26" w14:textId="189B3B68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4" w:history="1">
        <w:r w:rsidR="00886DE0" w:rsidRPr="00D5515C">
          <w:rPr>
            <w:rStyle w:val="Hyperlink"/>
            <w:noProof/>
            <w:lang w:val="sr-Cyrl-RS"/>
          </w:rPr>
          <w:t>4.13.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Које су просечне дистанце у оквиру моделованих мрежа?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_Toc30247764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12</w:t>
        </w:r>
        <w:r w:rsidR="00886DE0">
          <w:rPr>
            <w:noProof/>
            <w:webHidden/>
          </w:rPr>
          <w:fldChar w:fldCharType="end"/>
        </w:r>
      </w:hyperlink>
    </w:p>
    <w:p w14:paraId="7E38BB36" w14:textId="1A38DB6B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5" w:history="1">
        <w:r w:rsidR="00886DE0" w:rsidRPr="00D5515C">
          <w:rPr>
            <w:rStyle w:val="Hyperlink"/>
            <w:noProof/>
            <w:lang w:val="sr-Cyrl-RS"/>
          </w:rPr>
          <w:t>4.14.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Каква је дистрибуција чворова по степену и да ли прати неку закономерност?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_Toc30247765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12</w:t>
        </w:r>
        <w:r w:rsidR="00886DE0">
          <w:rPr>
            <w:noProof/>
            <w:webHidden/>
          </w:rPr>
          <w:fldChar w:fldCharType="end"/>
        </w:r>
      </w:hyperlink>
    </w:p>
    <w:p w14:paraId="6172FF7A" w14:textId="2CDC917B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6" w:history="1">
        <w:r w:rsidR="00886DE0" w:rsidRPr="00D5515C">
          <w:rPr>
            <w:rStyle w:val="Hyperlink"/>
            <w:noProof/>
            <w:lang w:val="sr-Cyrl-RS"/>
          </w:rPr>
          <w:t>4.15.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Да ли мрежа коаутора исказује особине малог света?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_Toc30247766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12</w:t>
        </w:r>
        <w:r w:rsidR="00886DE0">
          <w:rPr>
            <w:noProof/>
            <w:webHidden/>
          </w:rPr>
          <w:fldChar w:fldCharType="end"/>
        </w:r>
      </w:hyperlink>
    </w:p>
    <w:p w14:paraId="13BFDBA4" w14:textId="579FDBEA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7" w:history="1">
        <w:r w:rsidR="00886DE0" w:rsidRPr="00D5515C">
          <w:rPr>
            <w:rStyle w:val="Hyperlink"/>
            <w:noProof/>
          </w:rPr>
          <w:t>4.16.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Да ли постоје разлике између факултета и катедри у смислу обима и учестаности публиковања у часописима и на конференцијама?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_Toc30247767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13</w:t>
        </w:r>
        <w:r w:rsidR="00886DE0">
          <w:rPr>
            <w:noProof/>
            <w:webHidden/>
          </w:rPr>
          <w:fldChar w:fldCharType="end"/>
        </w:r>
      </w:hyperlink>
    </w:p>
    <w:p w14:paraId="4259E0C5" w14:textId="4EE7E6FA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8" w:history="1">
        <w:r w:rsidR="00886DE0" w:rsidRPr="00D5515C">
          <w:rPr>
            <w:rStyle w:val="Hyperlink"/>
            <w:noProof/>
            <w:lang w:val="sr-Cyrl-RS"/>
          </w:rPr>
          <w:t>4.17.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Да ли постоји разлика у просечном броју аутора по радовима у часописима и на конференцијама?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_Toc30247768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13</w:t>
        </w:r>
        <w:r w:rsidR="00886DE0">
          <w:rPr>
            <w:noProof/>
            <w:webHidden/>
          </w:rPr>
          <w:fldChar w:fldCharType="end"/>
        </w:r>
      </w:hyperlink>
    </w:p>
    <w:p w14:paraId="0D10B645" w14:textId="387F1BF0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69" w:history="1">
        <w:r w:rsidR="00886DE0" w:rsidRPr="00D5515C">
          <w:rPr>
            <w:rStyle w:val="Hyperlink"/>
            <w:noProof/>
            <w:lang w:val="sr-Cyrl-RS"/>
          </w:rPr>
          <w:t>4.18.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У којим часописима и на којим конференцијама се у просеку највише објављује?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_Toc30247769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14</w:t>
        </w:r>
        <w:r w:rsidR="00886DE0">
          <w:rPr>
            <w:noProof/>
            <w:webHidden/>
          </w:rPr>
          <w:fldChar w:fldCharType="end"/>
        </w:r>
      </w:hyperlink>
    </w:p>
    <w:p w14:paraId="552D1A3B" w14:textId="0F3544A1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70" w:history="1">
        <w:r w:rsidR="00886DE0" w:rsidRPr="00D5515C">
          <w:rPr>
            <w:rStyle w:val="Hyperlink"/>
            <w:noProof/>
            <w:lang w:val="sr-Cyrl-RS"/>
          </w:rPr>
          <w:t>4.19.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Да ли се издвајају и које групе (заједнице) часописа у оквиру мреже часописа? Да ли аутори имају тенденцију да објављују у часописима сличног профила?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_Toc30247770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14</w:t>
        </w:r>
        <w:r w:rsidR="00886DE0">
          <w:rPr>
            <w:noProof/>
            <w:webHidden/>
          </w:rPr>
          <w:fldChar w:fldCharType="end"/>
        </w:r>
      </w:hyperlink>
    </w:p>
    <w:p w14:paraId="3E5426DF" w14:textId="6E4FA762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71" w:history="1">
        <w:r w:rsidR="00886DE0" w:rsidRPr="00D5515C">
          <w:rPr>
            <w:rStyle w:val="Hyperlink"/>
            <w:noProof/>
            <w:lang w:val="sr-Cyrl-RS"/>
          </w:rPr>
          <w:t>4.20.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У којим годинама су аутори били најпродуктивнији по факултетима и катедрама?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_Toc30247771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14</w:t>
        </w:r>
        <w:r w:rsidR="00886DE0">
          <w:rPr>
            <w:noProof/>
            <w:webHidden/>
          </w:rPr>
          <w:fldChar w:fldCharType="end"/>
        </w:r>
      </w:hyperlink>
    </w:p>
    <w:p w14:paraId="3D63FFE5" w14:textId="12D2F08E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72" w:history="1">
        <w:r w:rsidR="00886DE0" w:rsidRPr="00D5515C">
          <w:rPr>
            <w:rStyle w:val="Hyperlink"/>
            <w:noProof/>
            <w:lang w:val="sr-Cyrl-RS"/>
          </w:rPr>
          <w:t>4.21.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Који радови имају највеће библиометријске индикаторе?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_Toc30247772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15</w:t>
        </w:r>
        <w:r w:rsidR="00886DE0">
          <w:rPr>
            <w:noProof/>
            <w:webHidden/>
          </w:rPr>
          <w:fldChar w:fldCharType="end"/>
        </w:r>
      </w:hyperlink>
    </w:p>
    <w:p w14:paraId="405CC796" w14:textId="1327911F" w:rsidR="00886DE0" w:rsidRDefault="00CE6C2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0247773" w:history="1">
        <w:r w:rsidR="00886DE0" w:rsidRPr="00D5515C">
          <w:rPr>
            <w:rStyle w:val="Hyperlink"/>
            <w:noProof/>
            <w:lang w:val="sr-Cyrl-RS"/>
          </w:rPr>
          <w:t>4.22.</w:t>
        </w:r>
        <w:r w:rsidR="00886DE0"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886DE0" w:rsidRPr="00D5515C">
          <w:rPr>
            <w:rStyle w:val="Hyperlink"/>
            <w:noProof/>
            <w:lang w:val="sr-Cyrl-RS"/>
          </w:rPr>
          <w:t>Који часописи представљају мостове у мрежи часописа?</w:t>
        </w:r>
        <w:r w:rsidR="00886DE0">
          <w:rPr>
            <w:noProof/>
            <w:webHidden/>
          </w:rPr>
          <w:tab/>
        </w:r>
        <w:r w:rsidR="00886DE0">
          <w:rPr>
            <w:noProof/>
            <w:webHidden/>
          </w:rPr>
          <w:fldChar w:fldCharType="begin"/>
        </w:r>
        <w:r w:rsidR="00886DE0">
          <w:rPr>
            <w:noProof/>
            <w:webHidden/>
          </w:rPr>
          <w:instrText xml:space="preserve"> PAGEREF _Toc30247773 \h </w:instrText>
        </w:r>
        <w:r w:rsidR="00886DE0">
          <w:rPr>
            <w:noProof/>
            <w:webHidden/>
          </w:rPr>
        </w:r>
        <w:r w:rsidR="00886DE0">
          <w:rPr>
            <w:noProof/>
            <w:webHidden/>
          </w:rPr>
          <w:fldChar w:fldCharType="separate"/>
        </w:r>
        <w:r w:rsidR="00886DE0">
          <w:rPr>
            <w:noProof/>
            <w:webHidden/>
          </w:rPr>
          <w:t>15</w:t>
        </w:r>
        <w:r w:rsidR="00886DE0">
          <w:rPr>
            <w:noProof/>
            <w:webHidden/>
          </w:rPr>
          <w:fldChar w:fldCharType="end"/>
        </w:r>
      </w:hyperlink>
    </w:p>
    <w:p w14:paraId="39F7A527" w14:textId="4261A5B3" w:rsidR="00F06BB2" w:rsidRPr="00AE5FEF" w:rsidRDefault="00D20D2B" w:rsidP="00547A2A">
      <w:pPr>
        <w:pStyle w:val="TOC3"/>
        <w:tabs>
          <w:tab w:val="left" w:pos="1440"/>
          <w:tab w:val="right" w:leader="dot" w:pos="9628"/>
        </w:tabs>
      </w:pPr>
      <w:r w:rsidRPr="00A430CC">
        <w:rPr>
          <w:lang w:val="sr-Cyrl-RS"/>
        </w:rPr>
        <w:fldChar w:fldCharType="end"/>
      </w:r>
    </w:p>
    <w:p w14:paraId="6C87A4CE" w14:textId="5CBD89DF" w:rsidR="00F06BB2" w:rsidRPr="00A430CC" w:rsidRDefault="006412E1" w:rsidP="00547A2A">
      <w:pPr>
        <w:pStyle w:val="Inivonaslova-Poglavlje"/>
        <w:rPr>
          <w:lang w:val="sr-Cyrl-RS"/>
        </w:rPr>
      </w:pPr>
      <w:bookmarkStart w:id="3" w:name="_Toc29991181"/>
      <w:bookmarkStart w:id="4" w:name="_Toc30162317"/>
      <w:bookmarkStart w:id="5" w:name="_Toc30247743"/>
      <w:bookmarkStart w:id="6" w:name="_Toc254342941"/>
      <w:r w:rsidRPr="00A430CC">
        <w:rPr>
          <w:lang w:val="sr-Cyrl-RS"/>
        </w:rPr>
        <w:lastRenderedPageBreak/>
        <w:t>Увод</w:t>
      </w:r>
      <w:bookmarkEnd w:id="3"/>
      <w:bookmarkEnd w:id="4"/>
      <w:bookmarkEnd w:id="5"/>
      <w:r w:rsidR="00E7161C" w:rsidRPr="00A430CC">
        <w:rPr>
          <w:lang w:val="sr-Cyrl-RS"/>
        </w:rPr>
        <w:t xml:space="preserve"> </w:t>
      </w:r>
      <w:r w:rsidR="00CE1CB1">
        <w:rPr>
          <w:lang w:val="sr-Cyrl-RS"/>
        </w:rPr>
        <w:t>и поставка проблема</w:t>
      </w:r>
    </w:p>
    <w:p w14:paraId="2ACA524C" w14:textId="6F342B28" w:rsidR="00F06BB2" w:rsidRPr="00A430CC" w:rsidRDefault="00442EE3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Овај документ представља </w:t>
      </w:r>
      <w:r w:rsidR="006279F4">
        <w:rPr>
          <w:lang w:val="sr-Cyrl-RS"/>
        </w:rPr>
        <w:t xml:space="preserve">извештај израде пројектног </w:t>
      </w:r>
      <w:r w:rsidR="005E1A2D">
        <w:rPr>
          <w:lang w:val="sr-Cyrl-RS"/>
        </w:rPr>
        <w:t>задатка на предмету Анализа социјалних мрежа (13М111А</w:t>
      </w:r>
      <w:r w:rsidR="005E1A2D">
        <w:rPr>
          <w:lang w:val="en-GB"/>
        </w:rPr>
        <w:t>SM</w:t>
      </w:r>
      <w:r w:rsidR="005E1A2D" w:rsidRPr="005E1A2D">
        <w:rPr>
          <w:lang w:val="sr-Cyrl-RS"/>
        </w:rPr>
        <w:t>)</w:t>
      </w:r>
      <w:r w:rsidR="005E1A2D">
        <w:rPr>
          <w:lang w:val="sr-Cyrl-RS"/>
        </w:rPr>
        <w:t xml:space="preserve"> у школској 2019/2020. години. </w:t>
      </w:r>
      <w:r w:rsidR="006811EC">
        <w:rPr>
          <w:lang w:val="sr-Cyrl-RS"/>
        </w:rPr>
        <w:t xml:space="preserve">Циљ пројектног задатка </w:t>
      </w:r>
      <w:r w:rsidR="005F5330">
        <w:rPr>
          <w:lang w:val="sr-Cyrl-RS"/>
        </w:rPr>
        <w:t xml:space="preserve">је практична примена теоријског знања </w:t>
      </w:r>
      <w:r w:rsidR="003B478C">
        <w:rPr>
          <w:lang w:val="sr-Cyrl-RS"/>
        </w:rPr>
        <w:t xml:space="preserve">на примеру једног конкретног истраживачког проблема </w:t>
      </w:r>
      <w:r w:rsidR="008B780D">
        <w:rPr>
          <w:lang w:val="sr-Cyrl-RS"/>
        </w:rPr>
        <w:t>–</w:t>
      </w:r>
      <w:r w:rsidR="003B478C">
        <w:rPr>
          <w:lang w:val="sr-Cyrl-RS"/>
        </w:rPr>
        <w:t xml:space="preserve"> </w:t>
      </w:r>
      <w:r w:rsidR="00AA52E4">
        <w:rPr>
          <w:lang w:val="sr-Cyrl-RS"/>
        </w:rPr>
        <w:t>квантитативна и квалитативна</w:t>
      </w:r>
      <w:r w:rsidR="008B780D">
        <w:rPr>
          <w:lang w:val="sr-Cyrl-RS"/>
        </w:rPr>
        <w:t xml:space="preserve"> анализа научне продукције из области рачунарства на Универзитету у Београду. </w:t>
      </w:r>
      <w:r w:rsidR="00B507D8">
        <w:rPr>
          <w:lang w:val="sr-Cyrl-RS"/>
        </w:rPr>
        <w:t xml:space="preserve">Анализом </w:t>
      </w:r>
      <w:r w:rsidR="005F53FC">
        <w:rPr>
          <w:lang w:val="sr-Cyrl-RS"/>
        </w:rPr>
        <w:t xml:space="preserve">колаборационе, социјалне мреже </w:t>
      </w:r>
      <w:r w:rsidR="00776280">
        <w:rPr>
          <w:lang w:val="sr-Cyrl-RS"/>
        </w:rPr>
        <w:t xml:space="preserve">врши се утврђивање стања рачунарских наука на појединачним факултетима, као и ниво сарадње </w:t>
      </w:r>
      <w:r w:rsidR="00616A6D">
        <w:rPr>
          <w:lang w:val="sr-Cyrl-RS"/>
        </w:rPr>
        <w:t>између запослених са истог и различитих факултета који се баве облашћу рачунарства.</w:t>
      </w:r>
    </w:p>
    <w:p w14:paraId="2E003F40" w14:textId="1A971EB9" w:rsidR="00F06BB2" w:rsidRPr="00A430CC" w:rsidRDefault="002E288B" w:rsidP="00547A2A">
      <w:pPr>
        <w:pStyle w:val="Osnovnitekst"/>
        <w:spacing w:line="240" w:lineRule="auto"/>
        <w:rPr>
          <w:lang w:val="sr-Cyrl-RS"/>
        </w:rPr>
      </w:pPr>
      <w:r w:rsidRPr="00A430CC">
        <w:rPr>
          <w:lang w:val="sr-Cyrl-RS"/>
        </w:rPr>
        <w:t xml:space="preserve">У </w:t>
      </w:r>
      <w:r w:rsidR="005E41CB">
        <w:rPr>
          <w:lang w:val="sr-Cyrl-RS"/>
        </w:rPr>
        <w:t xml:space="preserve">другом поглављу </w:t>
      </w:r>
      <w:r w:rsidRPr="00A430CC">
        <w:rPr>
          <w:lang w:val="sr-Cyrl-RS"/>
        </w:rPr>
        <w:t>овог документа ће</w:t>
      </w:r>
      <w:r w:rsidR="00616A6D">
        <w:rPr>
          <w:lang w:val="sr-Cyrl-RS"/>
        </w:rPr>
        <w:t xml:space="preserve"> бити описан начин пречишћавања примарног скупа података. </w:t>
      </w:r>
      <w:r w:rsidR="00B81B5E">
        <w:rPr>
          <w:lang w:val="sr-Cyrl-RS"/>
        </w:rPr>
        <w:t>Биће описан</w:t>
      </w:r>
      <w:r w:rsidR="00E450F3">
        <w:rPr>
          <w:lang w:val="sr-Cyrl-RS"/>
        </w:rPr>
        <w:t>а инспекција података и утврђивање квалитета добијених података, након тога ће бити описан сам поступак чишћења података</w:t>
      </w:r>
      <w:r w:rsidR="00340704">
        <w:rPr>
          <w:lang w:val="sr-Cyrl-RS"/>
        </w:rPr>
        <w:t xml:space="preserve"> и добијања секундарног скупа података</w:t>
      </w:r>
      <w:r w:rsidR="00E450F3">
        <w:rPr>
          <w:lang w:val="sr-Cyrl-RS"/>
        </w:rPr>
        <w:t xml:space="preserve"> уз навођење изостављених или промењених </w:t>
      </w:r>
      <w:r w:rsidR="00340704">
        <w:rPr>
          <w:lang w:val="sr-Cyrl-RS"/>
        </w:rPr>
        <w:t>вредности, а на крају поглавља биће споменут начин верификације и валидације пречишћених података</w:t>
      </w:r>
      <w:r w:rsidR="00440C55">
        <w:rPr>
          <w:lang w:val="sr-Cyrl-RS"/>
        </w:rPr>
        <w:t>.</w:t>
      </w:r>
    </w:p>
    <w:p w14:paraId="5A8735F7" w14:textId="285FD771" w:rsidR="00F06BB2" w:rsidRDefault="006412E1" w:rsidP="00547A2A">
      <w:pPr>
        <w:pStyle w:val="Osnovnitekst"/>
        <w:spacing w:line="240" w:lineRule="auto"/>
        <w:rPr>
          <w:lang w:val="sr-Cyrl-RS"/>
        </w:rPr>
      </w:pPr>
      <w:r w:rsidRPr="00A430CC">
        <w:rPr>
          <w:lang w:val="sr-Cyrl-RS"/>
        </w:rPr>
        <w:t>У</w:t>
      </w:r>
      <w:r w:rsidR="00F06BB2" w:rsidRPr="00A430CC">
        <w:rPr>
          <w:lang w:val="sr-Cyrl-RS"/>
        </w:rPr>
        <w:t xml:space="preserve"> </w:t>
      </w:r>
      <w:r w:rsidR="005E41CB">
        <w:rPr>
          <w:lang w:val="sr-Cyrl-RS"/>
        </w:rPr>
        <w:t xml:space="preserve">трећем </w:t>
      </w:r>
      <w:r w:rsidRPr="00A430CC">
        <w:rPr>
          <w:lang w:val="sr-Cyrl-RS"/>
        </w:rPr>
        <w:t>поглављу</w:t>
      </w:r>
      <w:r w:rsidR="00F06BB2" w:rsidRPr="00A430CC">
        <w:rPr>
          <w:lang w:val="sr-Cyrl-RS"/>
        </w:rPr>
        <w:t xml:space="preserve"> </w:t>
      </w:r>
      <w:r w:rsidR="00683F7A">
        <w:rPr>
          <w:lang w:val="sr-Cyrl-RS"/>
        </w:rPr>
        <w:t xml:space="preserve">ће бити </w:t>
      </w:r>
      <w:r w:rsidR="007B3DE5">
        <w:rPr>
          <w:lang w:val="sr-Cyrl-RS"/>
        </w:rPr>
        <w:t xml:space="preserve">описане </w:t>
      </w:r>
      <w:r w:rsidR="00683F7A">
        <w:rPr>
          <w:lang w:val="sr-Cyrl-RS"/>
        </w:rPr>
        <w:t>мреж</w:t>
      </w:r>
      <w:r w:rsidR="007B3DE5">
        <w:rPr>
          <w:lang w:val="sr-Cyrl-RS"/>
        </w:rPr>
        <w:t xml:space="preserve">е </w:t>
      </w:r>
      <w:r w:rsidR="00683F7A">
        <w:rPr>
          <w:lang w:val="sr-Cyrl-RS"/>
        </w:rPr>
        <w:t xml:space="preserve">коаутора  </w:t>
      </w:r>
      <w:r w:rsidR="007B3DE5">
        <w:rPr>
          <w:lang w:val="sr-Cyrl-RS"/>
        </w:rPr>
        <w:t xml:space="preserve">и </w:t>
      </w:r>
      <w:r w:rsidR="00683F7A">
        <w:rPr>
          <w:lang w:val="sr-Cyrl-RS"/>
        </w:rPr>
        <w:t>мреж</w:t>
      </w:r>
      <w:r w:rsidR="007B3DE5">
        <w:rPr>
          <w:lang w:val="sr-Cyrl-RS"/>
        </w:rPr>
        <w:t xml:space="preserve">а </w:t>
      </w:r>
      <w:r w:rsidR="00683F7A">
        <w:rPr>
          <w:lang w:val="sr-Cyrl-RS"/>
        </w:rPr>
        <w:t xml:space="preserve">часописа </w:t>
      </w:r>
      <w:r w:rsidR="007B3DE5">
        <w:rPr>
          <w:lang w:val="sr-Cyrl-RS"/>
        </w:rPr>
        <w:t xml:space="preserve">и </w:t>
      </w:r>
      <w:r w:rsidR="005E1516">
        <w:rPr>
          <w:lang w:val="sr-Cyrl-RS"/>
        </w:rPr>
        <w:t xml:space="preserve">начин на који су креиране на основу пречишћених података. </w:t>
      </w:r>
      <w:r w:rsidR="00683F7A">
        <w:rPr>
          <w:lang w:val="sr-Cyrl-RS"/>
        </w:rPr>
        <w:t xml:space="preserve">Такође ће бити </w:t>
      </w:r>
      <w:r w:rsidR="00001085">
        <w:rPr>
          <w:lang w:val="sr-Cyrl-RS"/>
        </w:rPr>
        <w:t xml:space="preserve">објашњен поступак </w:t>
      </w:r>
      <w:r w:rsidR="00252A3F">
        <w:rPr>
          <w:lang w:val="sr-Cyrl-RS"/>
        </w:rPr>
        <w:t xml:space="preserve">њихове </w:t>
      </w:r>
      <w:r w:rsidR="00001085">
        <w:rPr>
          <w:lang w:val="sr-Cyrl-RS"/>
        </w:rPr>
        <w:t>квантитативне и квалитативне</w:t>
      </w:r>
      <w:r w:rsidR="00252A3F">
        <w:rPr>
          <w:lang w:val="sr-Cyrl-RS"/>
        </w:rPr>
        <w:t xml:space="preserve"> анализе</w:t>
      </w:r>
      <w:r w:rsidR="00001085">
        <w:rPr>
          <w:lang w:val="sr-Cyrl-RS"/>
        </w:rPr>
        <w:t>.</w:t>
      </w:r>
      <w:r w:rsidR="00BD5A64">
        <w:rPr>
          <w:lang w:val="sr-Cyrl-RS"/>
        </w:rPr>
        <w:t xml:space="preserve"> </w:t>
      </w:r>
      <w:r w:rsidR="008B0AEA">
        <w:rPr>
          <w:lang w:val="sr-Cyrl-RS"/>
        </w:rPr>
        <w:t xml:space="preserve">Ово подразумева </w:t>
      </w:r>
      <w:r w:rsidR="00C30E78">
        <w:rPr>
          <w:lang w:val="sr-Cyrl-RS"/>
        </w:rPr>
        <w:t>набрајање</w:t>
      </w:r>
      <w:r w:rsidR="006C5AEF">
        <w:rPr>
          <w:lang w:val="sr-Cyrl-RS"/>
        </w:rPr>
        <w:t xml:space="preserve"> </w:t>
      </w:r>
      <w:r w:rsidR="00B92983">
        <w:rPr>
          <w:lang w:val="sr-Cyrl-RS"/>
        </w:rPr>
        <w:t>израчунати</w:t>
      </w:r>
      <w:r w:rsidR="006C5AEF">
        <w:rPr>
          <w:lang w:val="sr-Cyrl-RS"/>
        </w:rPr>
        <w:t>х</w:t>
      </w:r>
      <w:r w:rsidR="00B92983">
        <w:rPr>
          <w:lang w:val="sr-Cyrl-RS"/>
        </w:rPr>
        <w:t xml:space="preserve"> фактор</w:t>
      </w:r>
      <w:r w:rsidR="006C5AEF">
        <w:rPr>
          <w:lang w:val="sr-Cyrl-RS"/>
        </w:rPr>
        <w:t>а</w:t>
      </w:r>
      <w:r w:rsidR="00B92983">
        <w:rPr>
          <w:lang w:val="sr-Cyrl-RS"/>
        </w:rPr>
        <w:t xml:space="preserve"> </w:t>
      </w:r>
      <w:r w:rsidR="006D573C">
        <w:rPr>
          <w:lang w:val="sr-Cyrl-RS"/>
        </w:rPr>
        <w:t>из теорије анализе социјалних мрежа</w:t>
      </w:r>
      <w:r w:rsidR="006D0C59">
        <w:rPr>
          <w:lang w:val="sr-Cyrl-RS"/>
        </w:rPr>
        <w:t xml:space="preserve"> као што су величина</w:t>
      </w:r>
      <w:r w:rsidR="00BD5A64">
        <w:rPr>
          <w:lang w:val="sr-Cyrl-RS"/>
        </w:rPr>
        <w:t xml:space="preserve"> мреже</w:t>
      </w:r>
      <w:r w:rsidR="006D0C59">
        <w:rPr>
          <w:lang w:val="sr-Cyrl-RS"/>
        </w:rPr>
        <w:t>, густина</w:t>
      </w:r>
      <w:r w:rsidR="00BD5A64">
        <w:rPr>
          <w:lang w:val="sr-Cyrl-RS"/>
        </w:rPr>
        <w:t xml:space="preserve"> мреже</w:t>
      </w:r>
      <w:r w:rsidR="006D0C59">
        <w:rPr>
          <w:lang w:val="sr-Cyrl-RS"/>
        </w:rPr>
        <w:t>, просечни степен чворова, итд</w:t>
      </w:r>
      <w:r w:rsidR="006D573C">
        <w:rPr>
          <w:lang w:val="sr-Cyrl-RS"/>
        </w:rPr>
        <w:t>. Резултати из овог поглавља користе се приликом одговарања на истраживачка питања</w:t>
      </w:r>
      <w:r w:rsidR="008D6297">
        <w:rPr>
          <w:lang w:val="sr-Cyrl-RS"/>
        </w:rPr>
        <w:t xml:space="preserve"> из поставке пројектног задатка.</w:t>
      </w:r>
    </w:p>
    <w:p w14:paraId="7F61C81D" w14:textId="51859DD0" w:rsidR="008D6297" w:rsidRPr="00A430CC" w:rsidRDefault="008D6297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последњем поглављу</w:t>
      </w:r>
      <w:r w:rsidR="00C64C53">
        <w:rPr>
          <w:lang w:val="sr-Cyrl-RS"/>
        </w:rPr>
        <w:t xml:space="preserve"> наводе се </w:t>
      </w:r>
      <w:r w:rsidR="00B85795">
        <w:rPr>
          <w:lang w:val="sr-Cyrl-RS"/>
        </w:rPr>
        <w:t xml:space="preserve">одговори на сва истраживачка питања, при чему су одређена питања </w:t>
      </w:r>
      <w:r w:rsidR="00C10FCA">
        <w:rPr>
          <w:lang w:val="sr-Cyrl-RS"/>
        </w:rPr>
        <w:t>специјализована</w:t>
      </w:r>
      <w:r w:rsidR="00223CFF">
        <w:rPr>
          <w:lang w:val="sr-Cyrl-RS"/>
        </w:rPr>
        <w:t>, а нека додата,</w:t>
      </w:r>
      <w:r w:rsidR="00D875AC">
        <w:rPr>
          <w:lang w:val="sr-Cyrl-RS"/>
        </w:rPr>
        <w:t xml:space="preserve"> како би се усмерила анализа, искористили сви подаци</w:t>
      </w:r>
      <w:r w:rsidR="008C7B5A">
        <w:rPr>
          <w:lang w:val="sr-Cyrl-RS"/>
        </w:rPr>
        <w:t xml:space="preserve">, и </w:t>
      </w:r>
      <w:r w:rsidR="00FB172E">
        <w:rPr>
          <w:lang w:val="sr-Cyrl-RS"/>
        </w:rPr>
        <w:t>надоградила питања која су била непотпуна или недовољно прецизна.</w:t>
      </w:r>
    </w:p>
    <w:p w14:paraId="58C145E2" w14:textId="3420D49C" w:rsidR="002E288B" w:rsidRDefault="00F06BB2" w:rsidP="00547A2A">
      <w:pPr>
        <w:pStyle w:val="Inivonaslova-Poglavlje"/>
        <w:rPr>
          <w:lang w:val="sr-Cyrl-RS"/>
        </w:rPr>
      </w:pPr>
      <w:r w:rsidRPr="00A430CC">
        <w:rPr>
          <w:lang w:val="sr-Cyrl-RS"/>
        </w:rPr>
        <w:lastRenderedPageBreak/>
        <w:t xml:space="preserve"> </w:t>
      </w:r>
      <w:r w:rsidR="00CE1CB1">
        <w:rPr>
          <w:lang w:val="sr-Cyrl-RS"/>
        </w:rPr>
        <w:t>Дизајн и имплементација решења</w:t>
      </w:r>
      <w:r w:rsidR="002E288B" w:rsidRPr="00A430CC">
        <w:rPr>
          <w:lang w:val="sr-Cyrl-RS"/>
        </w:rPr>
        <w:t xml:space="preserve"> </w:t>
      </w:r>
    </w:p>
    <w:p w14:paraId="5965A3B8" w14:textId="7F9E27CF" w:rsidR="009B0712" w:rsidRPr="00A54B66" w:rsidRDefault="009B071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оквиру овог поглавља приказује се детаљан поступак прераде примарног скупа података који је дат у оквиру два .</w:t>
      </w:r>
      <w:r w:rsidR="00D54304" w:rsidRPr="00D54304">
        <w:rPr>
          <w:i/>
          <w:lang w:val="en-GB"/>
        </w:rPr>
        <w:t>xlsx</w:t>
      </w:r>
      <w:r w:rsidRPr="009B0712">
        <w:rPr>
          <w:lang w:val="sr-Cyrl-RS"/>
        </w:rPr>
        <w:t xml:space="preserve"> </w:t>
      </w:r>
      <w:r>
        <w:rPr>
          <w:lang w:val="sr-Cyrl-RS"/>
        </w:rPr>
        <w:t>фајла у секундарни скуп података који се користи за формирање мрежа за анализу. Овај поступак се састоји из три корака</w:t>
      </w:r>
      <w:r w:rsidR="00A54B66" w:rsidRPr="00A54B66">
        <w:rPr>
          <w:lang w:val="sr-Cyrl-RS"/>
        </w:rPr>
        <w:t xml:space="preserve"> – </w:t>
      </w:r>
      <w:r w:rsidR="00A54B66">
        <w:rPr>
          <w:lang w:val="sr-Cyrl-RS"/>
        </w:rPr>
        <w:t>инспекције података и утврђивања квалитета података, чишћења података</w:t>
      </w:r>
      <w:r w:rsidR="00844859">
        <w:rPr>
          <w:lang w:val="sr-Cyrl-RS"/>
        </w:rPr>
        <w:t xml:space="preserve">, и верификације и валидације прерађених података. </w:t>
      </w:r>
    </w:p>
    <w:p w14:paraId="542D44C0" w14:textId="373FBAF8" w:rsidR="009B0712" w:rsidRPr="00504755" w:rsidRDefault="00844859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Пречишћавање података урађено је</w:t>
      </w:r>
      <w:r w:rsidR="00122C88" w:rsidRPr="00504755">
        <w:rPr>
          <w:lang w:val="sr-Cyrl-RS"/>
        </w:rPr>
        <w:t xml:space="preserve"> </w:t>
      </w:r>
      <w:r>
        <w:rPr>
          <w:lang w:val="sr-Cyrl-RS"/>
        </w:rPr>
        <w:t xml:space="preserve">ручно </w:t>
      </w:r>
      <w:r w:rsidR="00795D2C">
        <w:rPr>
          <w:lang w:val="sr-Cyrl-RS"/>
        </w:rPr>
        <w:t xml:space="preserve">коришћењем </w:t>
      </w:r>
      <w:r w:rsidRPr="00795D2C">
        <w:rPr>
          <w:i/>
          <w:lang w:val="en-GB"/>
        </w:rPr>
        <w:t>Excel</w:t>
      </w:r>
      <w:r w:rsidRPr="00844859">
        <w:rPr>
          <w:lang w:val="sr-Cyrl-RS"/>
        </w:rPr>
        <w:t xml:space="preserve"> </w:t>
      </w:r>
      <w:r>
        <w:rPr>
          <w:lang w:val="sr-Cyrl-RS"/>
        </w:rPr>
        <w:t>алата и уз помоћ написаних скрипти у језику С++</w:t>
      </w:r>
      <w:r w:rsidR="00795D2C">
        <w:rPr>
          <w:lang w:val="sr-Cyrl-RS"/>
        </w:rPr>
        <w:t>.</w:t>
      </w:r>
    </w:p>
    <w:p w14:paraId="5E290A23" w14:textId="512F8424" w:rsidR="00F06BB2" w:rsidRDefault="003A52C2" w:rsidP="00547A2A">
      <w:pPr>
        <w:pStyle w:val="IInivonaslova-Potpoglavlje"/>
        <w:rPr>
          <w:lang w:val="sr-Cyrl-RS"/>
        </w:rPr>
      </w:pPr>
      <w:bookmarkStart w:id="7" w:name="_Toc30162319"/>
      <w:bookmarkStart w:id="8" w:name="_Toc30247745"/>
      <w:bookmarkEnd w:id="6"/>
      <w:r>
        <w:rPr>
          <w:lang w:val="sr-Cyrl-RS"/>
        </w:rPr>
        <w:t>Инспекција података и утврђивање квалитета података</w:t>
      </w:r>
      <w:bookmarkEnd w:id="7"/>
      <w:bookmarkEnd w:id="8"/>
    </w:p>
    <w:p w14:paraId="5C0212A8" w14:textId="58406CCC" w:rsidR="00844859" w:rsidRPr="00BD05DB" w:rsidRDefault="00C979B8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Приликом инспекције </w:t>
      </w:r>
      <w:r w:rsidR="00BD05DB">
        <w:rPr>
          <w:lang w:val="sr-Cyrl-RS"/>
        </w:rPr>
        <w:t xml:space="preserve">уочени су некоректни и </w:t>
      </w:r>
      <w:r w:rsidR="00DC609A">
        <w:rPr>
          <w:lang w:val="sr-Cyrl-RS"/>
        </w:rPr>
        <w:t xml:space="preserve">неуниформни </w:t>
      </w:r>
      <w:r w:rsidR="00BD05DB">
        <w:rPr>
          <w:lang w:val="sr-Cyrl-RS"/>
        </w:rPr>
        <w:t>подаци.</w:t>
      </w:r>
      <w:r w:rsidR="004C7F07">
        <w:rPr>
          <w:lang w:val="sr-Cyrl-RS"/>
        </w:rPr>
        <w:t xml:space="preserve"> Одређени подаци </w:t>
      </w:r>
      <w:r w:rsidR="00B04B60">
        <w:rPr>
          <w:lang w:val="sr-Cyrl-RS"/>
        </w:rPr>
        <w:t>су били неодговарајуће</w:t>
      </w:r>
      <w:r w:rsidR="00F6605A">
        <w:rPr>
          <w:lang w:val="sr-Cyrl-RS"/>
        </w:rPr>
        <w:t>г типа, неки подаци су недостајали</w:t>
      </w:r>
      <w:r w:rsidR="005E7230">
        <w:rPr>
          <w:lang w:val="sr-Cyrl-RS"/>
        </w:rPr>
        <w:t>, а неки су били неконзистентни између два дата примарна скупа података</w:t>
      </w:r>
      <w:r w:rsidR="00B04B60">
        <w:rPr>
          <w:lang w:val="sr-Cyrl-RS"/>
        </w:rPr>
        <w:t xml:space="preserve">. У даљем тексту овог поглавља биће описан </w:t>
      </w:r>
      <w:r w:rsidR="004D6339">
        <w:rPr>
          <w:lang w:val="sr-Cyrl-RS"/>
        </w:rPr>
        <w:t>поступак чишћења података и решавања ових проблема.</w:t>
      </w:r>
    </w:p>
    <w:p w14:paraId="6861E57F" w14:textId="0BC8635E" w:rsidR="00F06BB2" w:rsidRPr="00A430CC" w:rsidRDefault="003A52C2" w:rsidP="00547A2A">
      <w:pPr>
        <w:pStyle w:val="IInivonaslova-Potpoglavlje"/>
        <w:rPr>
          <w:lang w:val="sr-Cyrl-RS"/>
        </w:rPr>
      </w:pPr>
      <w:bookmarkStart w:id="9" w:name="_Toc30162320"/>
      <w:bookmarkStart w:id="10" w:name="_Toc30247746"/>
      <w:r>
        <w:rPr>
          <w:lang w:val="sr-Cyrl-RS"/>
        </w:rPr>
        <w:t>Чишћење података</w:t>
      </w:r>
      <w:bookmarkEnd w:id="9"/>
      <w:bookmarkEnd w:id="10"/>
    </w:p>
    <w:p w14:paraId="1D95D9E0" w14:textId="0948FECC" w:rsidR="009D3FEB" w:rsidRDefault="009D3FEB" w:rsidP="009D3FEB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Најпре је неопходно пречистити примарни скуп који садржи податке о посматраним ауторима са Универзитета у Београду. Ова табела је трансформисана наредним корацима:</w:t>
      </w:r>
    </w:p>
    <w:p w14:paraId="71DE225D" w14:textId="07F85E39" w:rsidR="00E4267F" w:rsidRDefault="00D006F2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 w:rsidRPr="00EB6791">
        <w:rPr>
          <w:b/>
          <w:bCs/>
          <w:lang w:val="sr-Cyrl-RS"/>
        </w:rPr>
        <w:t>брисање колоне средње им</w:t>
      </w:r>
      <w:r>
        <w:rPr>
          <w:lang w:val="sr-Cyrl-RS"/>
        </w:rPr>
        <w:t xml:space="preserve">е </w:t>
      </w:r>
      <w:r w:rsidR="002F0316">
        <w:rPr>
          <w:lang w:val="sr-Cyrl-RS"/>
        </w:rPr>
        <w:t xml:space="preserve">– </w:t>
      </w:r>
      <w:r w:rsidR="00EB6791">
        <w:rPr>
          <w:lang w:val="sr-Cyrl-RS"/>
        </w:rPr>
        <w:t xml:space="preserve">ова колона је </w:t>
      </w:r>
      <w:r w:rsidR="002F0316">
        <w:rPr>
          <w:lang w:val="sr-Cyrl-RS"/>
        </w:rPr>
        <w:t>небитн</w:t>
      </w:r>
      <w:r w:rsidR="00EB6791">
        <w:rPr>
          <w:lang w:val="sr-Cyrl-RS"/>
        </w:rPr>
        <w:t>а</w:t>
      </w:r>
      <w:r w:rsidR="002F0316">
        <w:rPr>
          <w:lang w:val="sr-Cyrl-RS"/>
        </w:rPr>
        <w:t xml:space="preserve"> за идентификацију</w:t>
      </w:r>
      <w:r w:rsidR="00EB6791">
        <w:rPr>
          <w:lang w:val="sr-Cyrl-RS"/>
        </w:rPr>
        <w:t xml:space="preserve"> аутора у даљој анализи јер се може користити </w:t>
      </w:r>
      <w:r w:rsidR="00CE5546">
        <w:rPr>
          <w:lang w:val="sr-Cyrl-RS"/>
        </w:rPr>
        <w:t xml:space="preserve">ниска која садржи презиме и име аутора. Ова комбинација података омогућава јединствену идентификацију </w:t>
      </w:r>
      <w:r w:rsidR="00400C0A">
        <w:rPr>
          <w:lang w:val="sr-Cyrl-RS"/>
        </w:rPr>
        <w:t>свих посматраних актера</w:t>
      </w:r>
      <w:r w:rsidR="002F0316">
        <w:rPr>
          <w:lang w:val="sr-Cyrl-RS"/>
        </w:rPr>
        <w:t xml:space="preserve"> </w:t>
      </w:r>
    </w:p>
    <w:p w14:paraId="0EAE294F" w14:textId="77370368" w:rsidR="00F06BB2" w:rsidRPr="009D3FEB" w:rsidRDefault="00420C52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промена скупа вредности колоне </w:t>
      </w:r>
      <w:r w:rsidRPr="00420C52">
        <w:rPr>
          <w:b/>
          <w:bCs/>
          <w:lang w:val="sr-Cyrl-RS"/>
        </w:rPr>
        <w:t>„</w:t>
      </w:r>
      <w:r w:rsidRPr="00420C52">
        <w:rPr>
          <w:b/>
          <w:bCs/>
          <w:lang w:val="en-GB"/>
        </w:rPr>
        <w:t>Odsek</w:t>
      </w:r>
      <w:r w:rsidRPr="00420C52">
        <w:rPr>
          <w:b/>
          <w:bCs/>
          <w:lang w:val="sr-Cyrl-RS"/>
        </w:rPr>
        <w:t>“</w:t>
      </w:r>
      <w:r>
        <w:rPr>
          <w:lang w:val="sr-Cyrl-RS"/>
        </w:rPr>
        <w:t xml:space="preserve"> </w:t>
      </w:r>
      <w:r w:rsidR="002579FA">
        <w:rPr>
          <w:lang w:val="sr-Cyrl-RS"/>
        </w:rPr>
        <w:t>–</w:t>
      </w:r>
      <w:r w:rsidR="00601527">
        <w:rPr>
          <w:lang w:val="sr-Cyrl-RS"/>
        </w:rPr>
        <w:t xml:space="preserve"> </w:t>
      </w:r>
      <w:r>
        <w:rPr>
          <w:lang w:val="sr-Cyrl-RS"/>
        </w:rPr>
        <w:t>ажурира</w:t>
      </w:r>
      <w:r w:rsidR="002579FA">
        <w:rPr>
          <w:lang w:val="sr-Cyrl-RS"/>
        </w:rPr>
        <w:t>н</w:t>
      </w:r>
      <w:r w:rsidR="00EF0951">
        <w:rPr>
          <w:lang w:val="sr-Cyrl-RS"/>
        </w:rPr>
        <w:t xml:space="preserve"> је садржај</w:t>
      </w:r>
      <w:r w:rsidR="002579FA">
        <w:rPr>
          <w:lang w:val="sr-Cyrl-RS"/>
        </w:rPr>
        <w:t xml:space="preserve"> ове</w:t>
      </w:r>
      <w:r w:rsidR="00601527">
        <w:rPr>
          <w:lang w:val="sr-Cyrl-RS"/>
        </w:rPr>
        <w:t xml:space="preserve"> колоне </w:t>
      </w:r>
      <w:r w:rsidR="00EF0951">
        <w:rPr>
          <w:lang w:val="sr-Cyrl-RS"/>
        </w:rPr>
        <w:t xml:space="preserve">тако да </w:t>
      </w:r>
      <w:r w:rsidR="007327B4">
        <w:rPr>
          <w:lang w:val="sr-Cyrl-RS"/>
        </w:rPr>
        <w:t>ј</w:t>
      </w:r>
      <w:r w:rsidR="00EF0951">
        <w:rPr>
          <w:lang w:val="sr-Cyrl-RS"/>
        </w:rPr>
        <w:t xml:space="preserve">е </w:t>
      </w:r>
      <w:r w:rsidR="007327B4">
        <w:rPr>
          <w:lang w:val="sr-Cyrl-RS"/>
        </w:rPr>
        <w:t xml:space="preserve">сада </w:t>
      </w:r>
      <w:r w:rsidR="002579FA">
        <w:rPr>
          <w:lang w:val="sr-Cyrl-RS"/>
        </w:rPr>
        <w:t>она</w:t>
      </w:r>
      <w:r w:rsidR="007327B4">
        <w:rPr>
          <w:lang w:val="sr-Cyrl-RS"/>
        </w:rPr>
        <w:t xml:space="preserve"> попуњена </w:t>
      </w:r>
      <w:r w:rsidR="00C374B5">
        <w:rPr>
          <w:lang w:val="sr-Cyrl-RS"/>
        </w:rPr>
        <w:t>идентификатор</w:t>
      </w:r>
      <w:r w:rsidR="007327B4">
        <w:rPr>
          <w:lang w:val="sr-Cyrl-RS"/>
        </w:rPr>
        <w:t>ом</w:t>
      </w:r>
      <w:r w:rsidR="00C374B5">
        <w:rPr>
          <w:lang w:val="sr-Cyrl-RS"/>
        </w:rPr>
        <w:t xml:space="preserve"> катедре који се састоји од скраћенице назива факултета и скраћенице назива катедре. </w:t>
      </w:r>
      <w:r w:rsidR="00D216FA">
        <w:rPr>
          <w:lang w:val="sr-Cyrl-RS"/>
        </w:rPr>
        <w:t>Ћелије у оквиру ове колоне могу</w:t>
      </w:r>
      <w:r w:rsidR="007327B4">
        <w:rPr>
          <w:lang w:val="sr-Cyrl-RS"/>
        </w:rPr>
        <w:t xml:space="preserve"> имати</w:t>
      </w:r>
      <w:r w:rsidR="002742E0">
        <w:rPr>
          <w:lang w:val="sr-Cyrl-RS"/>
        </w:rPr>
        <w:t xml:space="preserve"> неку од вредности из наредног скупа: </w:t>
      </w:r>
      <w:r w:rsidR="00277516" w:rsidRPr="009D3FEB">
        <w:rPr>
          <w:b/>
          <w:bCs/>
          <w:lang w:val="en-GB"/>
        </w:rPr>
        <w:t>FON</w:t>
      </w:r>
      <w:r w:rsidR="00277516" w:rsidRPr="009D3FEB">
        <w:rPr>
          <w:b/>
          <w:bCs/>
          <w:lang w:val="sr-Cyrl-RS"/>
        </w:rPr>
        <w:t>_</w:t>
      </w:r>
      <w:r w:rsidR="00277516" w:rsidRPr="009D3FEB">
        <w:rPr>
          <w:b/>
          <w:bCs/>
          <w:lang w:val="en-GB"/>
        </w:rPr>
        <w:t>SI</w:t>
      </w:r>
      <w:r w:rsidR="00277516" w:rsidRPr="009D3FEB">
        <w:rPr>
          <w:b/>
          <w:bCs/>
          <w:lang w:val="sr-Cyrl-RS"/>
        </w:rPr>
        <w:t xml:space="preserve">, </w:t>
      </w:r>
      <w:r w:rsidR="00C60552" w:rsidRPr="009D3FEB">
        <w:rPr>
          <w:b/>
          <w:bCs/>
          <w:lang w:val="en-GB"/>
        </w:rPr>
        <w:t>FON</w:t>
      </w:r>
      <w:r w:rsidR="00C60552" w:rsidRPr="009D3FEB">
        <w:rPr>
          <w:b/>
          <w:bCs/>
          <w:lang w:val="sr-Cyrl-RS"/>
        </w:rPr>
        <w:t>_</w:t>
      </w:r>
      <w:r w:rsidR="00C60552" w:rsidRPr="009D3FEB">
        <w:rPr>
          <w:b/>
          <w:bCs/>
          <w:lang w:val="en-GB"/>
        </w:rPr>
        <w:t>IT</w:t>
      </w:r>
      <w:r w:rsidR="00C60552" w:rsidRPr="009D3FEB">
        <w:rPr>
          <w:b/>
          <w:bCs/>
          <w:lang w:val="sr-Cyrl-RS"/>
        </w:rPr>
        <w:t xml:space="preserve">, </w:t>
      </w:r>
      <w:r w:rsidR="006C7F1B" w:rsidRPr="009D3FEB">
        <w:rPr>
          <w:b/>
          <w:bCs/>
          <w:lang w:val="en-GB"/>
        </w:rPr>
        <w:t>FON</w:t>
      </w:r>
      <w:r w:rsidR="006C7F1B" w:rsidRPr="009D3FEB">
        <w:rPr>
          <w:b/>
          <w:bCs/>
          <w:lang w:val="sr-Cyrl-RS"/>
        </w:rPr>
        <w:t>_</w:t>
      </w:r>
      <w:r w:rsidR="006C7F1B" w:rsidRPr="009D3FEB">
        <w:rPr>
          <w:b/>
          <w:bCs/>
          <w:lang w:val="en-GB"/>
        </w:rPr>
        <w:t>IS</w:t>
      </w:r>
      <w:r w:rsidR="006C7F1B" w:rsidRPr="009D3FEB">
        <w:rPr>
          <w:b/>
          <w:bCs/>
          <w:lang w:val="sr-Cyrl-RS"/>
        </w:rPr>
        <w:t xml:space="preserve">, </w:t>
      </w:r>
      <w:r w:rsidR="00205ABE" w:rsidRPr="009D3FEB">
        <w:rPr>
          <w:b/>
          <w:bCs/>
          <w:lang w:val="en-GB"/>
        </w:rPr>
        <w:t>MATF</w:t>
      </w:r>
      <w:r w:rsidR="00205ABE" w:rsidRPr="009D3FEB">
        <w:rPr>
          <w:b/>
          <w:bCs/>
          <w:lang w:val="sr-Cyrl-RS"/>
        </w:rPr>
        <w:t>_</w:t>
      </w:r>
      <w:r w:rsidR="00205ABE" w:rsidRPr="009D3FEB">
        <w:rPr>
          <w:b/>
          <w:bCs/>
          <w:lang w:val="en-GB"/>
        </w:rPr>
        <w:t>RTI</w:t>
      </w:r>
      <w:r w:rsidR="00205ABE" w:rsidRPr="009D3FEB">
        <w:rPr>
          <w:b/>
          <w:bCs/>
          <w:lang w:val="sr-Cyrl-RS"/>
        </w:rPr>
        <w:t xml:space="preserve">, </w:t>
      </w:r>
      <w:r w:rsidR="00205ABE" w:rsidRPr="009D3FEB">
        <w:rPr>
          <w:b/>
          <w:bCs/>
          <w:lang w:val="en-GB"/>
        </w:rPr>
        <w:t>ETF</w:t>
      </w:r>
      <w:r w:rsidR="00205ABE" w:rsidRPr="009D3FEB">
        <w:rPr>
          <w:b/>
          <w:bCs/>
          <w:lang w:val="sr-Cyrl-RS"/>
        </w:rPr>
        <w:t>_</w:t>
      </w:r>
      <w:r w:rsidR="00205ABE" w:rsidRPr="009D3FEB">
        <w:rPr>
          <w:b/>
          <w:bCs/>
          <w:lang w:val="en-GB"/>
        </w:rPr>
        <w:t>RTI</w:t>
      </w:r>
      <w:r w:rsidR="00160705" w:rsidRPr="009D3FEB">
        <w:rPr>
          <w:bCs/>
          <w:lang w:val="sr-Cyrl-RS"/>
        </w:rPr>
        <w:t>.</w:t>
      </w:r>
      <w:r w:rsidR="005564E7" w:rsidRPr="009D3FEB">
        <w:rPr>
          <w:bCs/>
          <w:lang w:val="sr-Cyrl-RS"/>
        </w:rPr>
        <w:t xml:space="preserve"> </w:t>
      </w:r>
    </w:p>
    <w:p w14:paraId="4267FE45" w14:textId="3B7B7B8F" w:rsidR="009D6032" w:rsidRPr="009D3FEB" w:rsidRDefault="00D216FA" w:rsidP="005A71A8">
      <w:pPr>
        <w:pStyle w:val="Osnovnitekst"/>
        <w:numPr>
          <w:ilvl w:val="0"/>
          <w:numId w:val="29"/>
        </w:numPr>
        <w:spacing w:line="240" w:lineRule="auto"/>
        <w:rPr>
          <w:bCs/>
          <w:lang w:val="sr-Cyrl-RS"/>
        </w:rPr>
      </w:pPr>
      <w:r w:rsidRPr="009D3FEB">
        <w:rPr>
          <w:b/>
          <w:bCs/>
          <w:lang w:val="sr-Cyrl-RS"/>
        </w:rPr>
        <w:t>промена скупа вредности колоне „</w:t>
      </w:r>
      <w:r w:rsidRPr="009D3FEB">
        <w:rPr>
          <w:b/>
          <w:bCs/>
          <w:lang w:val="en-GB"/>
        </w:rPr>
        <w:t>Fakultet</w:t>
      </w:r>
      <w:r w:rsidRPr="009D3FEB">
        <w:rPr>
          <w:b/>
          <w:bCs/>
          <w:lang w:val="sr-Cyrl-RS"/>
        </w:rPr>
        <w:t>“</w:t>
      </w:r>
      <w:r w:rsidRPr="009D3FEB">
        <w:rPr>
          <w:lang w:val="sr-Cyrl-RS"/>
        </w:rPr>
        <w:t xml:space="preserve"> – ажуриран је садржај ове колоне тако да је сада она попуњена</w:t>
      </w:r>
      <w:r w:rsidR="007327B4" w:rsidRPr="009D3FEB">
        <w:rPr>
          <w:lang w:val="sr-Cyrl-RS"/>
        </w:rPr>
        <w:t xml:space="preserve"> идентификатор</w:t>
      </w:r>
      <w:r w:rsidRPr="009D3FEB">
        <w:rPr>
          <w:lang w:val="sr-Cyrl-RS"/>
        </w:rPr>
        <w:t>ом</w:t>
      </w:r>
      <w:r w:rsidR="007327B4" w:rsidRPr="009D3FEB">
        <w:rPr>
          <w:lang w:val="sr-Cyrl-RS"/>
        </w:rPr>
        <w:t xml:space="preserve"> факултета. </w:t>
      </w:r>
      <w:r w:rsidRPr="009D3FEB">
        <w:rPr>
          <w:lang w:val="sr-Cyrl-RS"/>
        </w:rPr>
        <w:t>Ћелије у оквиру ове колоне</w:t>
      </w:r>
      <w:r w:rsidR="007327B4" w:rsidRPr="009D3FEB">
        <w:rPr>
          <w:lang w:val="sr-Cyrl-RS"/>
        </w:rPr>
        <w:t xml:space="preserve"> </w:t>
      </w:r>
      <w:r w:rsidRPr="009D3FEB">
        <w:rPr>
          <w:lang w:val="sr-Cyrl-RS"/>
        </w:rPr>
        <w:t>могу</w:t>
      </w:r>
      <w:r w:rsidR="007327B4" w:rsidRPr="009D3FEB">
        <w:rPr>
          <w:lang w:val="sr-Cyrl-RS"/>
        </w:rPr>
        <w:t xml:space="preserve"> имати неку од вредности из наредног скупа: </w:t>
      </w:r>
      <w:r w:rsidR="007327B4" w:rsidRPr="009D3FEB">
        <w:rPr>
          <w:b/>
          <w:bCs/>
          <w:lang w:val="en-GB"/>
        </w:rPr>
        <w:t>MATF</w:t>
      </w:r>
      <w:r w:rsidR="007327B4" w:rsidRPr="009D3FEB">
        <w:rPr>
          <w:b/>
          <w:bCs/>
          <w:lang w:val="sr-Cyrl-RS"/>
        </w:rPr>
        <w:t xml:space="preserve">, </w:t>
      </w:r>
      <w:r w:rsidR="007327B4" w:rsidRPr="009D3FEB">
        <w:rPr>
          <w:b/>
          <w:bCs/>
          <w:lang w:val="en-GB"/>
        </w:rPr>
        <w:t>FON</w:t>
      </w:r>
      <w:r w:rsidR="007327B4" w:rsidRPr="009D3FEB">
        <w:rPr>
          <w:b/>
          <w:bCs/>
          <w:lang w:val="sr-Cyrl-RS"/>
        </w:rPr>
        <w:t xml:space="preserve">, </w:t>
      </w:r>
      <w:r w:rsidR="007327B4" w:rsidRPr="009D3FEB">
        <w:rPr>
          <w:b/>
          <w:bCs/>
          <w:lang w:val="en-GB"/>
        </w:rPr>
        <w:t>ETF</w:t>
      </w:r>
      <w:r w:rsidR="007327B4" w:rsidRPr="009D3FEB">
        <w:rPr>
          <w:bCs/>
          <w:lang w:val="sr-Cyrl-RS"/>
        </w:rPr>
        <w:t>.</w:t>
      </w:r>
    </w:p>
    <w:p w14:paraId="71690091" w14:textId="37ABAB4B" w:rsidR="00A3069A" w:rsidRDefault="00D216FA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стварање нове помоћне табеле – </w:t>
      </w:r>
      <w:r>
        <w:rPr>
          <w:lang w:val="sr-Cyrl-RS"/>
        </w:rPr>
        <w:t>креирана</w:t>
      </w:r>
      <w:r w:rsidR="003E10BE">
        <w:rPr>
          <w:lang w:val="sr-Cyrl-RS"/>
        </w:rPr>
        <w:t xml:space="preserve"> је нова табела</w:t>
      </w:r>
      <w:r w:rsidR="00284DCF">
        <w:rPr>
          <w:lang w:val="sr-Cyrl-RS"/>
        </w:rPr>
        <w:t xml:space="preserve"> у оквиру секундарног скупа података о ауторима</w:t>
      </w:r>
      <w:r w:rsidR="003E10BE">
        <w:rPr>
          <w:lang w:val="sr-Cyrl-RS"/>
        </w:rPr>
        <w:t xml:space="preserve"> која садржи агрегиране податке о </w:t>
      </w:r>
      <w:r w:rsidR="00284DCF">
        <w:rPr>
          <w:lang w:val="sr-Cyrl-RS"/>
        </w:rPr>
        <w:t xml:space="preserve">свим ауторима </w:t>
      </w:r>
      <w:r w:rsidR="00A63F32">
        <w:rPr>
          <w:lang w:val="sr-Cyrl-RS"/>
        </w:rPr>
        <w:t>из примарног скупа података</w:t>
      </w:r>
      <w:r w:rsidR="00300D4F">
        <w:rPr>
          <w:lang w:val="sr-Cyrl-RS"/>
        </w:rPr>
        <w:t>.</w:t>
      </w:r>
      <w:r w:rsidR="00434978">
        <w:rPr>
          <w:lang w:val="sr-Cyrl-RS"/>
        </w:rPr>
        <w:t xml:space="preserve"> Ова промена омогућава </w:t>
      </w:r>
      <w:r w:rsidR="00400F3C">
        <w:rPr>
          <w:lang w:val="sr-Cyrl-RS"/>
        </w:rPr>
        <w:t>лакше парсирање скупа података о научним радовима како би се креирале одговарајуће мреже.</w:t>
      </w:r>
    </w:p>
    <w:p w14:paraId="28ED3DFF" w14:textId="233A742B" w:rsidR="0078541C" w:rsidRDefault="0078541C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спајање колона са именима и презименима аутора радова -- </w:t>
      </w:r>
      <w:r>
        <w:rPr>
          <w:lang w:val="sr-Cyrl-RS"/>
        </w:rPr>
        <w:t>две колоне из примарног скупа податка које су садржале имена и презимена свих аутора спојене су у једну колону са називом „</w:t>
      </w:r>
      <w:r w:rsidRPr="00D817A8">
        <w:rPr>
          <w:b/>
          <w:bCs/>
          <w:lang w:val="en-GB"/>
        </w:rPr>
        <w:t>Ime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i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prezime</w:t>
      </w:r>
      <w:r w:rsidRPr="00D817A8">
        <w:rPr>
          <w:b/>
          <w:bCs/>
          <w:lang w:val="sr-Cyrl-RS"/>
        </w:rPr>
        <w:t>“,</w:t>
      </w:r>
      <w:r>
        <w:rPr>
          <w:lang w:val="sr-Cyrl-RS"/>
        </w:rPr>
        <w:t xml:space="preserve"> аналогно колони </w:t>
      </w:r>
      <w:r w:rsidRPr="00D817A8">
        <w:rPr>
          <w:b/>
          <w:bCs/>
          <w:lang w:val="sr-Cyrl-RS"/>
        </w:rPr>
        <w:t>„</w:t>
      </w:r>
      <w:r w:rsidRPr="00D817A8">
        <w:rPr>
          <w:b/>
          <w:bCs/>
          <w:lang w:val="en-GB"/>
        </w:rPr>
        <w:t>UB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Zaposleni</w:t>
      </w:r>
      <w:r w:rsidRPr="00D817A8">
        <w:rPr>
          <w:b/>
          <w:bCs/>
          <w:lang w:val="sr-Cyrl-RS"/>
        </w:rPr>
        <w:t>“</w:t>
      </w:r>
      <w:r>
        <w:rPr>
          <w:lang w:val="sr-Cyrl-RS"/>
        </w:rPr>
        <w:t xml:space="preserve"> из табеле која садржи податке о научним радовима. Уједно је извршено и обезбеђивање </w:t>
      </w:r>
      <w:r>
        <w:rPr>
          <w:b/>
          <w:bCs/>
          <w:lang w:val="sr-Cyrl-RS"/>
        </w:rPr>
        <w:t xml:space="preserve">униформности података </w:t>
      </w:r>
      <w:r>
        <w:rPr>
          <w:lang w:val="sr-Cyrl-RS"/>
        </w:rPr>
        <w:t>тако што имена и презимена у оба скупа података сада почињу малим словом (у табели са подацима о научним радовима то првобитно није био случај).</w:t>
      </w:r>
    </w:p>
    <w:p w14:paraId="3C8DD9E7" w14:textId="77777777" w:rsidR="0078541C" w:rsidRDefault="0078541C" w:rsidP="00547A2A">
      <w:pPr>
        <w:pStyle w:val="Osnovnitekst"/>
        <w:spacing w:line="240" w:lineRule="auto"/>
        <w:rPr>
          <w:lang w:val="sr-Cyrl-RS"/>
        </w:rPr>
      </w:pPr>
    </w:p>
    <w:p w14:paraId="5D74EED9" w14:textId="594BDE53" w:rsidR="00AE605A" w:rsidRDefault="00717C8C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Након чишћења скупа података који садржи информације о ауторима извршено је пречишћавање</w:t>
      </w:r>
      <w:r w:rsidR="00D817A8">
        <w:rPr>
          <w:lang w:val="sr-Cyrl-RS"/>
        </w:rPr>
        <w:t xml:space="preserve"> и</w:t>
      </w:r>
      <w:r>
        <w:rPr>
          <w:lang w:val="sr-Cyrl-RS"/>
        </w:rPr>
        <w:t xml:space="preserve"> примарног скупа података о научним радовима</w:t>
      </w:r>
      <w:r w:rsidR="000B7128">
        <w:rPr>
          <w:lang w:val="sr-Cyrl-RS"/>
        </w:rPr>
        <w:t xml:space="preserve">. У оквиру ове трансформације </w:t>
      </w:r>
      <w:r w:rsidR="003526DA">
        <w:rPr>
          <w:lang w:val="sr-Cyrl-RS"/>
        </w:rPr>
        <w:t>извршени су наредни кораци:</w:t>
      </w:r>
    </w:p>
    <w:p w14:paraId="19668E3F" w14:textId="524527BB" w:rsidR="00454777" w:rsidRDefault="00D574B7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ускла</w:t>
      </w:r>
      <w:r w:rsidR="00B76725">
        <w:rPr>
          <w:b/>
          <w:bCs/>
          <w:lang w:val="sr-Cyrl-RS"/>
        </w:rPr>
        <w:t xml:space="preserve">ђивање са </w:t>
      </w:r>
      <w:r w:rsidR="00F961B6">
        <w:rPr>
          <w:b/>
          <w:bCs/>
          <w:lang w:val="sr-Cyrl-RS"/>
        </w:rPr>
        <w:t xml:space="preserve">скупом података </w:t>
      </w:r>
      <w:r w:rsidR="008800BD">
        <w:rPr>
          <w:b/>
          <w:bCs/>
          <w:lang w:val="sr-Cyrl-RS"/>
        </w:rPr>
        <w:t xml:space="preserve">о ауторима – </w:t>
      </w:r>
      <w:r w:rsidR="008800BD">
        <w:rPr>
          <w:lang w:val="sr-Cyrl-RS"/>
        </w:rPr>
        <w:t>неопходно је извршити</w:t>
      </w:r>
      <w:r w:rsidR="00372E74">
        <w:rPr>
          <w:lang w:val="sr-Cyrl-RS"/>
        </w:rPr>
        <w:t xml:space="preserve"> трансформациј</w:t>
      </w:r>
      <w:r w:rsidR="008800BD">
        <w:rPr>
          <w:lang w:val="sr-Cyrl-RS"/>
        </w:rPr>
        <w:t>у</w:t>
      </w:r>
      <w:r w:rsidR="00372E74">
        <w:rPr>
          <w:lang w:val="sr-Cyrl-RS"/>
        </w:rPr>
        <w:t xml:space="preserve"> колоне </w:t>
      </w:r>
      <w:r w:rsidR="00372E74" w:rsidRPr="008800BD">
        <w:rPr>
          <w:b/>
          <w:bCs/>
          <w:lang w:val="sr-Cyrl-RS"/>
        </w:rPr>
        <w:t>„</w:t>
      </w:r>
      <w:r w:rsidR="00372E74" w:rsidRPr="008800BD">
        <w:rPr>
          <w:b/>
          <w:bCs/>
          <w:lang w:val="en-GB"/>
        </w:rPr>
        <w:t>UB</w:t>
      </w:r>
      <w:r w:rsidR="00372E74" w:rsidRPr="008800BD">
        <w:rPr>
          <w:b/>
          <w:bCs/>
          <w:lang w:val="sr-Cyrl-RS"/>
        </w:rPr>
        <w:t xml:space="preserve"> </w:t>
      </w:r>
      <w:r w:rsidR="00372E74" w:rsidRPr="008800BD">
        <w:rPr>
          <w:b/>
          <w:bCs/>
          <w:lang w:val="en-GB"/>
        </w:rPr>
        <w:t>Zaposleni</w:t>
      </w:r>
      <w:r w:rsidR="00372E74" w:rsidRPr="008800BD">
        <w:rPr>
          <w:b/>
          <w:bCs/>
          <w:lang w:val="sr-Cyrl-RS"/>
        </w:rPr>
        <w:t>“.</w:t>
      </w:r>
      <w:r w:rsidR="00372E74">
        <w:rPr>
          <w:lang w:val="sr-Cyrl-RS"/>
        </w:rPr>
        <w:t xml:space="preserve"> </w:t>
      </w:r>
      <w:r w:rsidR="00C13638">
        <w:rPr>
          <w:lang w:val="sr-Cyrl-RS"/>
        </w:rPr>
        <w:t>Вредност колоне је</w:t>
      </w:r>
      <w:r w:rsidR="009B6765">
        <w:rPr>
          <w:lang w:val="sr-Cyrl-RS"/>
        </w:rPr>
        <w:t xml:space="preserve"> првобитно имала форму </w:t>
      </w:r>
      <w:r w:rsidR="009B6765" w:rsidRPr="008800BD">
        <w:rPr>
          <w:i/>
          <w:iCs/>
          <w:lang w:val="sr-Cyrl-RS"/>
        </w:rPr>
        <w:t>&lt;презиме&gt;-&lt;име&gt;-&lt;</w:t>
      </w:r>
      <w:r w:rsidR="00055E1D" w:rsidRPr="008800BD">
        <w:rPr>
          <w:i/>
          <w:iCs/>
          <w:lang w:val="sr-Cyrl-RS"/>
        </w:rPr>
        <w:t>средње име (уколико постоји)&gt;.</w:t>
      </w:r>
      <w:r w:rsidR="00055E1D">
        <w:rPr>
          <w:lang w:val="sr-Cyrl-RS"/>
        </w:rPr>
        <w:t xml:space="preserve"> Пошто нама </w:t>
      </w:r>
      <w:r w:rsidR="006B3D2F">
        <w:rPr>
          <w:lang w:val="sr-Cyrl-RS"/>
        </w:rPr>
        <w:t>није од интереса средње име аутора</w:t>
      </w:r>
      <w:r w:rsidR="00E25054">
        <w:rPr>
          <w:lang w:val="sr-Cyrl-RS"/>
        </w:rPr>
        <w:t xml:space="preserve"> овај податак је обрисан </w:t>
      </w:r>
      <w:r w:rsidR="00745BD4">
        <w:rPr>
          <w:lang w:val="sr-Cyrl-RS"/>
        </w:rPr>
        <w:t>и</w:t>
      </w:r>
      <w:r w:rsidR="00333CA9">
        <w:rPr>
          <w:lang w:val="sr-Cyrl-RS"/>
        </w:rPr>
        <w:t xml:space="preserve">з </w:t>
      </w:r>
      <w:r w:rsidR="00E82480">
        <w:rPr>
          <w:lang w:val="sr-Cyrl-RS"/>
        </w:rPr>
        <w:t>ћелија које су га садржала</w:t>
      </w:r>
      <w:r w:rsidR="009C7F0D">
        <w:rPr>
          <w:lang w:val="sr-Cyrl-RS"/>
        </w:rPr>
        <w:t>.</w:t>
      </w:r>
      <w:r w:rsidR="00454777">
        <w:rPr>
          <w:lang w:val="sr-Cyrl-RS"/>
        </w:rPr>
        <w:t xml:space="preserve"> Овим је обезбеђена</w:t>
      </w:r>
      <w:r w:rsidR="007A14A2">
        <w:rPr>
          <w:lang w:val="sr-Cyrl-RS"/>
        </w:rPr>
        <w:t xml:space="preserve"> униформност података</w:t>
      </w:r>
      <w:r w:rsidR="003D6320">
        <w:rPr>
          <w:lang w:val="sr-Cyrl-RS"/>
        </w:rPr>
        <w:t xml:space="preserve"> о имену и презимену аутора у обе табеле.</w:t>
      </w:r>
      <w:r w:rsidR="007E03C8">
        <w:rPr>
          <w:lang w:val="sr-Cyrl-RS"/>
        </w:rPr>
        <w:t xml:space="preserve"> </w:t>
      </w:r>
    </w:p>
    <w:p w14:paraId="703EB077" w14:textId="62DB809C" w:rsidR="00466958" w:rsidRDefault="0055145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ажурирање типа колона – </w:t>
      </w:r>
      <w:r>
        <w:rPr>
          <w:lang w:val="sr-Cyrl-RS"/>
        </w:rPr>
        <w:t>извршена</w:t>
      </w:r>
      <w:r w:rsidR="00FD3D70">
        <w:rPr>
          <w:lang w:val="sr-Cyrl-RS"/>
        </w:rPr>
        <w:t xml:space="preserve"> је промена типа вредности ћелија у колон</w:t>
      </w:r>
      <w:r w:rsidR="00C7575F">
        <w:rPr>
          <w:lang w:val="sr-Cyrl-RS"/>
        </w:rPr>
        <w:t>ама</w:t>
      </w:r>
      <w:r w:rsidR="00FD3D70">
        <w:rPr>
          <w:lang w:val="sr-Cyrl-RS"/>
        </w:rPr>
        <w:t xml:space="preserve"> </w:t>
      </w:r>
      <w:r w:rsidR="00964313" w:rsidRPr="0055145C">
        <w:rPr>
          <w:b/>
          <w:bCs/>
          <w:lang w:val="sr-Cyrl-RS"/>
        </w:rPr>
        <w:t>„</w:t>
      </w:r>
      <w:r w:rsidR="00033568" w:rsidRPr="0055145C">
        <w:rPr>
          <w:b/>
          <w:bCs/>
          <w:lang w:val="en-GB"/>
        </w:rPr>
        <w:t>Godina</w:t>
      </w:r>
      <w:r w:rsidR="00964313" w:rsidRPr="0055145C">
        <w:rPr>
          <w:b/>
          <w:bCs/>
          <w:lang w:val="sr-Cyrl-RS"/>
        </w:rPr>
        <w:t>“</w:t>
      </w:r>
      <w:r w:rsidR="00964313" w:rsidRPr="001000F8">
        <w:rPr>
          <w:lang w:val="sr-Cyrl-RS"/>
        </w:rPr>
        <w:t>,</w:t>
      </w:r>
      <w:r w:rsidR="00964313">
        <w:rPr>
          <w:lang w:val="sr-Cyrl-RS"/>
        </w:rPr>
        <w:t xml:space="preserve"> </w:t>
      </w:r>
      <w:r w:rsidR="00FD3D70" w:rsidRPr="0055145C">
        <w:rPr>
          <w:b/>
          <w:bCs/>
          <w:lang w:val="sr-Cyrl-RS"/>
        </w:rPr>
        <w:t>„</w:t>
      </w:r>
      <w:r w:rsidR="00FD3D70" w:rsidRPr="0055145C">
        <w:rPr>
          <w:b/>
          <w:bCs/>
          <w:lang w:val="en-GB"/>
        </w:rPr>
        <w:t>Broj</w:t>
      </w:r>
      <w:r w:rsidR="00FD3D70" w:rsidRPr="0055145C">
        <w:rPr>
          <w:b/>
          <w:bCs/>
          <w:lang w:val="sr-Cyrl-RS"/>
        </w:rPr>
        <w:t xml:space="preserve"> </w:t>
      </w:r>
      <w:r w:rsidR="00FD3D70" w:rsidRPr="0055145C">
        <w:rPr>
          <w:b/>
          <w:bCs/>
          <w:lang w:val="en-GB"/>
        </w:rPr>
        <w:t>citiranja</w:t>
      </w:r>
      <w:r w:rsidR="00FD3D70" w:rsidRPr="0055145C">
        <w:rPr>
          <w:b/>
          <w:bCs/>
          <w:lang w:val="sr-Cyrl-RS"/>
        </w:rPr>
        <w:t>“</w:t>
      </w:r>
      <w:r w:rsidR="00EE027A" w:rsidRPr="001000F8">
        <w:rPr>
          <w:bCs/>
          <w:lang w:val="sr-Cyrl-RS"/>
        </w:rPr>
        <w:t>,</w:t>
      </w:r>
      <w:r w:rsidR="00EE027A" w:rsidRPr="0055145C">
        <w:rPr>
          <w:b/>
          <w:bCs/>
          <w:lang w:val="sr-Cyrl-RS"/>
        </w:rPr>
        <w:t xml:space="preserve"> „</w:t>
      </w:r>
      <w:r w:rsidR="00EE027A" w:rsidRPr="0055145C">
        <w:rPr>
          <w:b/>
          <w:bCs/>
          <w:lang w:val="en-GB"/>
        </w:rPr>
        <w:t>Cite</w:t>
      </w:r>
      <w:r w:rsidR="00EE027A" w:rsidRPr="0055145C">
        <w:rPr>
          <w:b/>
          <w:bCs/>
          <w:lang w:val="sr-Cyrl-RS"/>
        </w:rPr>
        <w:t xml:space="preserve"> </w:t>
      </w:r>
      <w:r w:rsidR="00EE027A" w:rsidRPr="0055145C">
        <w:rPr>
          <w:b/>
          <w:bCs/>
          <w:lang w:val="en-GB"/>
        </w:rPr>
        <w:t>factor</w:t>
      </w:r>
      <w:r w:rsidR="006B5EBD" w:rsidRPr="0055145C">
        <w:rPr>
          <w:b/>
          <w:bCs/>
          <w:lang w:val="sr-Cyrl-RS"/>
        </w:rPr>
        <w:t>“</w:t>
      </w:r>
      <w:r w:rsidR="006B5EBD" w:rsidRPr="001000F8">
        <w:rPr>
          <w:bCs/>
          <w:lang w:val="sr-Cyrl-RS"/>
        </w:rPr>
        <w:t>,</w:t>
      </w:r>
      <w:r w:rsidR="006B5EBD" w:rsidRPr="006B5EBD">
        <w:rPr>
          <w:lang w:val="sr-Cyrl-RS"/>
        </w:rPr>
        <w:t xml:space="preserve"> </w:t>
      </w:r>
      <w:r w:rsidR="006B5EBD" w:rsidRPr="0055145C">
        <w:rPr>
          <w:b/>
          <w:bCs/>
          <w:lang w:val="sr-Cyrl-RS"/>
        </w:rPr>
        <w:t>„</w:t>
      </w:r>
      <w:r w:rsidR="005933A8" w:rsidRPr="0055145C">
        <w:rPr>
          <w:b/>
          <w:bCs/>
          <w:lang w:val="en-GB"/>
        </w:rPr>
        <w:t>SJIR</w:t>
      </w:r>
      <w:r w:rsidR="006B5EBD" w:rsidRPr="0055145C">
        <w:rPr>
          <w:b/>
          <w:bCs/>
          <w:lang w:val="sr-Cyrl-RS"/>
        </w:rPr>
        <w:t xml:space="preserve">“ </w:t>
      </w:r>
      <w:r w:rsidR="005933A8" w:rsidRPr="001000F8">
        <w:rPr>
          <w:bCs/>
          <w:lang w:val="sr-Cyrl-RS"/>
        </w:rPr>
        <w:t>и</w:t>
      </w:r>
      <w:r w:rsidR="005933A8" w:rsidRPr="0055145C">
        <w:rPr>
          <w:b/>
          <w:bCs/>
          <w:lang w:val="sr-Cyrl-RS"/>
        </w:rPr>
        <w:t xml:space="preserve"> </w:t>
      </w:r>
      <w:r w:rsidR="006B5EBD" w:rsidRPr="0055145C">
        <w:rPr>
          <w:b/>
          <w:bCs/>
          <w:lang w:val="sr-Cyrl-RS"/>
        </w:rPr>
        <w:t>„</w:t>
      </w:r>
      <w:r w:rsidR="005933A8" w:rsidRPr="0055145C">
        <w:rPr>
          <w:b/>
          <w:bCs/>
          <w:lang w:val="en-GB"/>
        </w:rPr>
        <w:t>SNIP</w:t>
      </w:r>
      <w:r w:rsidR="006B5EBD" w:rsidRPr="0055145C">
        <w:rPr>
          <w:b/>
          <w:bCs/>
          <w:lang w:val="sr-Cyrl-RS"/>
        </w:rPr>
        <w:t>“</w:t>
      </w:r>
      <w:r w:rsidR="006B5EBD" w:rsidRPr="001000F8">
        <w:rPr>
          <w:bCs/>
          <w:lang w:val="sr-Cyrl-RS"/>
        </w:rPr>
        <w:t>.</w:t>
      </w:r>
      <w:r w:rsidR="006B5EBD" w:rsidRPr="006B5EBD">
        <w:rPr>
          <w:lang w:val="sr-Cyrl-RS"/>
        </w:rPr>
        <w:t xml:space="preserve"> </w:t>
      </w:r>
      <w:r w:rsidR="005933A8">
        <w:rPr>
          <w:lang w:val="sr-Cyrl-RS"/>
        </w:rPr>
        <w:t xml:space="preserve">Првобитно је </w:t>
      </w:r>
      <w:r w:rsidR="004E19D3">
        <w:rPr>
          <w:lang w:val="sr-Cyrl-RS"/>
        </w:rPr>
        <w:t>тип вредности</w:t>
      </w:r>
      <w:r w:rsidR="005933A8">
        <w:rPr>
          <w:lang w:val="sr-Cyrl-RS"/>
        </w:rPr>
        <w:t xml:space="preserve"> ћелије била </w:t>
      </w:r>
      <w:r w:rsidR="00C905C1">
        <w:rPr>
          <w:lang w:val="sr-Cyrl-RS"/>
        </w:rPr>
        <w:t>ниска осим када</w:t>
      </w:r>
      <w:r w:rsidR="00C1064C">
        <w:rPr>
          <w:lang w:val="sr-Cyrl-RS"/>
        </w:rPr>
        <w:t xml:space="preserve"> је податак имао вредност</w:t>
      </w:r>
      <w:r w:rsidR="004E19D3">
        <w:rPr>
          <w:lang w:val="sr-Cyrl-RS"/>
        </w:rPr>
        <w:t xml:space="preserve"> 0 (у том случају је податак био регистрован као број). </w:t>
      </w:r>
      <w:r w:rsidR="00FD3D70">
        <w:rPr>
          <w:lang w:val="sr-Cyrl-RS"/>
        </w:rPr>
        <w:t>Сада је тип вредности</w:t>
      </w:r>
      <w:r w:rsidR="004E19D3">
        <w:rPr>
          <w:lang w:val="sr-Cyrl-RS"/>
        </w:rPr>
        <w:t xml:space="preserve"> свих</w:t>
      </w:r>
      <w:r w:rsidR="00FD3D70">
        <w:rPr>
          <w:lang w:val="sr-Cyrl-RS"/>
        </w:rPr>
        <w:t xml:space="preserve"> ћелија </w:t>
      </w:r>
      <w:r w:rsidR="004E19D3">
        <w:rPr>
          <w:lang w:val="sr-Cyrl-RS"/>
        </w:rPr>
        <w:t xml:space="preserve">ових колона </w:t>
      </w:r>
      <w:r w:rsidR="00FA6869">
        <w:rPr>
          <w:lang w:val="sr-Cyrl-RS"/>
        </w:rPr>
        <w:t>исти</w:t>
      </w:r>
      <w:r>
        <w:rPr>
          <w:lang w:val="sr-Cyrl-RS"/>
        </w:rPr>
        <w:t xml:space="preserve"> (број)</w:t>
      </w:r>
      <w:r w:rsidR="005762D8">
        <w:rPr>
          <w:lang w:val="sr-Cyrl-RS"/>
        </w:rPr>
        <w:t>.</w:t>
      </w:r>
      <w:r w:rsidR="00B41C53">
        <w:rPr>
          <w:lang w:val="sr-Cyrl-RS"/>
        </w:rPr>
        <w:t xml:space="preserve"> Ов</w:t>
      </w:r>
      <w:r w:rsidR="004E19D3">
        <w:rPr>
          <w:lang w:val="sr-Cyrl-RS"/>
        </w:rPr>
        <w:t>а</w:t>
      </w:r>
      <w:r w:rsidR="006749C1">
        <w:rPr>
          <w:lang w:val="sr-Cyrl-RS"/>
        </w:rPr>
        <w:t xml:space="preserve"> промена</w:t>
      </w:r>
      <w:r w:rsidR="00B41C53">
        <w:rPr>
          <w:lang w:val="sr-Cyrl-RS"/>
        </w:rPr>
        <w:t xml:space="preserve"> омогућава </w:t>
      </w:r>
      <w:r w:rsidR="00443C06">
        <w:rPr>
          <w:lang w:val="sr-Cyrl-RS"/>
        </w:rPr>
        <w:t>униформно</w:t>
      </w:r>
      <w:r w:rsidR="00B41C53">
        <w:rPr>
          <w:lang w:val="sr-Cyrl-RS"/>
        </w:rPr>
        <w:t xml:space="preserve"> </w:t>
      </w:r>
      <w:r w:rsidR="00EF0958">
        <w:rPr>
          <w:lang w:val="sr-Cyrl-RS"/>
        </w:rPr>
        <w:t xml:space="preserve">коришћење </w:t>
      </w:r>
      <w:r w:rsidR="00443C06">
        <w:rPr>
          <w:lang w:val="sr-Cyrl-RS"/>
        </w:rPr>
        <w:t>ових података</w:t>
      </w:r>
      <w:r w:rsidR="00EF0958">
        <w:rPr>
          <w:lang w:val="sr-Cyrl-RS"/>
        </w:rPr>
        <w:t xml:space="preserve"> приликом анализе мреже</w:t>
      </w:r>
      <w:r w:rsidR="00584C8B">
        <w:rPr>
          <w:lang w:val="sr-Cyrl-RS"/>
        </w:rPr>
        <w:t>.</w:t>
      </w:r>
    </w:p>
    <w:p w14:paraId="16BB27FE" w14:textId="13723A0F" w:rsidR="006D0044" w:rsidRDefault="006D0044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 научних радова неодговарајућег типа –</w:t>
      </w:r>
      <w:r>
        <w:rPr>
          <w:lang w:val="sr-Cyrl-RS"/>
        </w:rPr>
        <w:t xml:space="preserve"> у поставци пројекта експлицитно су наведени типови научних радова које треба искористити приликом анализе. </w:t>
      </w:r>
      <w:r w:rsidR="00B819B5">
        <w:rPr>
          <w:lang w:val="sr-Cyrl-RS"/>
        </w:rPr>
        <w:t>Самим тим врсте табеле које садрже научне радове неодговарају</w:t>
      </w:r>
      <w:r w:rsidR="00584C8B">
        <w:rPr>
          <w:lang w:val="sr-Cyrl-RS"/>
        </w:rPr>
        <w:t>ћ</w:t>
      </w:r>
      <w:r w:rsidR="00B819B5">
        <w:rPr>
          <w:lang w:val="sr-Cyrl-RS"/>
        </w:rPr>
        <w:t xml:space="preserve">ег типа </w:t>
      </w:r>
      <w:r w:rsidR="00187433">
        <w:rPr>
          <w:lang w:val="sr-Cyrl-RS"/>
        </w:rPr>
        <w:t xml:space="preserve">су </w:t>
      </w:r>
      <w:r w:rsidR="00B819B5">
        <w:rPr>
          <w:lang w:val="sr-Cyrl-RS"/>
        </w:rPr>
        <w:t xml:space="preserve">избрисане и </w:t>
      </w:r>
      <w:r w:rsidR="00584C8B">
        <w:rPr>
          <w:lang w:val="sr-Cyrl-RS"/>
        </w:rPr>
        <w:t>на тај начин</w:t>
      </w:r>
      <w:r w:rsidR="00B819B5">
        <w:rPr>
          <w:lang w:val="sr-Cyrl-RS"/>
        </w:rPr>
        <w:t xml:space="preserve"> искључене из анализе</w:t>
      </w:r>
      <w:r w:rsidR="00584C8B">
        <w:rPr>
          <w:lang w:val="sr-Cyrl-RS"/>
        </w:rPr>
        <w:t>.</w:t>
      </w:r>
    </w:p>
    <w:p w14:paraId="55F3A744" w14:textId="202A0D8B" w:rsidR="0079633C" w:rsidRPr="00705816" w:rsidRDefault="0079633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игнорисање конференцијске папире приликом креирања мреже часописа –</w:t>
      </w:r>
      <w:r>
        <w:rPr>
          <w:lang w:val="sr-Cyrl-RS"/>
        </w:rPr>
        <w:t xml:space="preserve"> мрежа часописа не треба да садржи </w:t>
      </w:r>
      <w:r w:rsidR="00A70048">
        <w:rPr>
          <w:lang w:val="sr-Cyrl-RS"/>
        </w:rPr>
        <w:t xml:space="preserve">радове који не представљају часописе. Због овог услова приликом формирања </w:t>
      </w:r>
      <w:r w:rsidR="004D0162">
        <w:rPr>
          <w:lang w:val="sr-Cyrl-RS"/>
        </w:rPr>
        <w:t xml:space="preserve">мреже часописа извршено је игнорисање свих врста чији је тип рада био </w:t>
      </w:r>
      <w:r w:rsidR="009C6658" w:rsidRPr="009C6658">
        <w:rPr>
          <w:b/>
          <w:bCs/>
          <w:lang w:val="sr-Cyrl-RS"/>
        </w:rPr>
        <w:t>„</w:t>
      </w:r>
      <w:r w:rsidR="009C6658" w:rsidRPr="009C6658">
        <w:rPr>
          <w:b/>
          <w:bCs/>
          <w:lang w:val="en-GB"/>
        </w:rPr>
        <w:t>Conference</w:t>
      </w:r>
      <w:r w:rsidR="009C6658" w:rsidRPr="009C6658">
        <w:rPr>
          <w:b/>
          <w:bCs/>
          <w:lang w:val="sr-Cyrl-RS"/>
        </w:rPr>
        <w:t xml:space="preserve"> </w:t>
      </w:r>
      <w:r w:rsidR="009C6658" w:rsidRPr="009C6658">
        <w:rPr>
          <w:b/>
          <w:bCs/>
          <w:lang w:val="en-GB"/>
        </w:rPr>
        <w:t>Paper</w:t>
      </w:r>
      <w:r w:rsidR="009C6658" w:rsidRPr="009C6658">
        <w:rPr>
          <w:b/>
          <w:bCs/>
          <w:lang w:val="sr-Cyrl-RS"/>
        </w:rPr>
        <w:t>“</w:t>
      </w:r>
      <w:r w:rsidR="00584C8B">
        <w:rPr>
          <w:b/>
          <w:bCs/>
          <w:lang w:val="sr-Cyrl-RS"/>
        </w:rPr>
        <w:t>.</w:t>
      </w:r>
    </w:p>
    <w:p w14:paraId="51D9DF2D" w14:textId="3BD11DB6" w:rsidR="00705816" w:rsidRDefault="00705816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форматирање </w:t>
      </w:r>
      <w:r w:rsidR="00F7435B">
        <w:rPr>
          <w:b/>
          <w:bCs/>
          <w:lang w:val="sr-Cyrl-RS"/>
        </w:rPr>
        <w:t>назива р</w:t>
      </w:r>
      <w:r w:rsidR="00E85264">
        <w:rPr>
          <w:b/>
          <w:bCs/>
          <w:lang w:val="sr-Cyrl-RS"/>
        </w:rPr>
        <w:t>а</w:t>
      </w:r>
      <w:r w:rsidR="00F7435B">
        <w:rPr>
          <w:b/>
          <w:bCs/>
          <w:lang w:val="sr-Cyrl-RS"/>
        </w:rPr>
        <w:t>дова</w:t>
      </w:r>
      <w:r w:rsidR="0078544C">
        <w:rPr>
          <w:b/>
          <w:bCs/>
          <w:lang w:val="sr-Cyrl-RS"/>
        </w:rPr>
        <w:t xml:space="preserve"> – </w:t>
      </w:r>
      <w:r w:rsidR="0078544C">
        <w:rPr>
          <w:lang w:val="sr-Cyrl-RS"/>
        </w:rPr>
        <w:t xml:space="preserve">ради одржавања конзистентности у свим називима </w:t>
      </w:r>
      <w:r w:rsidR="00E85264">
        <w:rPr>
          <w:lang w:val="sr-Cyrl-RS"/>
        </w:rPr>
        <w:t>радова уклоњени су наводници из оних назива радова који су их садржали (</w:t>
      </w:r>
      <w:r w:rsidR="00BA5C9D">
        <w:rPr>
          <w:lang w:val="sr-Cyrl-RS"/>
        </w:rPr>
        <w:t>аналогно поступку из ставке (1)).</w:t>
      </w:r>
    </w:p>
    <w:p w14:paraId="736699EC" w14:textId="3CACB0D1" w:rsidR="00DD0FCE" w:rsidRDefault="00A9262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</w:t>
      </w:r>
      <w:r w:rsidR="00DD0FCE" w:rsidRPr="006B1038">
        <w:rPr>
          <w:b/>
          <w:bCs/>
          <w:lang w:val="sr-Cyrl-RS"/>
        </w:rPr>
        <w:t xml:space="preserve"> колон</w:t>
      </w:r>
      <w:r>
        <w:rPr>
          <w:b/>
          <w:bCs/>
          <w:lang w:val="sr-Cyrl-RS"/>
        </w:rPr>
        <w:t>е</w:t>
      </w:r>
      <w:r w:rsidR="00DD0FCE" w:rsidRPr="006B1038">
        <w:rPr>
          <w:b/>
          <w:bCs/>
          <w:lang w:val="sr-Cyrl-RS"/>
        </w:rPr>
        <w:t xml:space="preserve"> „</w:t>
      </w:r>
      <w:r w:rsidR="00DD0FCE" w:rsidRPr="006B1038">
        <w:rPr>
          <w:b/>
          <w:bCs/>
          <w:lang w:val="en-GB"/>
        </w:rPr>
        <w:t>Autori</w:t>
      </w:r>
      <w:r w:rsidR="00DD0FCE" w:rsidRPr="006B1038">
        <w:rPr>
          <w:b/>
          <w:bCs/>
          <w:lang w:val="sr-Cyrl-RS"/>
        </w:rPr>
        <w:t>“</w:t>
      </w:r>
      <w:r>
        <w:rPr>
          <w:lang w:val="sr-Cyrl-RS"/>
        </w:rPr>
        <w:t xml:space="preserve"> </w:t>
      </w:r>
      <w:r>
        <w:rPr>
          <w:b/>
          <w:bCs/>
          <w:lang w:val="sr-Cyrl-RS"/>
        </w:rPr>
        <w:t>из табеле</w:t>
      </w:r>
      <w:r w:rsidR="006B1038">
        <w:rPr>
          <w:lang w:val="sr-Cyrl-RS"/>
        </w:rPr>
        <w:t>– ова колона</w:t>
      </w:r>
      <w:r w:rsidR="00DD0FCE">
        <w:rPr>
          <w:lang w:val="sr-Cyrl-RS"/>
        </w:rPr>
        <w:t xml:space="preserve"> садржи </w:t>
      </w:r>
      <w:r w:rsidR="006B1038">
        <w:rPr>
          <w:lang w:val="sr-Cyrl-RS"/>
        </w:rPr>
        <w:t>списак</w:t>
      </w:r>
      <w:r w:rsidR="00DD0FCE">
        <w:rPr>
          <w:lang w:val="sr-Cyrl-RS"/>
        </w:rPr>
        <w:t xml:space="preserve"> коаутор</w:t>
      </w:r>
      <w:r w:rsidR="006B1038">
        <w:rPr>
          <w:lang w:val="sr-Cyrl-RS"/>
        </w:rPr>
        <w:t xml:space="preserve">а </w:t>
      </w:r>
      <w:r w:rsidR="00DD0FCE">
        <w:rPr>
          <w:lang w:val="sr-Cyrl-RS"/>
        </w:rPr>
        <w:t>на одређеном научном раду</w:t>
      </w:r>
      <w:r w:rsidR="006B1038">
        <w:rPr>
          <w:lang w:val="sr-Cyrl-RS"/>
        </w:rPr>
        <w:t xml:space="preserve"> али је она редундантна</w:t>
      </w:r>
      <w:r w:rsidR="00927306">
        <w:rPr>
          <w:lang w:val="sr-Cyrl-RS"/>
        </w:rPr>
        <w:t xml:space="preserve">. За ауторе који су разматрани приликом анализе постоји одговарајућа врста у табели </w:t>
      </w:r>
      <w:r w:rsidR="00281A21">
        <w:rPr>
          <w:lang w:val="sr-Cyrl-RS"/>
        </w:rPr>
        <w:t xml:space="preserve">из које се могу дохватити неопходни подаци, док </w:t>
      </w:r>
      <w:r w:rsidR="00070C8F">
        <w:rPr>
          <w:lang w:val="sr-Cyrl-RS"/>
        </w:rPr>
        <w:t>су ћелије из ове колоне садржале и ауторе које не треба разматрати. Самим тим ова колона садржи дупли</w:t>
      </w:r>
      <w:r w:rsidR="00C778C0">
        <w:rPr>
          <w:lang w:val="sr-Cyrl-RS"/>
        </w:rPr>
        <w:t>кате података и не</w:t>
      </w:r>
      <w:r>
        <w:rPr>
          <w:lang w:val="sr-Cyrl-RS"/>
        </w:rPr>
        <w:t>релевантне податке па је уклоњена.</w:t>
      </w:r>
    </w:p>
    <w:p w14:paraId="79B08106" w14:textId="3F500898" w:rsidR="001D6FC3" w:rsidRPr="00547A59" w:rsidRDefault="00FF12F4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 радова без назива ч</w:t>
      </w:r>
      <w:r w:rsidR="001D6FC3">
        <w:rPr>
          <w:b/>
          <w:bCs/>
          <w:lang w:val="sr-Cyrl-RS"/>
        </w:rPr>
        <w:t xml:space="preserve">асописа </w:t>
      </w:r>
      <w:r w:rsidR="001D6FC3">
        <w:rPr>
          <w:lang w:val="sr-Cyrl-RS"/>
        </w:rPr>
        <w:t>– одређени радови нису садржали назив часописа којем припадају. Овакве ћелије су сврстане у непотпуне податке и самим тим су уклоњене из табеле.</w:t>
      </w:r>
    </w:p>
    <w:p w14:paraId="6447B0B0" w14:textId="6BFCAAD1" w:rsidR="00F06BB2" w:rsidRPr="00A430CC" w:rsidRDefault="00ED5B89" w:rsidP="00547A2A">
      <w:pPr>
        <w:pStyle w:val="IInivonaslova-Potpoglavlje"/>
        <w:rPr>
          <w:lang w:val="sr-Cyrl-RS"/>
        </w:rPr>
      </w:pPr>
      <w:bookmarkStart w:id="11" w:name="_Toc30162321"/>
      <w:bookmarkStart w:id="12" w:name="_Toc30247747"/>
      <w:r>
        <w:rPr>
          <w:lang w:val="sr-Cyrl-RS"/>
        </w:rPr>
        <w:t>Верификација и валидација</w:t>
      </w:r>
      <w:bookmarkEnd w:id="11"/>
      <w:bookmarkEnd w:id="12"/>
    </w:p>
    <w:p w14:paraId="62EF830C" w14:textId="61123705" w:rsidR="0012155D" w:rsidRDefault="00E8194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Верификација је одрађена ручно</w:t>
      </w:r>
      <w:r w:rsidR="00814869">
        <w:rPr>
          <w:lang w:val="sr-Cyrl-RS"/>
        </w:rPr>
        <w:t xml:space="preserve"> упоређивањем </w:t>
      </w:r>
      <w:r w:rsidR="00A26C60">
        <w:rPr>
          <w:lang w:val="sr-Cyrl-RS"/>
        </w:rPr>
        <w:t>примарн</w:t>
      </w:r>
      <w:r w:rsidR="00194AFF">
        <w:rPr>
          <w:lang w:val="sr-Cyrl-RS"/>
        </w:rPr>
        <w:t>ог</w:t>
      </w:r>
      <w:r w:rsidR="00A26C60">
        <w:rPr>
          <w:lang w:val="sr-Cyrl-RS"/>
        </w:rPr>
        <w:t xml:space="preserve"> скуп</w:t>
      </w:r>
      <w:r w:rsidR="00194AFF">
        <w:rPr>
          <w:lang w:val="sr-Cyrl-RS"/>
        </w:rPr>
        <w:t>а</w:t>
      </w:r>
      <w:r w:rsidR="00A26C60">
        <w:rPr>
          <w:lang w:val="sr-Cyrl-RS"/>
        </w:rPr>
        <w:t xml:space="preserve"> података са </w:t>
      </w:r>
      <w:r w:rsidR="00194AFF">
        <w:rPr>
          <w:lang w:val="sr-Cyrl-RS"/>
        </w:rPr>
        <w:t>секундарним</w:t>
      </w:r>
      <w:r w:rsidR="00443271">
        <w:rPr>
          <w:lang w:val="sr-Cyrl-RS"/>
        </w:rPr>
        <w:t xml:space="preserve"> скупо</w:t>
      </w:r>
      <w:r w:rsidR="00194AFF">
        <w:rPr>
          <w:lang w:val="sr-Cyrl-RS"/>
        </w:rPr>
        <w:t xml:space="preserve">м </w:t>
      </w:r>
      <w:r w:rsidR="00443271">
        <w:rPr>
          <w:lang w:val="sr-Cyrl-RS"/>
        </w:rPr>
        <w:t>података</w:t>
      </w:r>
      <w:r w:rsidR="005E590E">
        <w:rPr>
          <w:lang w:val="sr-Cyrl-RS"/>
        </w:rPr>
        <w:t xml:space="preserve">. Понављањем инспекције и </w:t>
      </w:r>
      <w:r w:rsidR="007826CB">
        <w:rPr>
          <w:lang w:val="sr-Cyrl-RS"/>
        </w:rPr>
        <w:t xml:space="preserve">верификацијом </w:t>
      </w:r>
      <w:r w:rsidR="005E590E">
        <w:rPr>
          <w:lang w:val="sr-Cyrl-RS"/>
        </w:rPr>
        <w:t>успешно</w:t>
      </w:r>
      <w:r w:rsidR="007826CB">
        <w:rPr>
          <w:lang w:val="sr-Cyrl-RS"/>
        </w:rPr>
        <w:t>сти</w:t>
      </w:r>
      <w:r w:rsidR="005E590E">
        <w:rPr>
          <w:lang w:val="sr-Cyrl-RS"/>
        </w:rPr>
        <w:t xml:space="preserve"> написаних скрипти за креирање .</w:t>
      </w:r>
      <w:r w:rsidR="005E590E" w:rsidRPr="00961BCA">
        <w:rPr>
          <w:i/>
          <w:lang w:val="en-GB"/>
        </w:rPr>
        <w:t>gml</w:t>
      </w:r>
      <w:r w:rsidR="005E590E" w:rsidRPr="00961BCA">
        <w:rPr>
          <w:i/>
          <w:lang w:val="sr-Cyrl-RS"/>
        </w:rPr>
        <w:t xml:space="preserve"> </w:t>
      </w:r>
      <w:r w:rsidR="005E590E">
        <w:rPr>
          <w:lang w:val="sr-Cyrl-RS"/>
        </w:rPr>
        <w:t xml:space="preserve">фајлова </w:t>
      </w:r>
      <w:r w:rsidR="00137BAD">
        <w:rPr>
          <w:lang w:val="sr-Cyrl-RS"/>
        </w:rPr>
        <w:t>потвр</w:t>
      </w:r>
      <w:r w:rsidR="002526C0">
        <w:rPr>
          <w:lang w:val="sr-Cyrl-RS"/>
        </w:rPr>
        <w:t xml:space="preserve">ђује се </w:t>
      </w:r>
      <w:r w:rsidR="00137BAD">
        <w:rPr>
          <w:lang w:val="sr-Cyrl-RS"/>
        </w:rPr>
        <w:t>да су подаци очишћени и да се сада налазе у адекватном формату</w:t>
      </w:r>
      <w:r w:rsidR="006A41D8">
        <w:rPr>
          <w:lang w:val="sr-Cyrl-RS"/>
        </w:rPr>
        <w:t xml:space="preserve"> за формирање тражених мрежа</w:t>
      </w:r>
      <w:r w:rsidR="00137BAD">
        <w:rPr>
          <w:lang w:val="sr-Cyrl-RS"/>
        </w:rPr>
        <w:t>.</w:t>
      </w:r>
    </w:p>
    <w:p w14:paraId="621AAEE7" w14:textId="549969C7" w:rsidR="00EA2A40" w:rsidRPr="00961BCA" w:rsidRDefault="008A6549" w:rsidP="007446BC">
      <w:pPr>
        <w:pStyle w:val="Inivonaslova-Poglavlje"/>
        <w:rPr>
          <w:lang w:val="sr-Cyrl-RS"/>
        </w:rPr>
      </w:pPr>
      <w:r w:rsidRPr="00961BCA">
        <w:rPr>
          <w:lang w:val="sr-Cyrl-RS"/>
        </w:rPr>
        <w:lastRenderedPageBreak/>
        <w:t xml:space="preserve"> </w:t>
      </w:r>
      <w:r w:rsidR="00CE1CB1">
        <w:rPr>
          <w:lang w:val="sr-Cyrl-RS"/>
        </w:rPr>
        <w:t>Начин коришћења апликације</w:t>
      </w:r>
    </w:p>
    <w:p w14:paraId="26FD8E3B" w14:textId="4399B865" w:rsidR="00E621C5" w:rsidRDefault="00A91147" w:rsidP="00547A2A">
      <w:pPr>
        <w:pStyle w:val="Osnovnitekst"/>
        <w:spacing w:line="240" w:lineRule="auto"/>
        <w:rPr>
          <w:lang w:val="sr-Cyrl-RS"/>
        </w:rPr>
      </w:pPr>
      <w:r w:rsidRPr="00A430CC">
        <w:rPr>
          <w:lang w:val="sr-Cyrl-RS"/>
        </w:rPr>
        <w:t xml:space="preserve">У </w:t>
      </w:r>
      <w:r>
        <w:rPr>
          <w:lang w:val="sr-Cyrl-RS"/>
        </w:rPr>
        <w:t>овом поглављу</w:t>
      </w:r>
      <w:r w:rsidRPr="00A430CC">
        <w:rPr>
          <w:lang w:val="sr-Cyrl-RS"/>
        </w:rPr>
        <w:t xml:space="preserve"> биће</w:t>
      </w:r>
      <w:r w:rsidR="002E3A14">
        <w:rPr>
          <w:lang w:val="sr-Cyrl-RS"/>
        </w:rPr>
        <w:t xml:space="preserve"> описане </w:t>
      </w:r>
      <w:r w:rsidR="00DC0E9E">
        <w:rPr>
          <w:lang w:val="sr-Cyrl-RS"/>
        </w:rPr>
        <w:t>формиране мреже и биће</w:t>
      </w:r>
      <w:r w:rsidRPr="00A430CC">
        <w:rPr>
          <w:lang w:val="sr-Cyrl-RS"/>
        </w:rPr>
        <w:t xml:space="preserve"> </w:t>
      </w:r>
      <w:r>
        <w:rPr>
          <w:lang w:val="sr-Cyrl-RS"/>
        </w:rPr>
        <w:t xml:space="preserve">објашњен поступак </w:t>
      </w:r>
      <w:r w:rsidR="00DC0E9E">
        <w:rPr>
          <w:lang w:val="sr-Cyrl-RS"/>
        </w:rPr>
        <w:t xml:space="preserve">њихове </w:t>
      </w:r>
      <w:r>
        <w:rPr>
          <w:lang w:val="sr-Cyrl-RS"/>
        </w:rPr>
        <w:t>квантитативне и квалитативне анализ</w:t>
      </w:r>
      <w:r w:rsidR="00DC0E9E">
        <w:rPr>
          <w:lang w:val="sr-Cyrl-RS"/>
        </w:rPr>
        <w:t>е.</w:t>
      </w:r>
      <w:r>
        <w:rPr>
          <w:lang w:val="sr-Cyrl-RS"/>
        </w:rPr>
        <w:t>. Ово подразумева набрајање израчунатих фактора из теорије анализе социјалних мрежа као што су величина, густина, просечни степен чворова, итд.</w:t>
      </w:r>
    </w:p>
    <w:p w14:paraId="71BA7BC4" w14:textId="7788A36C" w:rsidR="006E312A" w:rsidRDefault="006E312A" w:rsidP="00547A2A">
      <w:pPr>
        <w:pStyle w:val="IInivonaslova-Potpoglavlje"/>
        <w:rPr>
          <w:lang w:val="sr-Cyrl-RS"/>
        </w:rPr>
      </w:pPr>
      <w:bookmarkStart w:id="13" w:name="_Toc30162323"/>
      <w:bookmarkStart w:id="14" w:name="_Toc30247749"/>
      <w:r>
        <w:rPr>
          <w:lang w:val="sr-Cyrl-RS"/>
        </w:rPr>
        <w:t>Опис модела анализираних мрежа</w:t>
      </w:r>
      <w:bookmarkEnd w:id="13"/>
      <w:bookmarkEnd w:id="14"/>
    </w:p>
    <w:p w14:paraId="3E193794" w14:textId="682314FF" w:rsidR="00250B05" w:rsidRDefault="003D02C0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Приликом израде овог пројектног задатка посматрамо два типа мрежа – мрежу аутора и мрежу часописа. Мрежа аутора се </w:t>
      </w:r>
      <w:r w:rsidR="002410CD">
        <w:rPr>
          <w:lang w:val="sr-Cyrl-RS"/>
        </w:rPr>
        <w:t xml:space="preserve">може поделити на </w:t>
      </w:r>
      <w:r w:rsidR="00483264">
        <w:rPr>
          <w:lang w:val="sr-Cyrl-RS"/>
        </w:rPr>
        <w:t>3</w:t>
      </w:r>
      <w:r w:rsidR="002410CD">
        <w:rPr>
          <w:lang w:val="sr-Cyrl-RS"/>
        </w:rPr>
        <w:t xml:space="preserve"> </w:t>
      </w:r>
      <w:r w:rsidR="001E1D55">
        <w:rPr>
          <w:lang w:val="sr-Cyrl-RS"/>
        </w:rPr>
        <w:t>подтипа мрежа: мреж</w:t>
      </w:r>
      <w:r w:rsidR="000505E5">
        <w:rPr>
          <w:lang w:val="sr-Cyrl-RS"/>
        </w:rPr>
        <w:t>е</w:t>
      </w:r>
      <w:r w:rsidR="00483264">
        <w:rPr>
          <w:lang w:val="sr-Cyrl-RS"/>
        </w:rPr>
        <w:t xml:space="preserve"> </w:t>
      </w:r>
      <w:r w:rsidR="000505E5">
        <w:rPr>
          <w:lang w:val="sr-Cyrl-RS"/>
        </w:rPr>
        <w:t>аутора</w:t>
      </w:r>
      <w:r w:rsidR="001E1D55">
        <w:rPr>
          <w:lang w:val="sr-Cyrl-RS"/>
        </w:rPr>
        <w:t xml:space="preserve"> сваке</w:t>
      </w:r>
      <w:r w:rsidR="00C3400B">
        <w:rPr>
          <w:lang w:val="sr-Cyrl-RS"/>
        </w:rPr>
        <w:t xml:space="preserve"> од</w:t>
      </w:r>
      <w:r w:rsidR="001E1D55">
        <w:rPr>
          <w:lang w:val="sr-Cyrl-RS"/>
        </w:rPr>
        <w:t xml:space="preserve"> катедр</w:t>
      </w:r>
      <w:r w:rsidR="00C3400B">
        <w:rPr>
          <w:lang w:val="sr-Cyrl-RS"/>
        </w:rPr>
        <w:t>и</w:t>
      </w:r>
      <w:r w:rsidR="00483264">
        <w:rPr>
          <w:lang w:val="sr-Cyrl-RS"/>
        </w:rPr>
        <w:t xml:space="preserve">, мреже </w:t>
      </w:r>
      <w:r w:rsidR="00046FF4">
        <w:rPr>
          <w:lang w:val="sr-Cyrl-RS"/>
        </w:rPr>
        <w:t>аутора</w:t>
      </w:r>
      <w:r w:rsidR="00C3400B">
        <w:rPr>
          <w:lang w:val="sr-Cyrl-RS"/>
        </w:rPr>
        <w:t xml:space="preserve"> сваког од</w:t>
      </w:r>
      <w:r w:rsidR="00483264">
        <w:rPr>
          <w:lang w:val="sr-Cyrl-RS"/>
        </w:rPr>
        <w:t xml:space="preserve"> факултета</w:t>
      </w:r>
      <w:r w:rsidR="00046FF4">
        <w:rPr>
          <w:lang w:val="sr-Cyrl-RS"/>
        </w:rPr>
        <w:t xml:space="preserve"> </w:t>
      </w:r>
      <w:r w:rsidR="00483264">
        <w:rPr>
          <w:lang w:val="sr-Cyrl-RS"/>
        </w:rPr>
        <w:t xml:space="preserve">и мрежа свих посматраних </w:t>
      </w:r>
      <w:r w:rsidR="00046FF4">
        <w:rPr>
          <w:lang w:val="sr-Cyrl-RS"/>
        </w:rPr>
        <w:t>аутора</w:t>
      </w:r>
      <w:r w:rsidR="00CF3DA6">
        <w:rPr>
          <w:lang w:val="sr-Cyrl-RS"/>
        </w:rPr>
        <w:t>.</w:t>
      </w:r>
      <w:r w:rsidR="005667FF">
        <w:rPr>
          <w:lang w:val="sr-Cyrl-RS"/>
        </w:rPr>
        <w:t xml:space="preserve"> </w:t>
      </w:r>
      <w:r w:rsidR="00B84F52">
        <w:rPr>
          <w:lang w:val="sr-Cyrl-RS"/>
        </w:rPr>
        <w:t xml:space="preserve">У наредној табели приказује се </w:t>
      </w:r>
      <w:r w:rsidR="004D531C">
        <w:rPr>
          <w:lang w:val="sr-Cyrl-RS"/>
        </w:rPr>
        <w:t xml:space="preserve">значење чворова и грана за </w:t>
      </w:r>
      <w:r w:rsidR="0024005D">
        <w:rPr>
          <w:lang w:val="sr-Cyrl-RS"/>
        </w:rPr>
        <w:t>два главна типа мрежа.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1324"/>
        <w:gridCol w:w="3631"/>
        <w:gridCol w:w="3566"/>
      </w:tblGrid>
      <w:tr w:rsidR="000D4889" w14:paraId="245518F5" w14:textId="3435023D" w:rsidTr="00D721D9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06E2F1AA" w14:textId="48EFC786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5DBDAE" w14:textId="2C43B4D6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Чвор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429B85" w14:textId="4D0F453C" w:rsidR="000D4889" w:rsidRDefault="00730C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Присутност гране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70A39E4C" w14:textId="065E2E1E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Тежина гране</w:t>
            </w:r>
          </w:p>
        </w:tc>
      </w:tr>
      <w:tr w:rsidR="000D4889" w:rsidRPr="00504755" w14:paraId="5E345F14" w14:textId="2DE33DEC" w:rsidTr="00D721D9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6FAB2819" w14:textId="77777777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2E30A9" w14:textId="27B9AD4F" w:rsidR="000D4889" w:rsidRDefault="00613885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</w:t>
            </w:r>
            <w:r w:rsidR="00795AD1">
              <w:rPr>
                <w:lang w:val="sr-Cyrl-RS"/>
              </w:rPr>
              <w:t xml:space="preserve">ме </w:t>
            </w:r>
            <w:r w:rsidR="000D4889">
              <w:rPr>
                <w:lang w:val="sr-Cyrl-RS"/>
              </w:rPr>
              <w:t>аутор</w:t>
            </w:r>
            <w:r w:rsidR="00BF6B96">
              <w:rPr>
                <w:lang w:val="en-GB"/>
              </w:rPr>
              <w:t>a</w:t>
            </w:r>
            <w:r w:rsidR="000D4889">
              <w:rPr>
                <w:lang w:val="sr-Cyrl-RS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0D7453" w14:textId="05908784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Грана постоји ако </w:t>
            </w:r>
            <w:r w:rsidR="00931B21">
              <w:rPr>
                <w:lang w:val="sr-Cyrl-RS"/>
              </w:rPr>
              <w:t xml:space="preserve">су аутори сарађивали на барем једном научном раду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01CB6107" w14:textId="14F91DDF" w:rsidR="000D4889" w:rsidRDefault="00931B21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Број научних радова на којима су аутори сарађивали</w:t>
            </w:r>
          </w:p>
        </w:tc>
      </w:tr>
      <w:tr w:rsidR="000D4889" w:rsidRPr="00504755" w14:paraId="091BE2A3" w14:textId="538BEEB1" w:rsidTr="00D721D9">
        <w:tc>
          <w:tcPr>
            <w:tcW w:w="0" w:type="auto"/>
            <w:tcBorders>
              <w:right w:val="single" w:sz="12" w:space="0" w:color="auto"/>
            </w:tcBorders>
          </w:tcPr>
          <w:p w14:paraId="1A3074AF" w14:textId="6A49076B" w:rsidR="000D4889" w:rsidRDefault="00931B21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часописа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FF91F10" w14:textId="5F953A54" w:rsidR="000D4889" w:rsidRPr="00633954" w:rsidRDefault="00613885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 w:eastAsia="ja-JP"/>
              </w:rPr>
            </w:pPr>
            <w:r>
              <w:rPr>
                <w:lang w:val="sr-Cyrl-RS" w:eastAsia="ja-JP"/>
              </w:rPr>
              <w:t>Н</w:t>
            </w:r>
            <w:r w:rsidR="00E76B0F">
              <w:rPr>
                <w:lang w:val="sr-Cyrl-RS" w:eastAsia="ja-JP"/>
              </w:rPr>
              <w:t>азив часописа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3297936" w14:textId="0DCFF6EE" w:rsidR="000D4889" w:rsidRDefault="00730C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Грана постоји уколико је барем један аутор </w:t>
            </w:r>
            <w:r w:rsidR="009C2836">
              <w:rPr>
                <w:lang w:val="sr-Cyrl-RS"/>
              </w:rPr>
              <w:t>објавио</w:t>
            </w:r>
            <w:r>
              <w:rPr>
                <w:lang w:val="sr-Cyrl-RS"/>
              </w:rPr>
              <w:t xml:space="preserve"> научни рад </w:t>
            </w:r>
            <w:r w:rsidR="00B7183F">
              <w:rPr>
                <w:lang w:val="sr-Cyrl-RS"/>
              </w:rPr>
              <w:t>у</w:t>
            </w:r>
            <w:r>
              <w:rPr>
                <w:lang w:val="sr-Cyrl-RS"/>
              </w:rPr>
              <w:t xml:space="preserve"> </w:t>
            </w:r>
            <w:r w:rsidR="002E3035">
              <w:rPr>
                <w:lang w:val="sr-Cyrl-RS"/>
              </w:rPr>
              <w:t>оба посматрана часописа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A50D039" w14:textId="167B0C8D" w:rsidR="000D4889" w:rsidRDefault="0063395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Број јединствених аутора који су објавили </w:t>
            </w:r>
            <w:r w:rsidR="009C2836">
              <w:rPr>
                <w:lang w:val="sr-Cyrl-RS"/>
              </w:rPr>
              <w:t xml:space="preserve">научне радове </w:t>
            </w:r>
            <w:r w:rsidR="00A327B2">
              <w:rPr>
                <w:lang w:val="sr-Cyrl-RS"/>
              </w:rPr>
              <w:t>у оба посматрана часописа</w:t>
            </w:r>
          </w:p>
        </w:tc>
      </w:tr>
    </w:tbl>
    <w:p w14:paraId="311DA8A2" w14:textId="03741E04" w:rsidR="006E312A" w:rsidRDefault="00531091" w:rsidP="00547A2A">
      <w:pPr>
        <w:pStyle w:val="IInivonaslova-Potpoglavlje"/>
        <w:rPr>
          <w:lang w:val="sr-Cyrl-RS"/>
        </w:rPr>
      </w:pPr>
      <w:bookmarkStart w:id="15" w:name="_Toc30162324"/>
      <w:bookmarkStart w:id="16" w:name="_Toc30247750"/>
      <w:r>
        <w:rPr>
          <w:lang w:val="sr-Cyrl-RS"/>
        </w:rPr>
        <w:t>Израчунати фактори</w:t>
      </w:r>
      <w:bookmarkEnd w:id="15"/>
      <w:bookmarkEnd w:id="16"/>
    </w:p>
    <w:p w14:paraId="40E5E1AC" w14:textId="3443F551" w:rsidR="00C04786" w:rsidRPr="00011037" w:rsidRDefault="0072380B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t xml:space="preserve">У овом потпоглављу представљени су израчунати фактори користећи софтверски алат </w:t>
      </w:r>
      <w:r w:rsidRPr="00920BF2">
        <w:rPr>
          <w:i/>
          <w:lang w:val="en-GB"/>
        </w:rPr>
        <w:t>Gephi</w:t>
      </w:r>
      <w:r w:rsidRPr="0072380B">
        <w:rPr>
          <w:lang w:val="sr-Cyrl-RS"/>
        </w:rPr>
        <w:t>.</w:t>
      </w:r>
      <w:r>
        <w:rPr>
          <w:lang w:val="sr-Cyrl-RS"/>
        </w:rPr>
        <w:t xml:space="preserve"> </w:t>
      </w:r>
      <w:r w:rsidR="002D26B9">
        <w:rPr>
          <w:lang w:val="sr-Cyrl-RS"/>
        </w:rPr>
        <w:t xml:space="preserve">Резултати визуализације мрежа коришћењем овог алата се налазе у фолдеру </w:t>
      </w:r>
      <w:r w:rsidR="002D26B9">
        <w:rPr>
          <w:i/>
          <w:lang w:val="en-US"/>
        </w:rPr>
        <w:t>images</w:t>
      </w:r>
      <w:r w:rsidR="002D26B9">
        <w:rPr>
          <w:i/>
          <w:lang w:val="sr-Cyrl-RS"/>
        </w:rPr>
        <w:t xml:space="preserve">. </w:t>
      </w:r>
      <w:r w:rsidR="00D2319A">
        <w:rPr>
          <w:lang w:val="sr-Cyrl-RS"/>
        </w:rPr>
        <w:t xml:space="preserve">Подаци </w:t>
      </w:r>
      <w:r w:rsidR="00EF6410">
        <w:rPr>
          <w:lang w:val="sr-Cyrl-RS"/>
        </w:rPr>
        <w:t>добијени</w:t>
      </w:r>
      <w:r w:rsidR="00D2319A">
        <w:rPr>
          <w:lang w:val="sr-Cyrl-RS"/>
        </w:rPr>
        <w:t xml:space="preserve"> у оквиру ове секције документа користе се за одговарање истраживачких питања.</w:t>
      </w:r>
      <w:r w:rsidR="00793371">
        <w:rPr>
          <w:lang w:val="sr-Cyrl-RS"/>
        </w:rPr>
        <w:t xml:space="preserve"> </w:t>
      </w:r>
    </w:p>
    <w:p w14:paraId="23677DDE" w14:textId="3FF0B347" w:rsidR="005A536F" w:rsidRPr="00172719" w:rsidRDefault="00172719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t>Идентификатори мрежама додељени су на наредни начин:</w:t>
      </w:r>
      <w:r>
        <w:rPr>
          <w:lang w:val="sr-Cyrl-RS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127"/>
        <w:gridCol w:w="5351"/>
      </w:tblGrid>
      <w:tr w:rsidR="00C62DE4" w14:paraId="5F79675B" w14:textId="77777777" w:rsidTr="00220488">
        <w:trPr>
          <w:trHeight w:val="20"/>
        </w:trPr>
        <w:tc>
          <w:tcPr>
            <w:tcW w:w="237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C31549" w14:textId="4A746C53" w:rsidR="00C62DE4" w:rsidRPr="004551F0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sr-Cyrl-RS"/>
              </w:rPr>
              <w:t>Идентификатор мреже (</w:t>
            </w:r>
            <w:r w:rsidRPr="00220488">
              <w:rPr>
                <w:b/>
                <w:bCs/>
                <w:i/>
                <w:lang w:val="en-GB"/>
              </w:rPr>
              <w:t>Network</w:t>
            </w:r>
            <w:r>
              <w:rPr>
                <w:b/>
                <w:bCs/>
                <w:lang w:val="en-GB"/>
              </w:rPr>
              <w:t xml:space="preserve"> </w:t>
            </w:r>
            <w:r w:rsidRPr="00220488">
              <w:rPr>
                <w:b/>
                <w:bCs/>
                <w:i/>
                <w:lang w:val="en-GB"/>
              </w:rPr>
              <w:t>ID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212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CFDC49" w14:textId="1BE7C1C1" w:rsidR="00C62DE4" w:rsidRP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Величина мреже (у броју чворова)</w:t>
            </w:r>
          </w:p>
        </w:tc>
        <w:tc>
          <w:tcPr>
            <w:tcW w:w="53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145123" w14:textId="00C3CE59" w:rsidR="00C62DE4" w:rsidRPr="00316EC8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Мрежа</w:t>
            </w:r>
          </w:p>
        </w:tc>
      </w:tr>
      <w:tr w:rsidR="00C62DE4" w14:paraId="2ECB85A9" w14:textId="77777777" w:rsidTr="00220488">
        <w:trPr>
          <w:trHeight w:val="20"/>
        </w:trPr>
        <w:tc>
          <w:tcPr>
            <w:tcW w:w="237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F7EFE60" w14:textId="0A77685C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 w:rsidRPr="005E7BE0">
              <w:rPr>
                <w:lang w:val="en-GB"/>
              </w:rPr>
              <w:t>ALL</w:t>
            </w:r>
          </w:p>
        </w:tc>
        <w:tc>
          <w:tcPr>
            <w:tcW w:w="212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90E267" w14:textId="4A0DCA78" w:rsidR="00C62DE4" w:rsidRDefault="00030B4D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118</w:t>
            </w:r>
          </w:p>
        </w:tc>
        <w:tc>
          <w:tcPr>
            <w:tcW w:w="53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5F18D6E" w14:textId="0D6E2512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целог универзитета</w:t>
            </w:r>
          </w:p>
        </w:tc>
      </w:tr>
      <w:tr w:rsidR="00C62DE4" w:rsidRPr="00504755" w14:paraId="044FF4DF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50D36FEC" w14:textId="0039AEAD" w:rsidR="00C62DE4" w:rsidRPr="009426EA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ETF_RTI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16550C" w14:textId="75979DA5" w:rsidR="00C62DE4" w:rsidRPr="007945A7" w:rsidRDefault="007945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3A4663D0" w14:textId="07982D81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РТИ катедре ЕТФ-а</w:t>
            </w:r>
          </w:p>
          <w:p w14:paraId="5A798E2B" w14:textId="7C0981C6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(уједно и мрежа аутора са факултета ЕТФ)</w:t>
            </w:r>
          </w:p>
        </w:tc>
      </w:tr>
      <w:tr w:rsidR="00C62DE4" w14:paraId="0657F76D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0A71BC0C" w14:textId="41B23A9D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A6A2FF" w14:textId="6F442E8E" w:rsidR="00C62DE4" w:rsidRPr="0050204F" w:rsidRDefault="0050204F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847D234" w14:textId="488078C9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факултета ФОН</w:t>
            </w:r>
          </w:p>
        </w:tc>
      </w:tr>
      <w:tr w:rsidR="00C62DE4" w14:paraId="2F1C54DA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77BBBE9A" w14:textId="744BEB4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FON_IS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24AD9C" w14:textId="0F0BE282" w:rsidR="00C62DE4" w:rsidRPr="00D34C53" w:rsidRDefault="00D34C53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788C0803" w14:textId="5D11C0F7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ИС катедре ФОН-а</w:t>
            </w:r>
          </w:p>
        </w:tc>
      </w:tr>
      <w:tr w:rsidR="00C62DE4" w14:paraId="7E821484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6CEFE91D" w14:textId="2430228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FON_IT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52B9DC" w14:textId="73E03045" w:rsidR="00C62DE4" w:rsidRPr="00D34C53" w:rsidRDefault="00D34C53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ACEE709" w14:textId="2C1F6AD8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ИТ катедре ФОН-а</w:t>
            </w:r>
          </w:p>
        </w:tc>
      </w:tr>
      <w:tr w:rsidR="00C62DE4" w14:paraId="712F57EE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5F59FA65" w14:textId="7A3578CE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FON_SI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6F25FA" w14:textId="60A9F429" w:rsidR="00C62DE4" w:rsidRPr="00010629" w:rsidRDefault="0001062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19E7EB01" w14:textId="24ABB5EE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СИ катедре ФОН-а</w:t>
            </w:r>
          </w:p>
        </w:tc>
      </w:tr>
      <w:tr w:rsidR="00C62DE4" w:rsidRPr="00504755" w14:paraId="366F33D2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404D4C1B" w14:textId="4F61A0E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MATF_RTI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8E3551" w14:textId="74E1DBAA" w:rsidR="00C62DE4" w:rsidRPr="00010629" w:rsidRDefault="0001062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74831DE5" w14:textId="3059C959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РТИ катедре МАТФ-а</w:t>
            </w:r>
          </w:p>
          <w:p w14:paraId="706D9161" w14:textId="4979CE96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(уједно и мрежа аутора са факултета МАТФ)</w:t>
            </w:r>
          </w:p>
        </w:tc>
      </w:tr>
      <w:tr w:rsidR="00C62DE4" w14:paraId="100DE0E4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032F7C1E" w14:textId="584A6B1A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JOURNALS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941A5B" w14:textId="679780A4" w:rsidR="00C62DE4" w:rsidRPr="004A4436" w:rsidRDefault="004A4436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276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FB93AB4" w14:textId="575B45DD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часописа</w:t>
            </w:r>
          </w:p>
        </w:tc>
      </w:tr>
    </w:tbl>
    <w:p w14:paraId="5CDC6B89" w14:textId="4AF7E70B" w:rsidR="00172719" w:rsidRDefault="00172719" w:rsidP="00547A2A">
      <w:pPr>
        <w:pStyle w:val="Osnovnitekst"/>
        <w:spacing w:line="240" w:lineRule="auto"/>
        <w:ind w:firstLine="432"/>
        <w:rPr>
          <w:lang w:val="sr-Cyrl-RS"/>
        </w:rPr>
      </w:pPr>
    </w:p>
    <w:p w14:paraId="64ACA908" w14:textId="77777777" w:rsidR="00220488" w:rsidRDefault="00220488" w:rsidP="00547A2A">
      <w:pPr>
        <w:pStyle w:val="Osnovnitekst"/>
        <w:spacing w:line="240" w:lineRule="auto"/>
        <w:ind w:firstLine="432"/>
        <w:rPr>
          <w:lang w:val="sr-Cyrl-RS"/>
        </w:rPr>
      </w:pPr>
    </w:p>
    <w:p w14:paraId="69B9156A" w14:textId="398E7BEB" w:rsidR="00F72ECA" w:rsidRPr="006B096A" w:rsidRDefault="006B096A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lastRenderedPageBreak/>
        <w:t>Фактори свих анализираних мрежа дати су у наредној табели:</w:t>
      </w:r>
    </w:p>
    <w:tbl>
      <w:tblPr>
        <w:tblStyle w:val="TableGrid"/>
        <w:tblW w:w="10491" w:type="dxa"/>
        <w:tblInd w:w="-318" w:type="dxa"/>
        <w:tblLook w:val="04A0" w:firstRow="1" w:lastRow="0" w:firstColumn="1" w:lastColumn="0" w:noHBand="0" w:noVBand="1"/>
      </w:tblPr>
      <w:tblGrid>
        <w:gridCol w:w="1443"/>
        <w:gridCol w:w="1030"/>
        <w:gridCol w:w="1096"/>
        <w:gridCol w:w="1083"/>
        <w:gridCol w:w="910"/>
        <w:gridCol w:w="1323"/>
        <w:gridCol w:w="1403"/>
        <w:gridCol w:w="1256"/>
        <w:gridCol w:w="1030"/>
      </w:tblGrid>
      <w:tr w:rsidR="0089169D" w:rsidRPr="002D53A9" w14:paraId="26458850" w14:textId="77777777" w:rsidTr="00220488">
        <w:trPr>
          <w:trHeight w:val="20"/>
        </w:trPr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14:paraId="1520AC0B" w14:textId="70921224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Network ID</w:t>
            </w:r>
          </w:p>
        </w:tc>
        <w:tc>
          <w:tcPr>
            <w:tcW w:w="106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33C2CA" w14:textId="521BF206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 degree</w:t>
            </w:r>
          </w:p>
        </w:tc>
        <w:tc>
          <w:tcPr>
            <w:tcW w:w="11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C4B83E" w14:textId="2DEE3E14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 weighted degree</w:t>
            </w:r>
          </w:p>
        </w:tc>
        <w:tc>
          <w:tcPr>
            <w:tcW w:w="11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DCFBD6" w14:textId="795C3B31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Network diameter</w:t>
            </w:r>
          </w:p>
        </w:tc>
        <w:tc>
          <w:tcPr>
            <w:tcW w:w="9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B62E5C" w14:textId="1402BB71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Graph density</w:t>
            </w:r>
          </w:p>
        </w:tc>
        <w:tc>
          <w:tcPr>
            <w:tcW w:w="13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1D75A8" w14:textId="1B8E2B5E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Modularity</w:t>
            </w:r>
          </w:p>
        </w:tc>
        <w:tc>
          <w:tcPr>
            <w:tcW w:w="144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7A026" w14:textId="19124BFA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Connected components</w:t>
            </w:r>
          </w:p>
        </w:tc>
        <w:tc>
          <w:tcPr>
            <w:tcW w:w="126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079DC8" w14:textId="44D8EB6F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Average clustering coefficient</w:t>
            </w:r>
          </w:p>
        </w:tc>
        <w:tc>
          <w:tcPr>
            <w:tcW w:w="98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8CB9CA7" w14:textId="3D22A70B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</w:t>
            </w:r>
            <w:r w:rsidR="000D22CF" w:rsidRPr="002D53A9">
              <w:rPr>
                <w:b/>
                <w:bCs/>
                <w:i/>
                <w:lang w:val="sr-Cyrl-RS"/>
              </w:rPr>
              <w:t xml:space="preserve"> </w:t>
            </w:r>
            <w:r w:rsidRPr="002D53A9">
              <w:rPr>
                <w:b/>
                <w:bCs/>
                <w:i/>
                <w:lang w:val="en-GB"/>
              </w:rPr>
              <w:t>Path Length</w:t>
            </w:r>
          </w:p>
        </w:tc>
      </w:tr>
      <w:tr w:rsidR="0089169D" w14:paraId="5B7DD9F6" w14:textId="77777777" w:rsidTr="00220488">
        <w:trPr>
          <w:trHeight w:val="20"/>
        </w:trPr>
        <w:tc>
          <w:tcPr>
            <w:tcW w:w="1110" w:type="dxa"/>
            <w:tcBorders>
              <w:top w:val="single" w:sz="12" w:space="0" w:color="auto"/>
              <w:right w:val="single" w:sz="12" w:space="0" w:color="auto"/>
            </w:tcBorders>
          </w:tcPr>
          <w:p w14:paraId="727DD6BD" w14:textId="4CF038FF" w:rsidR="0089169D" w:rsidRPr="005E7BE0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10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48B3024" w14:textId="3E1227F5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3.492</w:t>
            </w:r>
          </w:p>
        </w:tc>
        <w:tc>
          <w:tcPr>
            <w:tcW w:w="11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C2AF10" w14:textId="70386A2F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10.305</w:t>
            </w:r>
          </w:p>
        </w:tc>
        <w:tc>
          <w:tcPr>
            <w:tcW w:w="11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2FEC9" w14:textId="3F4E73CD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B5362A" w14:textId="090DA23D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0.03</w:t>
            </w:r>
          </w:p>
        </w:tc>
        <w:tc>
          <w:tcPr>
            <w:tcW w:w="13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EBDE99" w14:textId="5DFC9F3E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0.751</w:t>
            </w:r>
          </w:p>
        </w:tc>
        <w:tc>
          <w:tcPr>
            <w:tcW w:w="144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5C7584B" w14:textId="171DB9B2" w:rsidR="0089169D" w:rsidRPr="00F00B55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58</w:t>
            </w:r>
          </w:p>
        </w:tc>
        <w:tc>
          <w:tcPr>
            <w:tcW w:w="12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B92FE61" w14:textId="259AF5EC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0.764</w:t>
            </w:r>
          </w:p>
        </w:tc>
        <w:tc>
          <w:tcPr>
            <w:tcW w:w="98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E826588" w14:textId="665D117C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sr-Cyrl-RS"/>
              </w:rPr>
              <w:t>2.576</w:t>
            </w:r>
          </w:p>
        </w:tc>
      </w:tr>
      <w:tr w:rsidR="0089169D" w14:paraId="721F680D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04ACF394" w14:textId="56620650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ETF_RTI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092012" w14:textId="679605E5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6.2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20524B" w14:textId="75D8E8B1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12.3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01D58C" w14:textId="1D63CC68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6A2E95" w14:textId="1688646C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0.159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89D1FD" w14:textId="556D810D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0.227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4991CD" w14:textId="56255FDE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6B5CD5" w14:textId="39551D02" w:rsidR="0089169D" w:rsidRPr="00093F1E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0.877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02D64B9D" w14:textId="38315FCB" w:rsidR="0089169D" w:rsidRPr="00093F1E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1.537</w:t>
            </w:r>
          </w:p>
        </w:tc>
      </w:tr>
      <w:tr w:rsidR="0089169D" w14:paraId="6716F4F0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6551AD2D" w14:textId="2D5C1FD1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6D7BFB" w14:textId="22413CD6" w:rsidR="0089169D" w:rsidRPr="005D6A05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2.7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39FD7C" w14:textId="516A6F4B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15.05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E6BD0" w14:textId="7B3C7266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3B0EBC" w14:textId="6436ADD9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0.069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B12C05" w14:textId="168847E1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0.732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F2A10B" w14:textId="6FC91ED4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190C0C" w14:textId="7C7B0E8A" w:rsidR="0089169D" w:rsidRPr="00AA5D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0.809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149D06B4" w14:textId="05E95E79" w:rsidR="0089169D" w:rsidRPr="00AA5D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1.743</w:t>
            </w:r>
          </w:p>
        </w:tc>
      </w:tr>
      <w:tr w:rsidR="0089169D" w14:paraId="0CF04F5E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22465F84" w14:textId="1803E211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FON_IS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CB19DB" w14:textId="312117D4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2.444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ABA44E" w14:textId="247B57C4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5.333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CAEB39" w14:textId="2AE2B77F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4AED977" w14:textId="4F5AC3D5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0.144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D96DBE" w14:textId="2F14FCC0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0.159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53DEC0" w14:textId="11B09D96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954596" w14:textId="4CEEE782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0.736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3C11AB95" w14:textId="1EA343B6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1.733</w:t>
            </w:r>
          </w:p>
        </w:tc>
      </w:tr>
      <w:tr w:rsidR="0089169D" w14:paraId="31A0CF83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02AB9812" w14:textId="674C7619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FON_IT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F5AD4E" w14:textId="50738715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1.455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0636BE" w14:textId="4AD78479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16.182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86F0AB4" w14:textId="4901ECA6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FA777B" w14:textId="4821CADE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0.145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C6663A" w14:textId="53708CA0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4C8FEB" w14:textId="1FCFB822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3A03D5" w14:textId="065DD23B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0.867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6667A7E4" w14:textId="6ADE28FE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1.2</w:t>
            </w:r>
          </w:p>
        </w:tc>
      </w:tr>
      <w:tr w:rsidR="0089169D" w14:paraId="4FA9AF4B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5CDDD137" w14:textId="18D827DF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FON_SI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AFFFB9" w14:textId="326611F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3.385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246C2" w14:textId="15A2647E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24.923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913F32" w14:textId="11F5FE8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3215EA" w14:textId="30421EAF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0.282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7F870C" w14:textId="61DE73D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0.499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6CDDC9" w14:textId="2E0E7FC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851667" w14:textId="31D6CC2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0.945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23B0C607" w14:textId="4C39D05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1.12</w:t>
            </w:r>
          </w:p>
        </w:tc>
      </w:tr>
      <w:tr w:rsidR="0089169D" w14:paraId="2DA02416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283E8F57" w14:textId="6E13D3A9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MATF_RTI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0DC01F" w14:textId="402A385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1.35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900BA0" w14:textId="2EC11616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1AD2F7" w14:textId="40791CB7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1C3667" w14:textId="175D854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0.035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60041B" w14:textId="34B3D008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0.519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8A4EDD" w14:textId="546018D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00199A" w14:textId="05EBFD10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0.647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58CF8EA5" w14:textId="3229EE1D" w:rsidR="0089169D" w:rsidRPr="00911089" w:rsidRDefault="00911089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2.492</w:t>
            </w:r>
          </w:p>
        </w:tc>
      </w:tr>
      <w:tr w:rsidR="0089169D" w14:paraId="106B3DF0" w14:textId="77777777" w:rsidTr="00220488">
        <w:trPr>
          <w:trHeight w:val="20"/>
        </w:trPr>
        <w:tc>
          <w:tcPr>
            <w:tcW w:w="1110" w:type="dxa"/>
            <w:tcBorders>
              <w:right w:val="single" w:sz="12" w:space="0" w:color="auto"/>
            </w:tcBorders>
          </w:tcPr>
          <w:p w14:paraId="3BC3F6F1" w14:textId="16B9D3FF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JOURNALS</w:t>
            </w:r>
          </w:p>
        </w:tc>
        <w:tc>
          <w:tcPr>
            <w:tcW w:w="10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E55EC1" w14:textId="5B775232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28.174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70FED5" w14:textId="7D2FD3E5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32.804</w:t>
            </w:r>
          </w:p>
        </w:tc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ED20B9" w14:textId="0595243D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0D2FE6" w14:textId="52567E50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0.102</w:t>
            </w:r>
          </w:p>
        </w:tc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F36A77" w14:textId="2C28DEA2" w:rsidR="0089169D" w:rsidRPr="007B3D76" w:rsidRDefault="007B3D76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</w:t>
            </w:r>
            <w:r w:rsidR="00AE5FEF">
              <w:rPr>
                <w:lang w:val="en-GB"/>
              </w:rPr>
              <w:t>529</w:t>
            </w:r>
          </w:p>
        </w:tc>
        <w:tc>
          <w:tcPr>
            <w:tcW w:w="14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481DE3" w14:textId="7485A44A" w:rsidR="0089169D" w:rsidRPr="007B3D76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6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F7251" w14:textId="5F3FB931" w:rsidR="0089169D" w:rsidRPr="007B3D76" w:rsidRDefault="00844C41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0.853</w:t>
            </w:r>
          </w:p>
        </w:tc>
        <w:tc>
          <w:tcPr>
            <w:tcW w:w="988" w:type="dxa"/>
            <w:tcBorders>
              <w:left w:val="single" w:sz="12" w:space="0" w:color="auto"/>
            </w:tcBorders>
            <w:vAlign w:val="center"/>
          </w:tcPr>
          <w:p w14:paraId="76720D0A" w14:textId="25518127" w:rsidR="0089169D" w:rsidRPr="007B3D76" w:rsidRDefault="00844C41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2.242</w:t>
            </w:r>
          </w:p>
        </w:tc>
      </w:tr>
    </w:tbl>
    <w:p w14:paraId="0DCF16F9" w14:textId="3FE8AD33" w:rsidR="00ED589F" w:rsidRPr="00A430CC" w:rsidRDefault="00CE1CB1" w:rsidP="00547A2A">
      <w:pPr>
        <w:pStyle w:val="Inivonaslova-Poglavlje"/>
        <w:rPr>
          <w:lang w:val="sr-Cyrl-RS"/>
        </w:rPr>
      </w:pPr>
      <w:r>
        <w:rPr>
          <w:lang w:val="sr-Cyrl-RS"/>
        </w:rPr>
        <w:lastRenderedPageBreak/>
        <w:t>Могућа унапређења апликације</w:t>
      </w:r>
    </w:p>
    <w:p w14:paraId="560791B9" w14:textId="77777777" w:rsidR="007A0655" w:rsidRDefault="00B552FF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овом</w:t>
      </w:r>
      <w:r w:rsidR="00AF29F6">
        <w:rPr>
          <w:lang w:val="sr-Cyrl-RS"/>
        </w:rPr>
        <w:t xml:space="preserve"> поглављу </w:t>
      </w:r>
      <w:r w:rsidR="00673575">
        <w:rPr>
          <w:lang w:val="sr-Cyrl-RS"/>
        </w:rPr>
        <w:t xml:space="preserve">биће таксативно наведени одговори на истраживачка питања из поставке пројектног задатка. </w:t>
      </w:r>
      <w:r w:rsidR="009F0DC0">
        <w:rPr>
          <w:lang w:val="sr-Cyrl-RS"/>
        </w:rPr>
        <w:t xml:space="preserve">Одређена питања су </w:t>
      </w:r>
      <w:r w:rsidR="000F280E">
        <w:rPr>
          <w:lang w:val="sr-Cyrl-RS"/>
        </w:rPr>
        <w:t>надограђена</w:t>
      </w:r>
      <w:r w:rsidR="007A0655">
        <w:rPr>
          <w:lang w:val="sr-Cyrl-RS"/>
        </w:rPr>
        <w:t>, а н</w:t>
      </w:r>
      <w:r w:rsidR="00520D90">
        <w:rPr>
          <w:lang w:val="sr-Cyrl-RS"/>
        </w:rPr>
        <w:t>а крају поглавља налазе се до</w:t>
      </w:r>
      <w:r w:rsidR="00D616C8">
        <w:rPr>
          <w:lang w:val="sr-Cyrl-RS"/>
        </w:rPr>
        <w:t>дата питања</w:t>
      </w:r>
      <w:r w:rsidR="009F0DC0">
        <w:rPr>
          <w:lang w:val="sr-Cyrl-RS"/>
        </w:rPr>
        <w:t xml:space="preserve"> </w:t>
      </w:r>
      <w:r w:rsidR="007A0655">
        <w:rPr>
          <w:lang w:val="sr-Cyrl-RS"/>
        </w:rPr>
        <w:t>са циљем усмеравања анализе и искоришћења свих доступних података.</w:t>
      </w:r>
    </w:p>
    <w:p w14:paraId="23CDE913" w14:textId="2CC21863" w:rsidR="007A0655" w:rsidRDefault="002C35F0" w:rsidP="005C6F2A">
      <w:pPr>
        <w:pStyle w:val="IInivonaslova-Potpoglavlje"/>
        <w:rPr>
          <w:lang w:val="sr-Cyrl-RS"/>
        </w:rPr>
      </w:pPr>
      <w:bookmarkStart w:id="17" w:name="_Toc30162326"/>
      <w:bookmarkStart w:id="18" w:name="_Toc30247752"/>
      <w:r>
        <w:rPr>
          <w:lang w:val="sr-Cyrl-RS"/>
        </w:rPr>
        <w:t>Колики је просечан број коаутора по сваком аутору?</w:t>
      </w:r>
      <w:bookmarkEnd w:id="17"/>
      <w:bookmarkEnd w:id="18"/>
    </w:p>
    <w:p w14:paraId="3D5D39CE" w14:textId="29087A4F" w:rsidR="00B71BB7" w:rsidRDefault="008B0E94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Просечан </w:t>
      </w:r>
      <w:r w:rsidR="001D7809">
        <w:rPr>
          <w:lang w:val="sr-Cyrl-RS"/>
        </w:rPr>
        <w:t xml:space="preserve">број коаутора </w:t>
      </w:r>
      <w:r w:rsidR="00715BAE">
        <w:rPr>
          <w:lang w:val="sr-Cyrl-RS"/>
        </w:rPr>
        <w:t xml:space="preserve">по сваком аутору добија се као </w:t>
      </w:r>
      <w:r w:rsidR="00F2389E">
        <w:rPr>
          <w:lang w:val="sr-Cyrl-RS"/>
        </w:rPr>
        <w:t>просек</w:t>
      </w:r>
      <w:r w:rsidR="009B6A7C">
        <w:rPr>
          <w:lang w:val="sr-Cyrl-RS"/>
        </w:rPr>
        <w:t xml:space="preserve"> </w:t>
      </w:r>
      <w:r w:rsidR="00FF047B">
        <w:rPr>
          <w:lang w:val="sr-Cyrl-RS"/>
        </w:rPr>
        <w:t>сум</w:t>
      </w:r>
      <w:r w:rsidR="00F2389E">
        <w:rPr>
          <w:lang w:val="sr-Cyrl-RS"/>
        </w:rPr>
        <w:t>а</w:t>
      </w:r>
      <w:r w:rsidR="00FF047B">
        <w:rPr>
          <w:lang w:val="sr-Cyrl-RS"/>
        </w:rPr>
        <w:t xml:space="preserve"> </w:t>
      </w:r>
      <w:r w:rsidR="00883F56">
        <w:rPr>
          <w:lang w:val="sr-Cyrl-RS"/>
        </w:rPr>
        <w:t>тежин</w:t>
      </w:r>
      <w:r w:rsidR="00FF047B">
        <w:rPr>
          <w:lang w:val="sr-Cyrl-RS"/>
        </w:rPr>
        <w:t>а</w:t>
      </w:r>
      <w:r w:rsidR="00883F56">
        <w:rPr>
          <w:lang w:val="sr-Cyrl-RS"/>
        </w:rPr>
        <w:t xml:space="preserve"> </w:t>
      </w:r>
      <w:r w:rsidR="007F0589">
        <w:rPr>
          <w:lang w:val="sr-Cyrl-RS"/>
        </w:rPr>
        <w:t>грана</w:t>
      </w:r>
      <w:r w:rsidR="00883F56">
        <w:rPr>
          <w:lang w:val="sr-Cyrl-RS"/>
        </w:rPr>
        <w:t xml:space="preserve"> </w:t>
      </w:r>
      <w:r w:rsidR="006F685F">
        <w:rPr>
          <w:lang w:val="sr-Cyrl-RS"/>
        </w:rPr>
        <w:t xml:space="preserve">сваког од </w:t>
      </w:r>
      <w:r w:rsidR="00883F56">
        <w:rPr>
          <w:lang w:val="sr-Cyrl-RS"/>
        </w:rPr>
        <w:t xml:space="preserve">аутора </w:t>
      </w:r>
      <w:r w:rsidR="008E732A">
        <w:rPr>
          <w:lang w:val="sr-Cyrl-RS"/>
        </w:rPr>
        <w:t>које су</w:t>
      </w:r>
      <w:r w:rsidR="00883F56">
        <w:rPr>
          <w:lang w:val="sr-Cyrl-RS"/>
        </w:rPr>
        <w:t xml:space="preserve"> подељене укупним бројем радова</w:t>
      </w:r>
      <w:r w:rsidR="004F2AB7">
        <w:rPr>
          <w:lang w:val="sr-Cyrl-RS"/>
        </w:rPr>
        <w:t xml:space="preserve"> </w:t>
      </w:r>
      <w:r w:rsidR="00D62C91">
        <w:rPr>
          <w:lang w:val="sr-Cyrl-RS"/>
        </w:rPr>
        <w:t>тог аутора</w:t>
      </w:r>
      <w:r w:rsidR="003D0B99">
        <w:rPr>
          <w:lang w:val="sr-Cyrl-RS"/>
        </w:rPr>
        <w:t>.</w:t>
      </w:r>
      <w:r w:rsidR="009D0E60">
        <w:rPr>
          <w:lang w:val="sr-Cyrl-RS"/>
        </w:rPr>
        <w:t xml:space="preserve"> Ова </w:t>
      </w:r>
      <w:r w:rsidR="00980A1A">
        <w:rPr>
          <w:lang w:val="sr-Cyrl-RS"/>
        </w:rPr>
        <w:t xml:space="preserve">вредност </w:t>
      </w:r>
      <w:r w:rsidR="0031689D">
        <w:rPr>
          <w:lang w:val="sr-Cyrl-RS"/>
        </w:rPr>
        <w:t xml:space="preserve">је </w:t>
      </w:r>
      <w:r w:rsidR="009524D5">
        <w:rPr>
          <w:lang w:val="sr-Cyrl-RS"/>
        </w:rPr>
        <w:t>за сваку од мрежа приказана у табели:</w:t>
      </w:r>
      <w:r w:rsidR="00B71BB7" w:rsidRPr="00B71BB7">
        <w:rPr>
          <w:lang w:val="sr-Cyrl-RS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19"/>
        <w:gridCol w:w="729"/>
        <w:gridCol w:w="1230"/>
        <w:gridCol w:w="873"/>
        <w:gridCol w:w="1102"/>
        <w:gridCol w:w="1115"/>
        <w:gridCol w:w="1102"/>
        <w:gridCol w:w="1484"/>
      </w:tblGrid>
      <w:tr w:rsidR="00EE1C86" w14:paraId="12C41532" w14:textId="77777777" w:rsidTr="00220488">
        <w:trPr>
          <w:trHeight w:val="283"/>
        </w:trPr>
        <w:tc>
          <w:tcPr>
            <w:tcW w:w="1126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5A18D5C8" w14:textId="77777777" w:rsidR="00EE1C86" w:rsidRDefault="00EE1C86" w:rsidP="007446BC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70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05CE3DEA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624" w:type="pct"/>
            <w:tcBorders>
              <w:bottom w:val="single" w:sz="12" w:space="0" w:color="auto"/>
            </w:tcBorders>
            <w:hideMark/>
          </w:tcPr>
          <w:p w14:paraId="5429EED5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443" w:type="pct"/>
            <w:tcBorders>
              <w:bottom w:val="single" w:sz="12" w:space="0" w:color="auto"/>
            </w:tcBorders>
            <w:hideMark/>
          </w:tcPr>
          <w:p w14:paraId="67BC3D64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59" w:type="pct"/>
            <w:tcBorders>
              <w:bottom w:val="single" w:sz="12" w:space="0" w:color="auto"/>
            </w:tcBorders>
            <w:hideMark/>
          </w:tcPr>
          <w:p w14:paraId="3B8C0144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66" w:type="pct"/>
            <w:tcBorders>
              <w:bottom w:val="single" w:sz="12" w:space="0" w:color="auto"/>
            </w:tcBorders>
            <w:hideMark/>
          </w:tcPr>
          <w:p w14:paraId="051962AD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59" w:type="pct"/>
            <w:tcBorders>
              <w:bottom w:val="single" w:sz="12" w:space="0" w:color="auto"/>
            </w:tcBorders>
            <w:hideMark/>
          </w:tcPr>
          <w:p w14:paraId="39EB3993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54" w:type="pct"/>
            <w:tcBorders>
              <w:bottom w:val="single" w:sz="12" w:space="0" w:color="auto"/>
            </w:tcBorders>
            <w:hideMark/>
          </w:tcPr>
          <w:p w14:paraId="100C951F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</w:tr>
      <w:tr w:rsidR="00EE1C86" w14:paraId="7E4136B5" w14:textId="77777777" w:rsidTr="00220488">
        <w:trPr>
          <w:trHeight w:val="283"/>
        </w:trPr>
        <w:tc>
          <w:tcPr>
            <w:tcW w:w="1126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076DE7C6" w14:textId="21275858" w:rsidR="00EE1C86" w:rsidRDefault="00EE1C86" w:rsidP="007446BC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coauthors</w:t>
            </w:r>
          </w:p>
        </w:tc>
        <w:tc>
          <w:tcPr>
            <w:tcW w:w="370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1E614AC8" w14:textId="6934A8D5" w:rsidR="00EE1C86" w:rsidRPr="009E2B22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sr-Cyrl-RS"/>
              </w:rPr>
              <w:t>0.</w:t>
            </w:r>
            <w:r w:rsidR="009E2B22">
              <w:rPr>
                <w:color w:val="000000"/>
                <w:lang w:val="en-US"/>
              </w:rPr>
              <w:t>71</w:t>
            </w:r>
          </w:p>
        </w:tc>
        <w:tc>
          <w:tcPr>
            <w:tcW w:w="624" w:type="pct"/>
            <w:tcBorders>
              <w:top w:val="single" w:sz="12" w:space="0" w:color="auto"/>
            </w:tcBorders>
            <w:hideMark/>
          </w:tcPr>
          <w:p w14:paraId="157EA8CF" w14:textId="62F353B6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136DA0">
              <w:rPr>
                <w:color w:val="000000"/>
              </w:rPr>
              <w:t>806</w:t>
            </w:r>
            <w:r w:rsidRPr="00B71BB7">
              <w:rPr>
                <w:lang w:val="sr-Cyrl-RS"/>
              </w:rPr>
              <w:t xml:space="preserve">                                                                                                 </w:t>
            </w:r>
          </w:p>
        </w:tc>
        <w:tc>
          <w:tcPr>
            <w:tcW w:w="443" w:type="pct"/>
            <w:tcBorders>
              <w:top w:val="single" w:sz="12" w:space="0" w:color="auto"/>
            </w:tcBorders>
            <w:hideMark/>
          </w:tcPr>
          <w:p w14:paraId="371ED1FC" w14:textId="42860CDD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BA3F64">
              <w:rPr>
                <w:color w:val="000000"/>
              </w:rPr>
              <w:t>997</w:t>
            </w:r>
          </w:p>
        </w:tc>
        <w:tc>
          <w:tcPr>
            <w:tcW w:w="559" w:type="pct"/>
            <w:tcBorders>
              <w:top w:val="single" w:sz="12" w:space="0" w:color="auto"/>
            </w:tcBorders>
            <w:hideMark/>
          </w:tcPr>
          <w:p w14:paraId="346A80A5" w14:textId="0DADE30E" w:rsidR="00EE1C86" w:rsidRDefault="00BA3F64" w:rsidP="007446BC">
            <w:pPr>
              <w:jc w:val="center"/>
              <w:rPr>
                <w:color w:val="000000"/>
              </w:rPr>
            </w:pPr>
            <w:r>
              <w:t>0.725</w:t>
            </w:r>
            <w:r w:rsidR="00EE1C86" w:rsidRPr="00B71BB7">
              <w:rPr>
                <w:lang w:val="sr-Cyrl-RS"/>
              </w:rPr>
              <w:t xml:space="preserve">                                                                                                 </w:t>
            </w:r>
          </w:p>
        </w:tc>
        <w:tc>
          <w:tcPr>
            <w:tcW w:w="566" w:type="pct"/>
            <w:tcBorders>
              <w:top w:val="single" w:sz="12" w:space="0" w:color="auto"/>
            </w:tcBorders>
            <w:hideMark/>
          </w:tcPr>
          <w:p w14:paraId="74D61A72" w14:textId="462C22F4" w:rsidR="00EE1C86" w:rsidRPr="00BA3F64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0.</w:t>
            </w:r>
            <w:r w:rsidR="00BA3F64">
              <w:rPr>
                <w:color w:val="000000"/>
                <w:lang w:val="en-US"/>
              </w:rPr>
              <w:t>505</w:t>
            </w:r>
          </w:p>
        </w:tc>
        <w:tc>
          <w:tcPr>
            <w:tcW w:w="559" w:type="pct"/>
            <w:tcBorders>
              <w:top w:val="single" w:sz="12" w:space="0" w:color="auto"/>
            </w:tcBorders>
            <w:hideMark/>
          </w:tcPr>
          <w:p w14:paraId="54C185D1" w14:textId="1303D488" w:rsidR="00EE1C86" w:rsidRDefault="00BA3F64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3E21DA">
              <w:rPr>
                <w:color w:val="000000"/>
              </w:rPr>
              <w:t>772</w:t>
            </w:r>
          </w:p>
        </w:tc>
        <w:tc>
          <w:tcPr>
            <w:tcW w:w="754" w:type="pct"/>
            <w:tcBorders>
              <w:top w:val="single" w:sz="12" w:space="0" w:color="auto"/>
            </w:tcBorders>
            <w:hideMark/>
          </w:tcPr>
          <w:p w14:paraId="1F378D40" w14:textId="64F694BF" w:rsidR="00EE1C86" w:rsidRPr="00272987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0.</w:t>
            </w:r>
            <w:r w:rsidR="00272987">
              <w:rPr>
                <w:color w:val="000000"/>
                <w:lang w:val="en-US"/>
              </w:rPr>
              <w:t>331</w:t>
            </w:r>
          </w:p>
        </w:tc>
      </w:tr>
    </w:tbl>
    <w:p w14:paraId="68A528BA" w14:textId="082D8300" w:rsidR="00855AAE" w:rsidRPr="00B71B3A" w:rsidRDefault="005758C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 ниску вредност </w:t>
      </w:r>
      <w:r w:rsidR="00776964">
        <w:rPr>
          <w:lang w:val="sr-Cyrl-RS"/>
        </w:rPr>
        <w:t>просека утиче велики број радова који ј</w:t>
      </w:r>
      <w:r w:rsidR="00BD20EF">
        <w:rPr>
          <w:lang w:val="sr-Cyrl-RS"/>
        </w:rPr>
        <w:t>е</w:t>
      </w:r>
      <w:r w:rsidR="00776964">
        <w:rPr>
          <w:lang w:val="sr-Cyrl-RS"/>
        </w:rPr>
        <w:t xml:space="preserve"> написан у сарадњи са коауторима ван Универзитета у Београду</w:t>
      </w:r>
      <w:r w:rsidR="00BD20EF">
        <w:rPr>
          <w:lang w:val="sr-Cyrl-RS"/>
        </w:rPr>
        <w:t>.</w:t>
      </w:r>
    </w:p>
    <w:p w14:paraId="02BF3D54" w14:textId="56BDB41D" w:rsidR="007A0655" w:rsidRDefault="002C35F0" w:rsidP="005C6F2A">
      <w:pPr>
        <w:pStyle w:val="IInivonaslova-Potpoglavlje"/>
        <w:rPr>
          <w:lang w:val="sr-Cyrl-RS"/>
        </w:rPr>
      </w:pPr>
      <w:bookmarkStart w:id="19" w:name="_Toc30162327"/>
      <w:bookmarkStart w:id="20" w:name="_Toc30247753"/>
      <w:r>
        <w:rPr>
          <w:lang w:val="sr-Cyrl-RS"/>
        </w:rPr>
        <w:t>Ко су најпродуктивнији научници из области рачунарства и ком факултету и катедри припадају?</w:t>
      </w:r>
      <w:bookmarkEnd w:id="19"/>
      <w:bookmarkEnd w:id="20"/>
    </w:p>
    <w:p w14:paraId="7DA06B7F" w14:textId="7874E9F1" w:rsidR="007A0655" w:rsidRPr="00B552FF" w:rsidRDefault="009827D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Најпродуктивнији научници се налазе </w:t>
      </w:r>
      <w:r w:rsidR="000A566F">
        <w:rPr>
          <w:lang w:val="sr-Cyrl-RS"/>
        </w:rPr>
        <w:t>рангирањем</w:t>
      </w:r>
      <w:r>
        <w:rPr>
          <w:lang w:val="sr-Cyrl-RS"/>
        </w:rPr>
        <w:t xml:space="preserve"> укупног броја радова сваког аутора</w:t>
      </w:r>
      <w:r w:rsidR="001A65D3">
        <w:rPr>
          <w:lang w:val="sr-Cyrl-RS"/>
        </w:rPr>
        <w:t>, укључујући и радове које су аутори сами писали или на којима су сарађивали са коауторима који се не разматрају</w:t>
      </w:r>
      <w:r>
        <w:rPr>
          <w:lang w:val="sr-Cyrl-RS"/>
        </w:rPr>
        <w:t xml:space="preserve"> </w:t>
      </w:r>
      <w:r w:rsidR="00DF743D">
        <w:rPr>
          <w:lang w:val="sr-Cyrl-RS"/>
        </w:rPr>
        <w:t>приликом креирања мреже.</w:t>
      </w:r>
    </w:p>
    <w:p w14:paraId="1508AD40" w14:textId="1A3FE091" w:rsidR="00DA6A7D" w:rsidRDefault="005C014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Табела десет најпродуктивнијих научника, као и њихов укупан број радова и идентификатор катедре и факултета којем припадају, </w:t>
      </w:r>
      <w:r w:rsidR="00D07472">
        <w:rPr>
          <w:lang w:val="sr-Cyrl-RS"/>
        </w:rPr>
        <w:t>приказана је</w:t>
      </w:r>
      <w:r>
        <w:rPr>
          <w:lang w:val="sr-Cyrl-RS"/>
        </w:rPr>
        <w:t xml:space="preserve"> у </w:t>
      </w:r>
      <w:r w:rsidR="00D07472">
        <w:rPr>
          <w:lang w:val="sr-Cyrl-RS"/>
        </w:rPr>
        <w:t>наставку</w:t>
      </w:r>
      <w:r>
        <w:rPr>
          <w:lang w:val="sr-Cyrl-RS"/>
        </w:rPr>
        <w:t>:</w:t>
      </w:r>
    </w:p>
    <w:tbl>
      <w:tblPr>
        <w:tblStyle w:val="TableGrid"/>
        <w:tblW w:w="5127" w:type="pct"/>
        <w:tblLook w:val="04A0" w:firstRow="1" w:lastRow="0" w:firstColumn="1" w:lastColumn="0" w:noHBand="0" w:noVBand="1"/>
      </w:tblPr>
      <w:tblGrid>
        <w:gridCol w:w="4740"/>
        <w:gridCol w:w="2682"/>
        <w:gridCol w:w="2682"/>
      </w:tblGrid>
      <w:tr w:rsidR="00C0511D" w14:paraId="273D6BCF" w14:textId="7F181D09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1579DF" w14:textId="77777777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Author</w:t>
            </w:r>
          </w:p>
        </w:tc>
        <w:tc>
          <w:tcPr>
            <w:tcW w:w="1327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67F11848" w14:textId="77777777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  <w:lang w:val="en-US"/>
              </w:rPr>
              <w:t>Department</w:t>
            </w:r>
          </w:p>
        </w:tc>
        <w:tc>
          <w:tcPr>
            <w:tcW w:w="1327" w:type="pct"/>
            <w:tcBorders>
              <w:left w:val="single" w:sz="12" w:space="0" w:color="auto"/>
              <w:bottom w:val="single" w:sz="12" w:space="0" w:color="auto"/>
            </w:tcBorders>
          </w:tcPr>
          <w:p w14:paraId="5B1ED309" w14:textId="2E3FDE7A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  <w:lang w:val="en-US"/>
              </w:rPr>
            </w:pPr>
            <w:r>
              <w:rPr>
                <w:b/>
                <w:bCs/>
                <w:i/>
                <w:iCs/>
                <w:color w:val="000000"/>
              </w:rPr>
              <w:t>Number of papers</w:t>
            </w:r>
          </w:p>
        </w:tc>
      </w:tr>
      <w:tr w:rsidR="00C0511D" w14:paraId="376185D1" w14:textId="5B4F1015" w:rsidTr="00C0511D">
        <w:trPr>
          <w:trHeight w:val="227"/>
        </w:trPr>
        <w:tc>
          <w:tcPr>
            <w:tcW w:w="234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hideMark/>
          </w:tcPr>
          <w:p w14:paraId="74375204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Владан Девеџиж</w:t>
            </w:r>
          </w:p>
        </w:tc>
        <w:tc>
          <w:tcPr>
            <w:tcW w:w="1327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09525A5E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7" w:type="pct"/>
            <w:tcBorders>
              <w:top w:val="single" w:sz="12" w:space="0" w:color="auto"/>
              <w:left w:val="single" w:sz="12" w:space="0" w:color="auto"/>
            </w:tcBorders>
          </w:tcPr>
          <w:p w14:paraId="0328E4AD" w14:textId="6346ACE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</w:t>
            </w:r>
          </w:p>
        </w:tc>
      </w:tr>
      <w:tr w:rsidR="00C0511D" w14:paraId="591A0681" w14:textId="0D53C955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3B6BFEA1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Јелена Јовановић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914414D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625F858A" w14:textId="29634DA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</w:tr>
      <w:tr w:rsidR="00C0511D" w14:paraId="4EA2988E" w14:textId="1C1E4A2D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65F02FE0" w14:textId="2D69582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Сања Вранеш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4A698F13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11072B1" w14:textId="61A669DD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</w:tr>
      <w:tr w:rsidR="00C0511D" w14:paraId="1BF8FFE0" w14:textId="76B5CA55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363F284C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Душан Старчевић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2FF9C4A0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37201EDB" w14:textId="4838229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</w:tr>
      <w:tr w:rsidR="00C0511D" w14:paraId="7F5D547F" w14:textId="12804E68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65D17C9D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Мило Томашевић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0A68587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F4C9BBC" w14:textId="2C93FCD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</w:tr>
      <w:tr w:rsidR="00C0511D" w14:paraId="679C1061" w14:textId="4F7B2E5C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482F6ED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Мирослав Миновић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5EBBD9B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43AE573D" w14:textId="44583D04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</w:tr>
      <w:tr w:rsidR="00C0511D" w14:paraId="0149C6C6" w14:textId="3B7DDC6F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07972639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Милош Миловановић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4CA21699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667E6C82" w14:textId="0829AC0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</w:tr>
      <w:tr w:rsidR="00C0511D" w14:paraId="588522B1" w14:textId="29EE402F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7808BCB3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Предраг Јаничић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023C25DC" w14:textId="6B5B914A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34210A64" w14:textId="41B95FC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</w:tr>
      <w:tr w:rsidR="00C0511D" w14:paraId="2E652F7A" w14:textId="1500DC78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7983FCC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Бошко Николић 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578542EC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D16A6FB" w14:textId="7F9B7FC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</w:tr>
      <w:tr w:rsidR="00C0511D" w14:paraId="422F3E40" w14:textId="05002332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44DB6B5A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Зоран Јовановић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0B245DF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7152EA10" w14:textId="0B82ABA6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</w:tr>
    </w:tbl>
    <w:p w14:paraId="73FD04FC" w14:textId="77777777" w:rsidR="007D39CD" w:rsidRPr="00B552FF" w:rsidRDefault="007D39CD" w:rsidP="005C6F2A">
      <w:pPr>
        <w:pStyle w:val="Osnovnitekst"/>
        <w:spacing w:line="240" w:lineRule="auto"/>
        <w:rPr>
          <w:lang w:val="sr-Cyrl-RS"/>
        </w:rPr>
      </w:pPr>
    </w:p>
    <w:p w14:paraId="1E10BA13" w14:textId="77777777" w:rsidR="007A0655" w:rsidRDefault="007A0655" w:rsidP="005C6F2A">
      <w:pPr>
        <w:pStyle w:val="Osnovnitekst"/>
        <w:spacing w:line="240" w:lineRule="auto"/>
        <w:rPr>
          <w:lang w:val="sr-Cyrl-RS"/>
        </w:rPr>
      </w:pPr>
    </w:p>
    <w:p w14:paraId="594AB142" w14:textId="0E42DD6B" w:rsidR="007A0655" w:rsidRDefault="002C35F0" w:rsidP="005C6F2A">
      <w:pPr>
        <w:pStyle w:val="IInivonaslova-Potpoglavlje"/>
        <w:rPr>
          <w:lang w:val="sr-Cyrl-RS"/>
        </w:rPr>
      </w:pPr>
      <w:bookmarkStart w:id="21" w:name="_Toc30162328"/>
      <w:bookmarkStart w:id="22" w:name="_Toc30247754"/>
      <w:r>
        <w:rPr>
          <w:lang w:val="sr-Cyrl-RS"/>
        </w:rPr>
        <w:lastRenderedPageBreak/>
        <w:t>Које катедре и факултети су најпродуктивнији посматрајући засебно научну продукцију у часописима и на конференцијама?</w:t>
      </w:r>
      <w:bookmarkEnd w:id="21"/>
      <w:bookmarkEnd w:id="22"/>
    </w:p>
    <w:p w14:paraId="39773FB2" w14:textId="7C59400C" w:rsidR="006479AF" w:rsidRPr="00C144BE" w:rsidRDefault="00C144BE" w:rsidP="0043632B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наставку </w:t>
      </w:r>
      <w:r w:rsidR="00A23B86">
        <w:rPr>
          <w:lang w:val="sr-Cyrl-RS"/>
        </w:rPr>
        <w:t>је дата</w:t>
      </w:r>
      <w:r>
        <w:rPr>
          <w:lang w:val="sr-Cyrl-RS"/>
        </w:rPr>
        <w:t xml:space="preserve"> табел</w:t>
      </w:r>
      <w:r w:rsidR="00A23B86">
        <w:rPr>
          <w:lang w:val="sr-Cyrl-RS"/>
        </w:rPr>
        <w:t>а</w:t>
      </w:r>
      <w:r>
        <w:rPr>
          <w:lang w:val="sr-Cyrl-RS"/>
        </w:rPr>
        <w:t xml:space="preserve"> са </w:t>
      </w:r>
      <w:r w:rsidR="0043632B">
        <w:rPr>
          <w:lang w:val="sr-Cyrl-RS"/>
        </w:rPr>
        <w:t>бројем радова по катедрама који су објављени у часописима, односно на конференцијама.</w:t>
      </w:r>
      <w:r w:rsidR="00FE6850">
        <w:rPr>
          <w:lang w:val="sr-Cyrl-RS"/>
        </w:rPr>
        <w:t xml:space="preserve"> 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3286"/>
        <w:gridCol w:w="3283"/>
        <w:gridCol w:w="3283"/>
      </w:tblGrid>
      <w:tr w:rsidR="00C0511D" w14:paraId="28EEC984" w14:textId="77777777" w:rsidTr="00C0511D">
        <w:trPr>
          <w:trHeight w:val="227"/>
        </w:trPr>
        <w:tc>
          <w:tcPr>
            <w:tcW w:w="1667" w:type="pct"/>
            <w:tcBorders>
              <w:bottom w:val="single" w:sz="12" w:space="0" w:color="auto"/>
              <w:right w:val="single" w:sz="12" w:space="0" w:color="auto"/>
            </w:tcBorders>
          </w:tcPr>
          <w:p w14:paraId="1DADB515" w14:textId="73613E6B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Department</w:t>
            </w:r>
          </w:p>
        </w:tc>
        <w:tc>
          <w:tcPr>
            <w:tcW w:w="1666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3FF61043" w14:textId="43DD090E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  <w:lang w:val="sr-Latn-RS"/>
              </w:rPr>
            </w:pPr>
            <w:r>
              <w:rPr>
                <w:b/>
                <w:bCs/>
                <w:i/>
                <w:iCs/>
                <w:color w:val="000000"/>
              </w:rPr>
              <w:t>Number of journals</w:t>
            </w:r>
          </w:p>
        </w:tc>
        <w:tc>
          <w:tcPr>
            <w:tcW w:w="166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4B779ABC" w14:textId="1794DDB6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conferences</w:t>
            </w:r>
          </w:p>
        </w:tc>
      </w:tr>
      <w:tr w:rsidR="00C0511D" w14:paraId="239D7C28" w14:textId="77777777" w:rsidTr="00C0511D">
        <w:trPr>
          <w:trHeight w:val="227"/>
        </w:trPr>
        <w:tc>
          <w:tcPr>
            <w:tcW w:w="1667" w:type="pct"/>
            <w:tcBorders>
              <w:top w:val="single" w:sz="12" w:space="0" w:color="auto"/>
              <w:right w:val="single" w:sz="12" w:space="0" w:color="auto"/>
            </w:tcBorders>
          </w:tcPr>
          <w:p w14:paraId="2C3A7D0F" w14:textId="74A47140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666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6BB595C8" w14:textId="1B4DD79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666" w:type="pc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</w:tcPr>
          <w:p w14:paraId="44197EEB" w14:textId="450A4D7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</w:tr>
      <w:tr w:rsidR="00C0511D" w14:paraId="349D6F74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A74D7DB" w14:textId="6399911E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6BB0D768" w14:textId="2221BE4F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23A61D6E" w14:textId="374A6024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</w:tr>
      <w:tr w:rsidR="00C0511D" w14:paraId="53DEA83B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058026EA" w14:textId="1561294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6C99653" w14:textId="71964F43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55922945" w14:textId="3B57085D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</w:tr>
      <w:tr w:rsidR="00C0511D" w14:paraId="1BB54436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E975121" w14:textId="4B78780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FE8D260" w14:textId="29183ECE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74111091" w14:textId="14E8B5F9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</w:tr>
      <w:tr w:rsidR="00C0511D" w14:paraId="41447078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0107E44" w14:textId="67A1A771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4067DE6" w14:textId="6A1A25D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166CFB5F" w14:textId="3E99D14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</w:tbl>
    <w:p w14:paraId="05B1C0F9" w14:textId="0B19A42D" w:rsidR="007A0655" w:rsidRDefault="002C35F0" w:rsidP="005C6F2A">
      <w:pPr>
        <w:pStyle w:val="IInivonaslova-Potpoglavlje"/>
        <w:rPr>
          <w:lang w:val="sr-Cyrl-RS"/>
        </w:rPr>
      </w:pPr>
      <w:bookmarkStart w:id="23" w:name="_Toc30162329"/>
      <w:bookmarkStart w:id="24" w:name="_Toc30247755"/>
      <w:r>
        <w:rPr>
          <w:lang w:val="sr-Cyrl-RS"/>
        </w:rPr>
        <w:t>Које заједнице или научноистраживачке групе се могу уочити приликом анализе мреже?</w:t>
      </w:r>
      <w:bookmarkEnd w:id="23"/>
      <w:bookmarkEnd w:id="24"/>
    </w:p>
    <w:p w14:paraId="7B0B0F31" w14:textId="7F1869BD" w:rsidR="00893071" w:rsidRDefault="001F1CBF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Заједнице можемо уочити посматрањем слике </w:t>
      </w:r>
      <w:r>
        <w:rPr>
          <w:i/>
          <w:iCs/>
          <w:lang w:val="en-GB"/>
        </w:rPr>
        <w:t>authors</w:t>
      </w:r>
      <w:r w:rsidRPr="001F1CBF">
        <w:rPr>
          <w:i/>
          <w:iCs/>
          <w:lang w:val="sr-Cyrl-RS"/>
        </w:rPr>
        <w:t>_</w:t>
      </w:r>
      <w:r>
        <w:rPr>
          <w:i/>
          <w:iCs/>
          <w:lang w:val="en-GB"/>
        </w:rPr>
        <w:t>all</w:t>
      </w:r>
      <w:r w:rsidRPr="001F1CBF">
        <w:rPr>
          <w:i/>
          <w:iCs/>
          <w:lang w:val="sr-Cyrl-RS"/>
        </w:rPr>
        <w:t>.</w:t>
      </w:r>
      <w:r>
        <w:rPr>
          <w:i/>
          <w:iCs/>
          <w:lang w:val="en-GB"/>
        </w:rPr>
        <w:t>png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из </w:t>
      </w:r>
      <w:r w:rsidR="00296916">
        <w:rPr>
          <w:lang w:val="sr-Cyrl-RS"/>
        </w:rPr>
        <w:t xml:space="preserve">фолдера </w:t>
      </w:r>
      <w:r w:rsidR="00296916">
        <w:rPr>
          <w:i/>
          <w:iCs/>
          <w:lang w:val="en-GB"/>
        </w:rPr>
        <w:t>images</w:t>
      </w:r>
      <w:r w:rsidR="00D833CA">
        <w:rPr>
          <w:i/>
          <w:iCs/>
          <w:lang w:val="sr-Cyrl-RS"/>
        </w:rPr>
        <w:t xml:space="preserve"> </w:t>
      </w:r>
      <w:r w:rsidR="00D833CA">
        <w:rPr>
          <w:lang w:val="sr-Cyrl-RS"/>
        </w:rPr>
        <w:t xml:space="preserve">који је </w:t>
      </w:r>
      <w:r w:rsidR="00654515">
        <w:rPr>
          <w:lang w:val="sr-Cyrl-RS"/>
        </w:rPr>
        <w:t>приложен</w:t>
      </w:r>
      <w:r w:rsidR="00D833CA">
        <w:rPr>
          <w:lang w:val="sr-Cyrl-RS"/>
        </w:rPr>
        <w:t xml:space="preserve"> уз </w:t>
      </w:r>
      <w:r w:rsidR="00654515">
        <w:rPr>
          <w:lang w:val="sr-Cyrl-RS"/>
        </w:rPr>
        <w:t>овај извештај. У овој мрежи постој</w:t>
      </w:r>
      <w:r w:rsidR="00E55936">
        <w:rPr>
          <w:lang w:val="sr-Cyrl-RS"/>
        </w:rPr>
        <w:t>и</w:t>
      </w:r>
      <w:r w:rsidR="00D833CA">
        <w:rPr>
          <w:lang w:val="sr-Cyrl-RS"/>
        </w:rPr>
        <w:t xml:space="preserve"> </w:t>
      </w:r>
      <w:r w:rsidR="00034C8A">
        <w:rPr>
          <w:lang w:val="sr-Cyrl-RS"/>
        </w:rPr>
        <w:t xml:space="preserve">6 </w:t>
      </w:r>
      <w:r w:rsidR="00893071">
        <w:rPr>
          <w:lang w:val="sr-Cyrl-RS"/>
        </w:rPr>
        <w:t>заједница:</w:t>
      </w:r>
    </w:p>
    <w:p w14:paraId="3915267D" w14:textId="77777777" w:rsidR="00506725" w:rsidRDefault="00893071" w:rsidP="0089307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Заједница </w:t>
      </w:r>
      <w:r w:rsidR="00506725">
        <w:rPr>
          <w:lang w:val="sr-Cyrl-RS"/>
        </w:rPr>
        <w:t>аутора са Електротехничког факултета (комуна љубичасте боје)</w:t>
      </w:r>
    </w:p>
    <w:p w14:paraId="0F44BF37" w14:textId="0757268E" w:rsidR="007A0655" w:rsidRPr="00B552FF" w:rsidRDefault="00610AAA" w:rsidP="0089307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Прва з</w:t>
      </w:r>
      <w:r w:rsidR="00506725">
        <w:rPr>
          <w:lang w:val="sr-Cyrl-RS"/>
        </w:rPr>
        <w:t>аједница</w:t>
      </w:r>
      <w:r w:rsidR="00D833CA">
        <w:rPr>
          <w:lang w:val="sr-Cyrl-RS"/>
        </w:rPr>
        <w:t xml:space="preserve"> </w:t>
      </w:r>
      <w:r w:rsidR="00BA6A39">
        <w:rPr>
          <w:lang w:val="sr-Cyrl-RS"/>
        </w:rPr>
        <w:t xml:space="preserve">аутора са </w:t>
      </w:r>
      <w:r w:rsidR="00A931EA">
        <w:rPr>
          <w:lang w:val="sr-Cyrl-RS"/>
        </w:rPr>
        <w:t xml:space="preserve">СИ катедре </w:t>
      </w:r>
      <w:r w:rsidR="006E4767">
        <w:rPr>
          <w:lang w:val="sr-Cyrl-RS"/>
        </w:rPr>
        <w:t xml:space="preserve">Факултета Организационих Наука </w:t>
      </w:r>
      <w:r>
        <w:rPr>
          <w:lang w:val="sr-Cyrl-RS"/>
        </w:rPr>
        <w:t>(комуна</w:t>
      </w:r>
      <w:r w:rsidR="00527ADF">
        <w:rPr>
          <w:lang w:val="sr-Cyrl-RS"/>
        </w:rPr>
        <w:t xml:space="preserve"> </w:t>
      </w:r>
      <w:r w:rsidR="00F772B6">
        <w:rPr>
          <w:lang w:val="sr-Cyrl-RS"/>
        </w:rPr>
        <w:t>светло наранџасте боје)</w:t>
      </w:r>
    </w:p>
    <w:p w14:paraId="61437865" w14:textId="50C291DE" w:rsidR="00F772B6" w:rsidRPr="00D833CA" w:rsidRDefault="00F772B6" w:rsidP="00F772B6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Друга заједница аутора са СИ катедре Факултета Организационих Наука (комуна </w:t>
      </w:r>
      <w:r w:rsidR="0094432E">
        <w:rPr>
          <w:lang w:val="sr-Cyrl-RS"/>
        </w:rPr>
        <w:t>црвене</w:t>
      </w:r>
      <w:r>
        <w:rPr>
          <w:lang w:val="sr-Cyrl-RS"/>
        </w:rPr>
        <w:t xml:space="preserve"> боје)</w:t>
      </w:r>
    </w:p>
    <w:p w14:paraId="3FD5013A" w14:textId="4A7004FC" w:rsidR="00C86051" w:rsidRPr="00D833CA" w:rsidRDefault="00C86051" w:rsidP="00C8605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Заједница аутора са ИТ катедре Факултета Организационих Наука (комуна наранџасте боје)</w:t>
      </w:r>
    </w:p>
    <w:p w14:paraId="5567AB80" w14:textId="63ED5152" w:rsidR="00745903" w:rsidRDefault="00F778DC" w:rsidP="00745903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З</w:t>
      </w:r>
      <w:r w:rsidR="00745903">
        <w:rPr>
          <w:lang w:val="sr-Cyrl-RS"/>
        </w:rPr>
        <w:t xml:space="preserve">аједница аутора са ИС катедре Факултета Организационих Наука (комуна </w:t>
      </w:r>
      <w:r w:rsidR="007572FA">
        <w:rPr>
          <w:lang w:val="sr-Cyrl-RS"/>
        </w:rPr>
        <w:t xml:space="preserve">плаве </w:t>
      </w:r>
      <w:r w:rsidR="00745903">
        <w:rPr>
          <w:lang w:val="sr-Cyrl-RS"/>
        </w:rPr>
        <w:t>боје)</w:t>
      </w:r>
    </w:p>
    <w:p w14:paraId="3CE76F65" w14:textId="4FC9AC39" w:rsidR="00946F88" w:rsidRDefault="00946F88" w:rsidP="00946F88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Заједница аутора са Математичког Факултета (комуна </w:t>
      </w:r>
      <w:r w:rsidR="00E55936">
        <w:rPr>
          <w:lang w:val="sr-Cyrl-RS"/>
        </w:rPr>
        <w:t>зелене</w:t>
      </w:r>
      <w:r>
        <w:rPr>
          <w:lang w:val="sr-Cyrl-RS"/>
        </w:rPr>
        <w:t xml:space="preserve"> боје)</w:t>
      </w:r>
    </w:p>
    <w:p w14:paraId="68970BEF" w14:textId="2D1EFE98" w:rsidR="007A0655" w:rsidRPr="00504755" w:rsidRDefault="00946F88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Чворови који</w:t>
      </w:r>
      <w:r w:rsidR="00A36990">
        <w:rPr>
          <w:lang w:val="sr-Cyrl-RS"/>
        </w:rPr>
        <w:t xml:space="preserve"> не припадају ниједној комуни су уг</w:t>
      </w:r>
      <w:r w:rsidR="003D33C7">
        <w:rPr>
          <w:lang w:val="sr-Cyrl-RS"/>
        </w:rPr>
        <w:t>л</w:t>
      </w:r>
      <w:r w:rsidR="00A36990">
        <w:rPr>
          <w:lang w:val="sr-Cyrl-RS"/>
        </w:rPr>
        <w:t>авном сиве боје на графу</w:t>
      </w:r>
      <w:r w:rsidR="00E55936">
        <w:rPr>
          <w:lang w:val="sr-Cyrl-RS"/>
        </w:rPr>
        <w:t xml:space="preserve"> и немају ниједну везу са другим чворовима у графу.</w:t>
      </w:r>
    </w:p>
    <w:p w14:paraId="7DCC10ED" w14:textId="4FC5598D" w:rsidR="007A0655" w:rsidRDefault="002C35F0" w:rsidP="005C6F2A">
      <w:pPr>
        <w:pStyle w:val="IInivonaslova-Potpoglavlje"/>
        <w:rPr>
          <w:lang w:val="sr-Cyrl-RS"/>
        </w:rPr>
      </w:pPr>
      <w:bookmarkStart w:id="25" w:name="_Toc30162330"/>
      <w:bookmarkStart w:id="26" w:name="_Toc30247756"/>
      <w:r>
        <w:rPr>
          <w:lang w:val="sr-Cyrl-RS"/>
        </w:rPr>
        <w:t xml:space="preserve">У којој мери аутори имају тенденцију </w:t>
      </w:r>
      <w:r w:rsidR="00A92617">
        <w:rPr>
          <w:lang w:val="sr-Cyrl-RS"/>
        </w:rPr>
        <w:t>да пишу публикације са истим коауторима?</w:t>
      </w:r>
      <w:bookmarkEnd w:id="25"/>
      <w:bookmarkEnd w:id="26"/>
    </w:p>
    <w:p w14:paraId="45407527" w14:textId="379D69B4" w:rsidR="00C867AD" w:rsidRDefault="0000188C" w:rsidP="00C867AD">
      <w:pPr>
        <w:pStyle w:val="Osnovnitekst"/>
        <w:spacing w:line="240" w:lineRule="auto"/>
        <w:rPr>
          <w:lang w:val="sr-Cyrl-RS"/>
        </w:rPr>
      </w:pPr>
      <w:r>
        <w:rPr>
          <w:i/>
          <w:lang w:val="en-US"/>
        </w:rPr>
        <w:t>Average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weighted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degree</w:t>
      </w:r>
      <w:r w:rsidRPr="00504755">
        <w:rPr>
          <w:lang w:val="sr-Cyrl-RS"/>
        </w:rPr>
        <w:t xml:space="preserve"> </w:t>
      </w:r>
      <w:r>
        <w:rPr>
          <w:lang w:val="sr-Cyrl-RS"/>
        </w:rPr>
        <w:t xml:space="preserve">је просечна сума грана једног чвора. То је </w:t>
      </w:r>
      <w:r w:rsidR="00C867AD">
        <w:rPr>
          <w:lang w:val="sr-Cyrl-RS"/>
        </w:rPr>
        <w:t xml:space="preserve">у суштини просечан број сарадњи који посматрани аутор остварује. </w:t>
      </w:r>
    </w:p>
    <w:p w14:paraId="79601876" w14:textId="4D27D1F9" w:rsidR="00C867AD" w:rsidRDefault="00C867AD" w:rsidP="00C867AD">
      <w:pPr>
        <w:pStyle w:val="Osnovnitekst"/>
        <w:spacing w:line="240" w:lineRule="auto"/>
        <w:rPr>
          <w:lang w:val="sr-Cyrl-RS"/>
        </w:rPr>
      </w:pPr>
      <w:r w:rsidRPr="00C867AD">
        <w:rPr>
          <w:i/>
          <w:lang w:val="en-US"/>
        </w:rPr>
        <w:t>Average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degree</w:t>
      </w:r>
      <w:r w:rsidRPr="00504755">
        <w:rPr>
          <w:lang w:val="sr-Cyrl-RS"/>
        </w:rPr>
        <w:t xml:space="preserve"> </w:t>
      </w:r>
      <w:r>
        <w:rPr>
          <w:lang w:val="sr-Cyrl-RS"/>
        </w:rPr>
        <w:t>је просечан број грана једног чвора односно просечан број сарадника које посматрани аутор има.</w:t>
      </w:r>
    </w:p>
    <w:p w14:paraId="15A3AF2C" w14:textId="6580B20C" w:rsidR="00847D21" w:rsidRDefault="00C867AD" w:rsidP="00EC04DA">
      <w:pPr>
        <w:pStyle w:val="Osnovnitekst"/>
        <w:spacing w:line="240" w:lineRule="auto"/>
        <w:rPr>
          <w:lang w:val="en-US"/>
        </w:rPr>
      </w:pPr>
      <w:r>
        <w:rPr>
          <w:lang w:val="sr-Cyrl-RS"/>
        </w:rPr>
        <w:t xml:space="preserve">На основу количника ова два податка добијамо информацију о томе колико у просеку аутор има сарадњи са </w:t>
      </w:r>
      <w:r w:rsidR="00FE3FF9">
        <w:rPr>
          <w:lang w:val="sr-Cyrl-RS"/>
        </w:rPr>
        <w:t>неким другим аутором. У конкретном примеру би то било</w:t>
      </w:r>
      <w:r w:rsidR="000D1F62">
        <w:rPr>
          <w:lang w:val="en-US"/>
        </w:rPr>
        <w:t>:</w:t>
      </w:r>
    </w:p>
    <w:p w14:paraId="079F65C2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p w14:paraId="47A9F9B4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p w14:paraId="68B321EA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0D1F62" w14:paraId="7DF8D226" w14:textId="77777777" w:rsidTr="00D721D9">
        <w:trPr>
          <w:trHeight w:val="170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55583A4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  <w:lang w:val="sr-Latn-RS"/>
              </w:rPr>
            </w:pPr>
            <w:r>
              <w:rPr>
                <w:b/>
                <w:bCs/>
                <w:i/>
                <w:iCs/>
                <w:color w:val="000000"/>
              </w:rPr>
              <w:lastRenderedPageBreak/>
              <w:t>Network ID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A7F5CF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degree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28DC7C3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weighted degree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55B35" w14:textId="64F1ABCD" w:rsidR="000D1F62" w:rsidRDefault="00F46AB0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Average </w:t>
            </w:r>
            <w:r w:rsidR="008F4324">
              <w:rPr>
                <w:b/>
                <w:bCs/>
                <w:i/>
                <w:iCs/>
                <w:color w:val="000000"/>
              </w:rPr>
              <w:t xml:space="preserve">number of </w:t>
            </w:r>
            <w:r>
              <w:rPr>
                <w:b/>
                <w:bCs/>
                <w:i/>
                <w:iCs/>
                <w:color w:val="000000"/>
              </w:rPr>
              <w:t>collaboration</w:t>
            </w:r>
            <w:r w:rsidR="008F4324">
              <w:rPr>
                <w:b/>
                <w:bCs/>
                <w:i/>
                <w:iCs/>
                <w:color w:val="000000"/>
              </w:rPr>
              <w:t>s</w:t>
            </w:r>
            <w:r>
              <w:rPr>
                <w:b/>
                <w:bCs/>
                <w:i/>
                <w:iCs/>
                <w:color w:val="000000"/>
              </w:rPr>
              <w:t xml:space="preserve"> with the same </w:t>
            </w:r>
            <w:r w:rsidR="008F4324">
              <w:rPr>
                <w:b/>
                <w:bCs/>
                <w:i/>
                <w:iCs/>
                <w:color w:val="000000"/>
              </w:rPr>
              <w:t>coauthor</w:t>
            </w:r>
            <w:r w:rsidR="007361C7">
              <w:rPr>
                <w:b/>
                <w:bCs/>
                <w:i/>
                <w:iCs/>
                <w:color w:val="000000"/>
              </w:rPr>
              <w:t>s</w:t>
            </w:r>
            <w:r w:rsidR="000D1F62">
              <w:rPr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B61380" w14:paraId="16E588E3" w14:textId="77777777" w:rsidTr="00D721D9">
        <w:trPr>
          <w:trHeight w:val="170"/>
        </w:trPr>
        <w:tc>
          <w:tcPr>
            <w:tcW w:w="1250" w:type="pct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DA2EA19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FBA94E" w14:textId="02A33D13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3.49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9B0894" w14:textId="58277720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10.31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4D753" w14:textId="35639E4C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</w:tr>
      <w:tr w:rsidR="00B61380" w14:paraId="1FE02C57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EC117FF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C27FEE" w14:textId="6092F59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6.20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B2B5AF" w14:textId="5D1037CB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12.30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0EDD0" w14:textId="7C66757C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1.98</w:t>
            </w:r>
          </w:p>
        </w:tc>
      </w:tr>
      <w:tr w:rsidR="00B61380" w14:paraId="681B3253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611CF1B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4434648" w14:textId="3E2AAD7B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EBFB38" w14:textId="7FE18969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15.05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15C9F" w14:textId="57D49A4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5.57</w:t>
            </w:r>
          </w:p>
        </w:tc>
      </w:tr>
      <w:tr w:rsidR="00B61380" w14:paraId="68046997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6668FF0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ACD8B5" w14:textId="50E052F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2.44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D026E99" w14:textId="3D3A0B1D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5.33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9AB11" w14:textId="1D643979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2.18</w:t>
            </w:r>
          </w:p>
        </w:tc>
      </w:tr>
      <w:tr w:rsidR="00B61380" w14:paraId="5E5A5C79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3AB76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E59880" w14:textId="26AB1CD6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1.46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31816AF" w14:textId="36872164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16.18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AE32F" w14:textId="48C0266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11.12</w:t>
            </w:r>
          </w:p>
        </w:tc>
      </w:tr>
      <w:tr w:rsidR="00B61380" w14:paraId="24FEDFB6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9A69BE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D78B6A" w14:textId="0C05598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3.39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10C6934" w14:textId="22A0DF02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24.92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CC7EE" w14:textId="367A08A1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7.36</w:t>
            </w:r>
          </w:p>
        </w:tc>
      </w:tr>
      <w:tr w:rsidR="00B61380" w14:paraId="204FBEE1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D91252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A0BF64" w14:textId="4679EEEF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BDB0C82" w14:textId="2267F81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BC55F" w14:textId="242ABB94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2.22</w:t>
            </w:r>
          </w:p>
        </w:tc>
      </w:tr>
      <w:tr w:rsidR="00B61380" w14:paraId="2C9A0BF3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5A90C3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JOURNALS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3704634" w14:textId="1C6A3930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28.17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423006" w14:textId="28DFCA9F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32.80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94F0A" w14:textId="6A08B1A6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1.16</w:t>
            </w:r>
          </w:p>
        </w:tc>
      </w:tr>
    </w:tbl>
    <w:p w14:paraId="2DC9D757" w14:textId="5FAE9C73" w:rsidR="00F46AB0" w:rsidRPr="00C3684D" w:rsidRDefault="00F46AB0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Може се уочити да највећу вредност </w:t>
      </w:r>
      <w:r w:rsidR="0031048A">
        <w:rPr>
          <w:lang w:val="sr-Cyrl-RS"/>
        </w:rPr>
        <w:t xml:space="preserve">има катедра </w:t>
      </w:r>
      <w:r w:rsidR="0031048A">
        <w:rPr>
          <w:lang w:val="en-US"/>
        </w:rPr>
        <w:t>FON</w:t>
      </w:r>
      <w:r w:rsidR="0031048A" w:rsidRPr="008F4324">
        <w:rPr>
          <w:lang w:val="sr-Cyrl-RS"/>
        </w:rPr>
        <w:t>_</w:t>
      </w:r>
      <w:r w:rsidR="0031048A">
        <w:rPr>
          <w:lang w:val="en-US"/>
        </w:rPr>
        <w:t>IT</w:t>
      </w:r>
      <w:r w:rsidR="00C3684D">
        <w:rPr>
          <w:lang w:val="en-US"/>
        </w:rPr>
        <w:t xml:space="preserve"> (11.1216495)</w:t>
      </w:r>
      <w:r w:rsidR="00C3684D">
        <w:rPr>
          <w:lang w:val="sr-Cyrl-RS"/>
        </w:rPr>
        <w:t>. То значи да један аутор са те катедре у просеку има око једанаест сарадњи са истим аутором.</w:t>
      </w:r>
    </w:p>
    <w:p w14:paraId="19D59669" w14:textId="3CC03EA4" w:rsidR="007A0655" w:rsidRDefault="00A92617" w:rsidP="005C6F2A">
      <w:pPr>
        <w:pStyle w:val="IInivonaslova-Potpoglavlje"/>
        <w:rPr>
          <w:lang w:val="sr-Cyrl-RS"/>
        </w:rPr>
      </w:pPr>
      <w:bookmarkStart w:id="27" w:name="_Toc30162331"/>
      <w:bookmarkStart w:id="28" w:name="_Toc30247757"/>
      <w:r>
        <w:rPr>
          <w:lang w:val="sr-Cyrl-RS"/>
        </w:rPr>
        <w:t xml:space="preserve">Који аутори представљају </w:t>
      </w:r>
      <w:r w:rsidR="008F610B">
        <w:rPr>
          <w:lang w:val="sr-Cyrl-RS"/>
        </w:rPr>
        <w:t>центре окупљања у оквиру својих катедри и факултета?</w:t>
      </w:r>
      <w:bookmarkEnd w:id="27"/>
      <w:bookmarkEnd w:id="28"/>
    </w:p>
    <w:p w14:paraId="222C4F83" w14:textId="13B1ED6F" w:rsidR="00430393" w:rsidRPr="00430393" w:rsidRDefault="00430393" w:rsidP="00EC04D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који представљају центре окупљања одређени су на основу </w:t>
      </w:r>
      <w:r w:rsidR="00242FBC">
        <w:rPr>
          <w:lang w:val="sr-Cyrl-RS"/>
        </w:rPr>
        <w:t xml:space="preserve">централности по степену у мрежи свих аутора. Приказана су три аутора по катедри који </w:t>
      </w:r>
      <w:r w:rsidR="00761345">
        <w:rPr>
          <w:lang w:val="sr-Cyrl-RS"/>
        </w:rPr>
        <w:t>представљају центре окупљања</w:t>
      </w:r>
      <w:r w:rsidR="00242FBC">
        <w:rPr>
          <w:lang w:val="sr-Cyrl-RS"/>
        </w:rPr>
        <w:t>.</w:t>
      </w:r>
    </w:p>
    <w:tbl>
      <w:tblPr>
        <w:tblStyle w:val="TableGrid"/>
        <w:tblW w:w="5002" w:type="pct"/>
        <w:jc w:val="center"/>
        <w:tblLook w:val="04A0" w:firstRow="1" w:lastRow="0" w:firstColumn="1" w:lastColumn="0" w:noHBand="0" w:noVBand="1"/>
      </w:tblPr>
      <w:tblGrid>
        <w:gridCol w:w="3284"/>
        <w:gridCol w:w="3287"/>
        <w:gridCol w:w="3287"/>
      </w:tblGrid>
      <w:tr w:rsidR="00C0511D" w14:paraId="72037F85" w14:textId="638639B9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2BF73" w14:textId="286803A4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Author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E074B1E" w14:textId="25F5D734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Department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F614B0B" w14:textId="49F0D485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Degree</w:t>
            </w:r>
          </w:p>
        </w:tc>
      </w:tr>
      <w:tr w:rsidR="00C0511D" w14:paraId="3D5647A3" w14:textId="392D8BF2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4826657" w14:textId="5F24571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Жарко Станисављевић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99CE17D" w14:textId="1A82AE6B" w:rsidR="00C0511D" w:rsidRPr="00AA0D35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35E9B42" w14:textId="3715DAFE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0511D" w14:paraId="10A0D673" w14:textId="6E99CF63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5D8879" w14:textId="367A2737" w:rsidR="00C0511D" w:rsidRPr="00AA0D35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Бошко Николић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00495B7C" w14:textId="71656BD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DB5FBC2" w14:textId="5C7F129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C0511D" w14:paraId="6A9004DB" w14:textId="65F9ED2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6AEC0" w14:textId="2CDBA23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Саша Стојановић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0AE360" w14:textId="7204336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00B80C1" w14:textId="11F946A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C0511D" w14:paraId="6CF23EF4" w14:textId="733D49B2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4060AC95" w14:textId="58695894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Слађан Бабарогић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7C9B069" w14:textId="202EB12D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14122BC" w14:textId="2317808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7</w:t>
            </w:r>
          </w:p>
        </w:tc>
      </w:tr>
      <w:tr w:rsidR="00C0511D" w14:paraId="0195F89F" w14:textId="7171C5DD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87C11A8" w14:textId="3630BD2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Ненад Аничић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4ABE4CD2" w14:textId="3EDF945D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34C0B69B" w14:textId="57AAA66A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4E795744" w14:textId="7CEFE81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2D0B12" w14:textId="1D6D106A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Зоран Марјановић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80E7A5F" w14:textId="6A9D3DBC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AA76B36" w14:textId="48BF158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21ECAAA8" w14:textId="3860D1AA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17FA8EE" w14:textId="223D491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Јелена Јовановић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980814A" w14:textId="188C0E7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5583AAD" w14:textId="65A916BB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7F0E6E6C" w14:textId="78EF2670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07F9970" w14:textId="2C2DA99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Синиша Влајић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1A2E58B9" w14:textId="34CB804E" w:rsidR="00C0511D" w:rsidRP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09A28E5A" w14:textId="22DA037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008C79A8" w14:textId="107300D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DA630" w14:textId="752FFA31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Владан Девеџић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4BD6304" w14:textId="13A63D1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F3A2FA" w14:textId="20C3A58E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073ACAC3" w14:textId="54F0A907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7C9A960D" w14:textId="0E41D91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Дејан Симић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17B6E14" w14:textId="143B1FA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9161C9" w14:textId="0CB2EA5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49192666" w14:textId="5ACFF124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4AC7657" w14:textId="498A327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Душан Старчевић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1744E530" w14:textId="7FAB68B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7662D308" w14:textId="46D4D67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4</w:t>
            </w:r>
          </w:p>
        </w:tc>
      </w:tr>
      <w:tr w:rsidR="00C0511D" w14:paraId="0A802D2E" w14:textId="25707253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C61875" w14:textId="2FAA3A0B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Мирослав Миновић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A51E16" w14:textId="7A8D17E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DEAC7F" w14:textId="6E3431F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4</w:t>
            </w:r>
          </w:p>
        </w:tc>
      </w:tr>
      <w:tr w:rsidR="00C0511D" w14:paraId="176B07BC" w14:textId="48AFDB49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BF478FC" w14:textId="4C9972D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Саша Малков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CD235E9" w14:textId="14E8E4BD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D7C522B" w14:textId="636D233F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79B31D23" w14:textId="49A0C6EE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AA6ECEE" w14:textId="367ED46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Филип Марић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60DC2CE4" w14:textId="6C3666A9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37FC8362" w14:textId="6CEE1E5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233C2BE3" w14:textId="68D60D68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18B3F1EA" w14:textId="249E828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Ненад Митић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4A546890" w14:textId="26E25C28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76CD4A8F" w14:textId="060F1CD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</w:tbl>
    <w:p w14:paraId="7B12AA37" w14:textId="609AD878" w:rsidR="007A0655" w:rsidRDefault="008F610B" w:rsidP="005C6F2A">
      <w:pPr>
        <w:pStyle w:val="IInivonaslova-Potpoglavlje"/>
        <w:rPr>
          <w:lang w:val="sr-Cyrl-RS"/>
        </w:rPr>
      </w:pPr>
      <w:bookmarkStart w:id="29" w:name="_Toc30162332"/>
      <w:bookmarkStart w:id="30" w:name="_Toc30247758"/>
      <w:r>
        <w:rPr>
          <w:lang w:val="sr-Cyrl-RS"/>
        </w:rPr>
        <w:t>Који аутори представљају језгро мреже?</w:t>
      </w:r>
      <w:bookmarkEnd w:id="29"/>
      <w:bookmarkEnd w:id="30"/>
    </w:p>
    <w:p w14:paraId="6AD7FD05" w14:textId="24A97C33" w:rsidR="007A0655" w:rsidRDefault="003F71AD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Ова</w:t>
      </w:r>
      <w:r w:rsidR="009F159E">
        <w:rPr>
          <w:lang w:val="sr-Cyrl-RS"/>
        </w:rPr>
        <w:t xml:space="preserve"> мрежа не представља </w:t>
      </w:r>
      <w:r w:rsidR="009F159E">
        <w:rPr>
          <w:i/>
          <w:iCs/>
          <w:lang w:val="en-GB"/>
        </w:rPr>
        <w:t>core</w:t>
      </w:r>
      <w:r w:rsidR="009F159E" w:rsidRPr="009F159E">
        <w:rPr>
          <w:i/>
          <w:iCs/>
          <w:lang w:val="sr-Cyrl-RS"/>
        </w:rPr>
        <w:t>-</w:t>
      </w:r>
      <w:r w:rsidR="009F159E">
        <w:rPr>
          <w:i/>
          <w:iCs/>
          <w:lang w:val="en-GB"/>
        </w:rPr>
        <w:t>periphery</w:t>
      </w:r>
      <w:r w:rsidR="009F159E" w:rsidRPr="009F159E">
        <w:rPr>
          <w:i/>
          <w:iCs/>
          <w:lang w:val="sr-Cyrl-RS"/>
        </w:rPr>
        <w:t xml:space="preserve"> </w:t>
      </w:r>
      <w:r w:rsidR="009F159E">
        <w:rPr>
          <w:lang w:val="sr-Cyrl-RS"/>
        </w:rPr>
        <w:t xml:space="preserve">модел. Мрежа аутора се састоји из више одвојених сегмената који </w:t>
      </w:r>
      <w:r w:rsidR="006E4CEA">
        <w:rPr>
          <w:lang w:val="sr-Cyrl-RS"/>
        </w:rPr>
        <w:t xml:space="preserve">су </w:t>
      </w:r>
      <w:r w:rsidR="00F50783">
        <w:rPr>
          <w:lang w:val="sr-Cyrl-RS"/>
        </w:rPr>
        <w:t>добро повезани међусобно, али су са остатком мреже или повезани слабо (најчешће преко једног аутора), или нису повезани</w:t>
      </w:r>
      <w:r>
        <w:rPr>
          <w:lang w:val="sr-Cyrl-RS"/>
        </w:rPr>
        <w:t xml:space="preserve"> уопште.</w:t>
      </w:r>
    </w:p>
    <w:p w14:paraId="7EDA4125" w14:textId="206CBAE5" w:rsidR="00F50783" w:rsidRPr="009F159E" w:rsidRDefault="00F5078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Може се уочити </w:t>
      </w:r>
      <w:r w:rsidR="00AB628B">
        <w:rPr>
          <w:lang w:val="sr-Cyrl-RS"/>
        </w:rPr>
        <w:t xml:space="preserve">облик који је сличан </w:t>
      </w:r>
      <w:r w:rsidR="00AB628B">
        <w:rPr>
          <w:i/>
          <w:iCs/>
          <w:lang w:val="en-GB"/>
        </w:rPr>
        <w:t>core</w:t>
      </w:r>
      <w:r w:rsidR="00AB628B" w:rsidRPr="009F159E">
        <w:rPr>
          <w:i/>
          <w:iCs/>
          <w:lang w:val="sr-Cyrl-RS"/>
        </w:rPr>
        <w:t>-</w:t>
      </w:r>
      <w:r w:rsidR="00AB628B">
        <w:rPr>
          <w:i/>
          <w:iCs/>
          <w:lang w:val="en-GB"/>
        </w:rPr>
        <w:t>periphery</w:t>
      </w:r>
      <w:r w:rsidR="00AB628B" w:rsidRPr="009F159E">
        <w:rPr>
          <w:i/>
          <w:iCs/>
          <w:lang w:val="sr-Cyrl-RS"/>
        </w:rPr>
        <w:t xml:space="preserve"> </w:t>
      </w:r>
      <w:r w:rsidR="00AB628B">
        <w:rPr>
          <w:lang w:val="sr-Cyrl-RS"/>
        </w:rPr>
        <w:t xml:space="preserve">моделу посматрајући комуне </w:t>
      </w:r>
      <w:r w:rsidR="000505C6" w:rsidRPr="00047852">
        <w:rPr>
          <w:i/>
          <w:lang w:val="sr-Latn-RS"/>
        </w:rPr>
        <w:t>FON_IT</w:t>
      </w:r>
      <w:r w:rsidR="000505C6">
        <w:rPr>
          <w:lang w:val="sr-Latn-RS"/>
        </w:rPr>
        <w:t xml:space="preserve">, </w:t>
      </w:r>
      <w:r w:rsidR="000505C6" w:rsidRPr="00047852">
        <w:rPr>
          <w:i/>
          <w:lang w:val="sr-Latn-RS"/>
        </w:rPr>
        <w:t>FON_SI</w:t>
      </w:r>
      <w:r w:rsidR="000505C6">
        <w:rPr>
          <w:lang w:val="sr-Cyrl-RS"/>
        </w:rPr>
        <w:t>, и</w:t>
      </w:r>
      <w:r w:rsidR="000505C6">
        <w:rPr>
          <w:lang w:val="sr-Latn-RS"/>
        </w:rPr>
        <w:t xml:space="preserve"> </w:t>
      </w:r>
      <w:r w:rsidR="000505C6" w:rsidRPr="00047852">
        <w:rPr>
          <w:i/>
          <w:lang w:val="sr-Latn-RS"/>
        </w:rPr>
        <w:t>ETF_RTI</w:t>
      </w:r>
      <w:r w:rsidR="000505C6">
        <w:rPr>
          <w:lang w:val="sr-Cyrl-RS"/>
        </w:rPr>
        <w:t xml:space="preserve">. </w:t>
      </w:r>
      <w:r w:rsidR="00315406">
        <w:rPr>
          <w:lang w:val="sr-Cyrl-RS"/>
        </w:rPr>
        <w:t xml:space="preserve">Међутим </w:t>
      </w:r>
      <w:r w:rsidR="000505C6">
        <w:rPr>
          <w:lang w:val="sr-Cyrl-RS"/>
        </w:rPr>
        <w:t xml:space="preserve">тај </w:t>
      </w:r>
      <w:r w:rsidR="002C22A8">
        <w:rPr>
          <w:lang w:val="sr-Cyrl-RS"/>
        </w:rPr>
        <w:t xml:space="preserve">подграф не испуњава услов </w:t>
      </w:r>
      <w:r w:rsidR="002C22A8">
        <w:rPr>
          <w:i/>
          <w:iCs/>
          <w:lang w:val="en-GB"/>
        </w:rPr>
        <w:t>core</w:t>
      </w:r>
      <w:r w:rsidR="002C22A8" w:rsidRPr="009F159E">
        <w:rPr>
          <w:i/>
          <w:iCs/>
          <w:lang w:val="sr-Cyrl-RS"/>
        </w:rPr>
        <w:t>-</w:t>
      </w:r>
      <w:r w:rsidR="002C22A8">
        <w:rPr>
          <w:i/>
          <w:iCs/>
          <w:lang w:val="en-GB"/>
        </w:rPr>
        <w:t>periphery</w:t>
      </w:r>
      <w:r w:rsidR="002C22A8" w:rsidRPr="009F159E">
        <w:rPr>
          <w:i/>
          <w:iCs/>
          <w:lang w:val="sr-Cyrl-RS"/>
        </w:rPr>
        <w:t xml:space="preserve"> </w:t>
      </w:r>
      <w:r w:rsidR="002C22A8">
        <w:rPr>
          <w:lang w:val="sr-Cyrl-RS"/>
        </w:rPr>
        <w:t>модела</w:t>
      </w:r>
      <w:r w:rsidR="00871362">
        <w:rPr>
          <w:lang w:val="sr-Cyrl-RS"/>
        </w:rPr>
        <w:t xml:space="preserve"> да </w:t>
      </w:r>
      <w:r w:rsidR="001271BE">
        <w:rPr>
          <w:lang w:val="sr-Cyrl-RS"/>
        </w:rPr>
        <w:t xml:space="preserve"> </w:t>
      </w:r>
      <w:r w:rsidR="00D67ED2">
        <w:rPr>
          <w:lang w:val="sr-Cyrl-RS"/>
        </w:rPr>
        <w:t>п</w:t>
      </w:r>
      <w:r w:rsidR="001271BE">
        <w:rPr>
          <w:lang w:val="sr-Cyrl-RS"/>
        </w:rPr>
        <w:t>ериферни</w:t>
      </w:r>
      <w:r w:rsidR="00D67ED2">
        <w:rPr>
          <w:lang w:val="sr-Cyrl-RS"/>
        </w:rPr>
        <w:t xml:space="preserve"> </w:t>
      </w:r>
      <w:r w:rsidR="001271BE">
        <w:rPr>
          <w:lang w:val="sr-Cyrl-RS"/>
        </w:rPr>
        <w:t xml:space="preserve">чворови </w:t>
      </w:r>
      <w:r w:rsidR="00871362">
        <w:rPr>
          <w:lang w:val="sr-Cyrl-RS"/>
        </w:rPr>
        <w:t xml:space="preserve">не буду </w:t>
      </w:r>
      <w:r w:rsidR="001271BE">
        <w:rPr>
          <w:lang w:val="sr-Cyrl-RS"/>
        </w:rPr>
        <w:t>међусобно повезани.</w:t>
      </w:r>
    </w:p>
    <w:p w14:paraId="19827F35" w14:textId="2F661021" w:rsidR="00B13E94" w:rsidRPr="00B13E94" w:rsidRDefault="00B13E94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lastRenderedPageBreak/>
        <w:t xml:space="preserve">Посматрајући засебно мрежу аутора са ЕТФ-а може се уочити особина </w:t>
      </w:r>
      <w:r>
        <w:rPr>
          <w:b/>
          <w:bCs/>
          <w:lang w:val="sr-Cyrl-RS"/>
        </w:rPr>
        <w:t>гигантск</w:t>
      </w:r>
      <w:r w:rsidR="00662EF2">
        <w:rPr>
          <w:b/>
          <w:bCs/>
          <w:lang w:val="sr-Cyrl-RS"/>
        </w:rPr>
        <w:t>е</w:t>
      </w:r>
      <w:r w:rsidR="00094EAE">
        <w:rPr>
          <w:b/>
          <w:bCs/>
          <w:lang w:val="sr-Cyrl-RS"/>
        </w:rPr>
        <w:t xml:space="preserve"> компонент</w:t>
      </w:r>
      <w:r w:rsidR="00662EF2">
        <w:rPr>
          <w:b/>
          <w:bCs/>
          <w:lang w:val="sr-Cyrl-RS"/>
        </w:rPr>
        <w:t>е</w:t>
      </w:r>
      <w:r>
        <w:rPr>
          <w:b/>
          <w:bCs/>
          <w:lang w:val="sr-Cyrl-RS"/>
        </w:rPr>
        <w:t xml:space="preserve"> мреже – </w:t>
      </w:r>
      <w:r>
        <w:rPr>
          <w:lang w:val="sr-Cyrl-RS"/>
        </w:rPr>
        <w:t xml:space="preserve">мрежа предствља </w:t>
      </w:r>
      <w:r>
        <w:rPr>
          <w:i/>
          <w:iCs/>
          <w:lang w:val="en-GB"/>
        </w:rPr>
        <w:t>core</w:t>
      </w:r>
      <w:r w:rsidRPr="009F159E">
        <w:rPr>
          <w:i/>
          <w:iCs/>
          <w:lang w:val="sr-Cyrl-RS"/>
        </w:rPr>
        <w:t>-</w:t>
      </w:r>
      <w:r>
        <w:rPr>
          <w:i/>
          <w:iCs/>
          <w:lang w:val="en-GB"/>
        </w:rPr>
        <w:t>periphery</w:t>
      </w:r>
      <w:r w:rsidRPr="009F159E">
        <w:rPr>
          <w:i/>
          <w:iCs/>
          <w:lang w:val="sr-Cyrl-RS"/>
        </w:rPr>
        <w:t xml:space="preserve"> </w:t>
      </w:r>
      <w:r>
        <w:rPr>
          <w:lang w:val="sr-Cyrl-RS"/>
        </w:rPr>
        <w:t>модел и језгро мреже је такво да обухвата велики број чворова, док се у периферију мреже убраја мали број чворова.</w:t>
      </w:r>
      <w:r w:rsidR="007D7B28">
        <w:rPr>
          <w:lang w:val="sr-Cyrl-RS"/>
        </w:rPr>
        <w:t xml:space="preserve"> Велики број аутора са ЕТФ-а уопште нема написане радове, па нису ни повезани </w:t>
      </w:r>
      <w:r w:rsidR="00C72DA5">
        <w:rPr>
          <w:lang w:val="sr-Cyrl-RS"/>
        </w:rPr>
        <w:t>са језгром мреже.</w:t>
      </w:r>
    </w:p>
    <w:p w14:paraId="11C58150" w14:textId="5B2AEC0E" w:rsidR="00F32812" w:rsidRPr="00B13E94" w:rsidRDefault="00F32812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Посматрајући </w:t>
      </w:r>
      <w:r w:rsidR="00E41A68">
        <w:rPr>
          <w:lang w:val="sr-Cyrl-RS"/>
        </w:rPr>
        <w:t>мреже</w:t>
      </w:r>
      <w:r>
        <w:rPr>
          <w:lang w:val="sr-Cyrl-RS"/>
        </w:rPr>
        <w:t xml:space="preserve"> аутора са МАТФ-а </w:t>
      </w:r>
      <w:r w:rsidR="00E41A68">
        <w:rPr>
          <w:lang w:val="sr-Cyrl-RS"/>
        </w:rPr>
        <w:t xml:space="preserve">и ФОН-а </w:t>
      </w:r>
      <w:r>
        <w:rPr>
          <w:lang w:val="sr-Cyrl-RS"/>
        </w:rPr>
        <w:t>може се уочити</w:t>
      </w:r>
      <w:r w:rsidR="006A4C78">
        <w:rPr>
          <w:lang w:val="sr-Cyrl-RS"/>
        </w:rPr>
        <w:t xml:space="preserve"> </w:t>
      </w:r>
      <w:r w:rsidR="004F41C0">
        <w:rPr>
          <w:lang w:val="sr-Cyrl-RS"/>
        </w:rPr>
        <w:t xml:space="preserve">да </w:t>
      </w:r>
      <w:r w:rsidR="009D5FA5">
        <w:rPr>
          <w:lang w:val="sr-Cyrl-RS"/>
        </w:rPr>
        <w:t>о</w:t>
      </w:r>
      <w:r w:rsidR="00E41A68">
        <w:rPr>
          <w:lang w:val="sr-Cyrl-RS"/>
        </w:rPr>
        <w:t>не</w:t>
      </w:r>
      <w:r w:rsidR="004F41C0">
        <w:rPr>
          <w:lang w:val="sr-Cyrl-RS"/>
        </w:rPr>
        <w:t xml:space="preserve"> не представља</w:t>
      </w:r>
      <w:r w:rsidR="00BA5E10">
        <w:rPr>
          <w:lang w:val="sr-Cyrl-RS"/>
        </w:rPr>
        <w:t>ју</w:t>
      </w:r>
      <w:r w:rsidR="004F41C0">
        <w:rPr>
          <w:lang w:val="sr-Cyrl-RS"/>
        </w:rPr>
        <w:t xml:space="preserve"> </w:t>
      </w:r>
      <w:r w:rsidR="004F41C0">
        <w:rPr>
          <w:i/>
          <w:iCs/>
          <w:lang w:val="en-GB"/>
        </w:rPr>
        <w:t>core</w:t>
      </w:r>
      <w:r w:rsidR="004F41C0" w:rsidRPr="009F159E">
        <w:rPr>
          <w:i/>
          <w:iCs/>
          <w:lang w:val="sr-Cyrl-RS"/>
        </w:rPr>
        <w:t>-</w:t>
      </w:r>
      <w:r w:rsidR="004F41C0">
        <w:rPr>
          <w:i/>
          <w:iCs/>
          <w:lang w:val="en-GB"/>
        </w:rPr>
        <w:t>periphery</w:t>
      </w:r>
      <w:r w:rsidR="004F41C0" w:rsidRPr="009F159E">
        <w:rPr>
          <w:i/>
          <w:iCs/>
          <w:lang w:val="sr-Cyrl-RS"/>
        </w:rPr>
        <w:t xml:space="preserve"> </w:t>
      </w:r>
      <w:r w:rsidR="004F41C0">
        <w:rPr>
          <w:lang w:val="sr-Cyrl-RS"/>
        </w:rPr>
        <w:t>модел. У ов</w:t>
      </w:r>
      <w:r w:rsidR="009D5FA5">
        <w:rPr>
          <w:lang w:val="sr-Cyrl-RS"/>
        </w:rPr>
        <w:t>им</w:t>
      </w:r>
      <w:r w:rsidR="004F41C0">
        <w:rPr>
          <w:lang w:val="sr-Cyrl-RS"/>
        </w:rPr>
        <w:t xml:space="preserve"> мреж</w:t>
      </w:r>
      <w:r w:rsidR="009D5FA5">
        <w:rPr>
          <w:lang w:val="sr-Cyrl-RS"/>
        </w:rPr>
        <w:t xml:space="preserve">ама </w:t>
      </w:r>
      <w:r w:rsidR="004F41C0">
        <w:rPr>
          <w:lang w:val="sr-Cyrl-RS"/>
        </w:rPr>
        <w:t>постој</w:t>
      </w:r>
      <w:r w:rsidR="009D5FA5">
        <w:rPr>
          <w:lang w:val="sr-Cyrl-RS"/>
        </w:rPr>
        <w:t xml:space="preserve">е </w:t>
      </w:r>
      <w:r w:rsidR="006A4C78">
        <w:rPr>
          <w:lang w:val="sr-Cyrl-RS"/>
        </w:rPr>
        <w:t>комун</w:t>
      </w:r>
      <w:r w:rsidR="009D5FA5">
        <w:rPr>
          <w:lang w:val="sr-Cyrl-RS"/>
        </w:rPr>
        <w:t xml:space="preserve">е </w:t>
      </w:r>
      <w:r w:rsidR="004F41C0">
        <w:rPr>
          <w:lang w:val="sr-Cyrl-RS"/>
        </w:rPr>
        <w:t>где су аутори релативно добро повезани међусобно</w:t>
      </w:r>
      <w:r w:rsidR="00416417">
        <w:rPr>
          <w:lang w:val="sr-Cyrl-RS"/>
        </w:rPr>
        <w:t xml:space="preserve"> али се </w:t>
      </w:r>
      <w:r w:rsidR="004E5BD2">
        <w:rPr>
          <w:lang w:val="sr-Cyrl-RS"/>
        </w:rPr>
        <w:t xml:space="preserve">језгра и периферије </w:t>
      </w:r>
      <w:r w:rsidR="00F96DA1">
        <w:rPr>
          <w:lang w:val="sr-Cyrl-RS"/>
        </w:rPr>
        <w:t>не мо</w:t>
      </w:r>
      <w:r w:rsidR="007418F6">
        <w:rPr>
          <w:lang w:val="sr-Cyrl-RS"/>
        </w:rPr>
        <w:t xml:space="preserve">гу </w:t>
      </w:r>
      <w:r w:rsidR="00F96DA1">
        <w:rPr>
          <w:lang w:val="sr-Cyrl-RS"/>
        </w:rPr>
        <w:t>јасно издвојити</w:t>
      </w:r>
      <w:r w:rsidR="004E5BD2">
        <w:rPr>
          <w:lang w:val="sr-Cyrl-RS"/>
        </w:rPr>
        <w:t>.</w:t>
      </w:r>
    </w:p>
    <w:p w14:paraId="66DCD189" w14:textId="648D787C" w:rsidR="007A0655" w:rsidRDefault="008F610B" w:rsidP="005C6F2A">
      <w:pPr>
        <w:pStyle w:val="IInivonaslova-Potpoglavlje"/>
        <w:rPr>
          <w:lang w:val="sr-Cyrl-RS"/>
        </w:rPr>
      </w:pPr>
      <w:bookmarkStart w:id="31" w:name="_Toc30247759"/>
      <w:r>
        <w:rPr>
          <w:lang w:val="sr-Cyrl-RS"/>
        </w:rPr>
        <w:t>Да ли аутори са различитих факултета и катедри ме</w:t>
      </w:r>
      <w:r w:rsidR="0035127E">
        <w:rPr>
          <w:lang w:val="sr-Cyrl-RS"/>
        </w:rPr>
        <w:t>ђусобно сарађују и у којој мери?</w:t>
      </w:r>
      <w:bookmarkEnd w:id="31"/>
    </w:p>
    <w:p w14:paraId="27AA499C" w14:textId="066352BF" w:rsidR="005D125C" w:rsidRPr="001510BA" w:rsidRDefault="00973CE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углавном не сарађују </w:t>
      </w:r>
      <w:r w:rsidR="00C11301">
        <w:rPr>
          <w:lang w:val="sr-Cyrl-RS"/>
        </w:rPr>
        <w:t>међусобно</w:t>
      </w:r>
      <w:r w:rsidR="00300CFC" w:rsidRPr="00300CFC">
        <w:rPr>
          <w:lang w:val="sr-Cyrl-RS"/>
        </w:rPr>
        <w:t xml:space="preserve">, </w:t>
      </w:r>
      <w:r w:rsidR="00300CFC">
        <w:rPr>
          <w:lang w:val="sr-Cyrl-RS"/>
        </w:rPr>
        <w:t>тј.</w:t>
      </w:r>
      <w:r w:rsidR="00C11301">
        <w:rPr>
          <w:lang w:val="sr-Cyrl-RS"/>
        </w:rPr>
        <w:t xml:space="preserve"> сарадња </w:t>
      </w:r>
      <w:r w:rsidR="00300CFC">
        <w:rPr>
          <w:lang w:val="sr-Cyrl-RS"/>
        </w:rPr>
        <w:t xml:space="preserve">се најчешће одвија </w:t>
      </w:r>
      <w:r w:rsidR="008B6C1B">
        <w:rPr>
          <w:lang w:val="sr-Cyrl-RS"/>
        </w:rPr>
        <w:t xml:space="preserve">у оквиру истих катедри или факултета. Ово је видљиво </w:t>
      </w:r>
      <w:r w:rsidR="00D06BB9">
        <w:rPr>
          <w:lang w:val="sr-Cyrl-RS"/>
        </w:rPr>
        <w:t xml:space="preserve">на </w:t>
      </w:r>
      <w:r w:rsidR="00975D84">
        <w:rPr>
          <w:lang w:val="sr-Cyrl-RS"/>
        </w:rPr>
        <w:t>мрежи</w:t>
      </w:r>
      <w:r w:rsidR="00D06BB9">
        <w:rPr>
          <w:lang w:val="sr-Cyrl-RS"/>
        </w:rPr>
        <w:t xml:space="preserve"> свих аутора </w:t>
      </w:r>
      <w:r w:rsidR="00975D84">
        <w:rPr>
          <w:lang w:val="sr-Cyrl-RS"/>
        </w:rPr>
        <w:t>на којој се може уочити да је број слабих веза које повезују ауторе из различитих комуна јако мали.</w:t>
      </w:r>
      <w:r w:rsidR="00D06BB9">
        <w:rPr>
          <w:lang w:val="sr-Cyrl-RS"/>
        </w:rPr>
        <w:t xml:space="preserve"> </w:t>
      </w:r>
      <w:r w:rsidR="001510BA">
        <w:rPr>
          <w:lang w:val="sr-Cyrl-RS"/>
        </w:rPr>
        <w:t>То су:</w:t>
      </w:r>
    </w:p>
    <w:p w14:paraId="405F629D" w14:textId="22D82E2B" w:rsidR="007A0655" w:rsidRPr="00B552FF" w:rsidRDefault="00CC702C" w:rsidP="005D125C">
      <w:pPr>
        <w:pStyle w:val="Osnovnitekst"/>
        <w:numPr>
          <w:ilvl w:val="0"/>
          <w:numId w:val="32"/>
        </w:numPr>
        <w:spacing w:line="240" w:lineRule="auto"/>
        <w:rPr>
          <w:lang w:val="sr-Cyrl-RS"/>
        </w:rPr>
      </w:pPr>
      <w:r>
        <w:rPr>
          <w:lang w:val="sr-Cyrl-RS"/>
        </w:rPr>
        <w:t>Постоји</w:t>
      </w:r>
      <w:r w:rsidR="00C72D02">
        <w:rPr>
          <w:lang w:val="sr-Cyrl-RS"/>
        </w:rPr>
        <w:t xml:space="preserve"> сарадња </w:t>
      </w:r>
      <w:r w:rsidR="000676D9">
        <w:rPr>
          <w:lang w:val="sr-Cyrl-RS"/>
        </w:rPr>
        <w:t>између ЕТФ-а и ФОН-а и то</w:t>
      </w:r>
      <w:r w:rsidR="006640DC">
        <w:rPr>
          <w:lang w:val="sr-Cyrl-RS"/>
        </w:rPr>
        <w:t xml:space="preserve"> преко тачно једног аутора из сваке комуне</w:t>
      </w:r>
      <w:r w:rsidR="003D07DB" w:rsidRPr="00504755">
        <w:rPr>
          <w:lang w:val="sr-Cyrl-RS"/>
        </w:rPr>
        <w:t xml:space="preserve">. </w:t>
      </w:r>
      <w:r w:rsidR="003D07DB">
        <w:rPr>
          <w:lang w:val="sr-Cyrl-RS"/>
        </w:rPr>
        <w:t>П</w:t>
      </w:r>
      <w:r w:rsidR="006640DC">
        <w:rPr>
          <w:lang w:val="sr-Cyrl-RS"/>
        </w:rPr>
        <w:t xml:space="preserve">остоји веза између Јовановић Зорана са ЕТФ-а и Старчевић Душана са ФОН-а. </w:t>
      </w:r>
      <w:r w:rsidR="00683B51">
        <w:rPr>
          <w:lang w:val="sr-Cyrl-RS"/>
        </w:rPr>
        <w:t xml:space="preserve">Осим </w:t>
      </w:r>
      <w:r w:rsidR="003D07DB">
        <w:rPr>
          <w:lang w:val="sr-Cyrl-RS"/>
        </w:rPr>
        <w:t>ње</w:t>
      </w:r>
      <w:r w:rsidR="00683B51">
        <w:rPr>
          <w:lang w:val="sr-Cyrl-RS"/>
        </w:rPr>
        <w:t xml:space="preserve"> не постоји ниједна друга веза која </w:t>
      </w:r>
      <w:r w:rsidR="00F5056C">
        <w:rPr>
          <w:lang w:val="sr-Cyrl-RS"/>
        </w:rPr>
        <w:t>спаја ЕТФ и ФОН</w:t>
      </w:r>
      <w:r w:rsidR="00774800" w:rsidRPr="00504755">
        <w:rPr>
          <w:lang w:val="sr-Cyrl-RS"/>
        </w:rPr>
        <w:t>.</w:t>
      </w:r>
    </w:p>
    <w:p w14:paraId="25E8965A" w14:textId="5F964DFC" w:rsidR="007A0655" w:rsidRPr="00774800" w:rsidRDefault="00DB6EB5" w:rsidP="007446BC">
      <w:pPr>
        <w:pStyle w:val="Osnovnitekst"/>
        <w:numPr>
          <w:ilvl w:val="0"/>
          <w:numId w:val="32"/>
        </w:numPr>
        <w:spacing w:line="240" w:lineRule="auto"/>
        <w:rPr>
          <w:lang w:val="sr-Cyrl-RS"/>
        </w:rPr>
      </w:pPr>
      <w:r w:rsidRPr="00774800">
        <w:rPr>
          <w:lang w:val="sr-Cyrl-RS"/>
        </w:rPr>
        <w:t xml:space="preserve">Постоји сарадња између СИ и ИТ катедре ФОН-а </w:t>
      </w:r>
      <w:r w:rsidR="005B2C63" w:rsidRPr="00774800">
        <w:rPr>
          <w:lang w:val="sr-Cyrl-RS"/>
        </w:rPr>
        <w:t xml:space="preserve">преко </w:t>
      </w:r>
      <w:r w:rsidR="00772BB0" w:rsidRPr="00774800">
        <w:rPr>
          <w:lang w:val="sr-Cyrl-RS"/>
        </w:rPr>
        <w:t xml:space="preserve">тријаде </w:t>
      </w:r>
      <w:r w:rsidR="005B2C63" w:rsidRPr="00774800">
        <w:rPr>
          <w:lang w:val="sr-Cyrl-RS"/>
        </w:rPr>
        <w:t>аутора Симић Дејан (ИТ катедра)</w:t>
      </w:r>
      <w:r w:rsidR="00772BB0" w:rsidRPr="00774800">
        <w:rPr>
          <w:lang w:val="sr-Cyrl-RS"/>
        </w:rPr>
        <w:t>, Савић Душан (СИ катедра), и Влајић Синиша (СИ катедра)</w:t>
      </w:r>
      <w:r w:rsidR="00774800" w:rsidRPr="00504755">
        <w:rPr>
          <w:lang w:val="sr-Cyrl-RS"/>
        </w:rPr>
        <w:t>.</w:t>
      </w:r>
    </w:p>
    <w:p w14:paraId="58F7489C" w14:textId="7858FA06" w:rsidR="007A0655" w:rsidRDefault="0035127E" w:rsidP="005C6F2A">
      <w:pPr>
        <w:pStyle w:val="IInivonaslova-Potpoglavlje"/>
        <w:rPr>
          <w:lang w:val="sr-Cyrl-RS"/>
        </w:rPr>
      </w:pPr>
      <w:bookmarkStart w:id="32" w:name="_Toc30247760"/>
      <w:r>
        <w:rPr>
          <w:lang w:val="sr-Cyrl-RS"/>
        </w:rPr>
        <w:t>Каква је сарадња међу ауторима са истог факултета?</w:t>
      </w:r>
      <w:bookmarkEnd w:id="32"/>
    </w:p>
    <w:p w14:paraId="0004F352" w14:textId="7C4732A6" w:rsidR="007A0655" w:rsidRDefault="00142CFA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Сарадња међу ауторима са истог факултета</w:t>
      </w:r>
      <w:r w:rsidR="00B073B4">
        <w:rPr>
          <w:lang w:val="sr-Cyrl-RS"/>
        </w:rPr>
        <w:t xml:space="preserve">, за разлику од </w:t>
      </w:r>
      <w:r w:rsidR="0004093A">
        <w:rPr>
          <w:lang w:val="sr-Cyrl-RS"/>
        </w:rPr>
        <w:t xml:space="preserve">сарадње </w:t>
      </w:r>
      <w:r w:rsidR="00A31678">
        <w:rPr>
          <w:lang w:val="sr-Cyrl-RS"/>
        </w:rPr>
        <w:t xml:space="preserve">међу ауторима </w:t>
      </w:r>
      <w:r w:rsidR="002C64DF">
        <w:rPr>
          <w:lang w:val="sr-Cyrl-RS"/>
        </w:rPr>
        <w:t>са различитих факултета,</w:t>
      </w:r>
      <w:r>
        <w:rPr>
          <w:lang w:val="sr-Cyrl-RS"/>
        </w:rPr>
        <w:t xml:space="preserve"> је велика</w:t>
      </w:r>
      <w:r w:rsidR="004F460B">
        <w:rPr>
          <w:lang w:val="sr-Cyrl-RS"/>
        </w:rPr>
        <w:t>. Свакој катедри одговара једна или више комуна унутар којих су аутори веома густо повезани.</w:t>
      </w:r>
    </w:p>
    <w:p w14:paraId="3F52E42E" w14:textId="4002438A" w:rsidR="007A0655" w:rsidRDefault="0035127E" w:rsidP="005C6F2A">
      <w:pPr>
        <w:pStyle w:val="IInivonaslova-Potpoglavlje"/>
        <w:rPr>
          <w:lang w:val="sr-Cyrl-RS"/>
        </w:rPr>
      </w:pPr>
      <w:bookmarkStart w:id="33" w:name="_Toc30247761"/>
      <w:r>
        <w:rPr>
          <w:lang w:val="sr-Cyrl-RS"/>
        </w:rPr>
        <w:t>Ко су аутори који повезују различите групе у оквиру мреже?</w:t>
      </w:r>
      <w:bookmarkEnd w:id="33"/>
    </w:p>
    <w:p w14:paraId="05FC68F3" w14:textId="31477996" w:rsidR="007A0655" w:rsidRDefault="00DE40EC" w:rsidP="002556CC">
      <w:pPr>
        <w:pStyle w:val="Osnovnitekst"/>
        <w:spacing w:line="240" w:lineRule="auto"/>
        <w:ind w:left="567" w:firstLine="0"/>
        <w:rPr>
          <w:lang w:val="sr-Cyrl-RS"/>
        </w:rPr>
      </w:pPr>
      <w:r>
        <w:rPr>
          <w:lang w:val="sr-Cyrl-RS"/>
        </w:rPr>
        <w:t xml:space="preserve">Одговор на ово питање налази </w:t>
      </w:r>
      <w:r w:rsidR="00417239">
        <w:rPr>
          <w:lang w:val="sr-Cyrl-RS"/>
        </w:rPr>
        <w:t xml:space="preserve">се </w:t>
      </w:r>
      <w:r>
        <w:rPr>
          <w:lang w:val="sr-Cyrl-RS"/>
        </w:rPr>
        <w:t xml:space="preserve">у оквиру </w:t>
      </w:r>
      <w:r w:rsidR="00417239">
        <w:rPr>
          <w:lang w:val="sr-Cyrl-RS"/>
        </w:rPr>
        <w:t>потпоглавља</w:t>
      </w:r>
      <w:r>
        <w:rPr>
          <w:lang w:val="sr-Cyrl-RS"/>
        </w:rPr>
        <w:t xml:space="preserve"> </w:t>
      </w:r>
      <w:r w:rsidRPr="00417239">
        <w:rPr>
          <w:b/>
          <w:lang w:val="sr-Cyrl-RS"/>
        </w:rPr>
        <w:t>4.8</w:t>
      </w:r>
      <w:r>
        <w:rPr>
          <w:lang w:val="sr-Cyrl-RS"/>
        </w:rPr>
        <w:t>.</w:t>
      </w:r>
    </w:p>
    <w:p w14:paraId="1E6739A3" w14:textId="2B982647" w:rsidR="007A0655" w:rsidRDefault="0035127E" w:rsidP="005C6F2A">
      <w:pPr>
        <w:pStyle w:val="IInivonaslova-Potpoglavlje"/>
        <w:rPr>
          <w:lang w:val="sr-Cyrl-RS"/>
        </w:rPr>
      </w:pPr>
      <w:bookmarkStart w:id="34" w:name="_Toc30247762"/>
      <w:r>
        <w:rPr>
          <w:lang w:val="sr-Cyrl-RS"/>
        </w:rPr>
        <w:t>Колика је густина сваке од моделованих мрежа?</w:t>
      </w:r>
      <w:r w:rsidR="00D27929">
        <w:rPr>
          <w:lang w:val="sr-Cyrl-RS"/>
        </w:rPr>
        <w:t xml:space="preserve"> </w:t>
      </w:r>
      <w:r w:rsidR="00D27929">
        <w:rPr>
          <w:u w:val="single"/>
          <w:lang w:val="sr-Cyrl-RS"/>
        </w:rPr>
        <w:t xml:space="preserve">Колика је густина </w:t>
      </w:r>
      <w:r w:rsidR="002B1B1F">
        <w:rPr>
          <w:u w:val="single"/>
          <w:lang w:val="sr-Cyrl-RS"/>
        </w:rPr>
        <w:t>мрежа уколико с</w:t>
      </w:r>
      <w:r w:rsidR="005851A2">
        <w:rPr>
          <w:u w:val="single"/>
          <w:lang w:val="sr-Cyrl-RS"/>
        </w:rPr>
        <w:t xml:space="preserve">е из разматрања искључе аутори </w:t>
      </w:r>
      <w:r w:rsidR="000F18B2">
        <w:rPr>
          <w:u w:val="single"/>
          <w:lang w:val="sr-Cyrl-RS"/>
        </w:rPr>
        <w:t>који нису сарађивали са другим ауторима?</w:t>
      </w:r>
      <w:bookmarkEnd w:id="34"/>
    </w:p>
    <w:p w14:paraId="71E2B329" w14:textId="419B73CC" w:rsidR="002556CC" w:rsidRDefault="00A76632" w:rsidP="005C6F2A">
      <w:pPr>
        <w:pStyle w:val="Osnovnitekst"/>
        <w:spacing w:line="240" w:lineRule="auto"/>
        <w:rPr>
          <w:lang w:val="sr-Cyrl-RS"/>
        </w:rPr>
      </w:pPr>
      <w:bookmarkStart w:id="35" w:name="_Hlk30248801"/>
      <w:r>
        <w:rPr>
          <w:lang w:val="sr-Cyrl-RS"/>
        </w:rPr>
        <w:t xml:space="preserve">Густина сваке </w:t>
      </w:r>
      <w:bookmarkEnd w:id="35"/>
      <w:r>
        <w:rPr>
          <w:lang w:val="sr-Cyrl-RS"/>
        </w:rPr>
        <w:t>од моделованих мрежа приказана је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94"/>
        <w:gridCol w:w="757"/>
        <w:gridCol w:w="1151"/>
        <w:gridCol w:w="757"/>
        <w:gridCol w:w="1031"/>
        <w:gridCol w:w="1043"/>
        <w:gridCol w:w="1031"/>
        <w:gridCol w:w="1390"/>
      </w:tblGrid>
      <w:tr w:rsidR="00872596" w14:paraId="2FAE099A" w14:textId="77777777" w:rsidTr="00312D66">
        <w:trPr>
          <w:trHeight w:val="20"/>
        </w:trPr>
        <w:tc>
          <w:tcPr>
            <w:tcW w:w="1367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3712EFFE" w14:textId="77777777" w:rsidR="00872596" w:rsidRDefault="0087259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C8DAFD9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5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2A00A1A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0B03B13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3D70126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2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A53DFF5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EC3629D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05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38AB0C1C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</w:tr>
      <w:tr w:rsidR="00872596" w14:paraId="1C424F09" w14:textId="77777777" w:rsidTr="00312D66">
        <w:trPr>
          <w:trHeight w:val="20"/>
        </w:trPr>
        <w:tc>
          <w:tcPr>
            <w:tcW w:w="1367" w:type="pct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2B3309D" w14:textId="77777777" w:rsidR="00872596" w:rsidRDefault="0087259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Graph density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F5CBE70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0.03</w:t>
            </w:r>
          </w:p>
        </w:tc>
        <w:tc>
          <w:tcPr>
            <w:tcW w:w="5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402D2DC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0.159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B602BA6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0.069</w:t>
            </w:r>
          </w:p>
        </w:tc>
        <w:tc>
          <w:tcPr>
            <w:tcW w:w="52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3773E19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0.144</w:t>
            </w:r>
          </w:p>
        </w:tc>
        <w:tc>
          <w:tcPr>
            <w:tcW w:w="529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09600CE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0.145</w:t>
            </w:r>
          </w:p>
        </w:tc>
        <w:tc>
          <w:tcPr>
            <w:tcW w:w="52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5A98965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0.282</w:t>
            </w:r>
          </w:p>
        </w:tc>
        <w:tc>
          <w:tcPr>
            <w:tcW w:w="705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hideMark/>
          </w:tcPr>
          <w:p w14:paraId="3408C820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0.035</w:t>
            </w:r>
          </w:p>
        </w:tc>
      </w:tr>
      <w:tr w:rsidR="009665ED" w14:paraId="7DEE6BB9" w14:textId="77777777" w:rsidTr="00312D66">
        <w:trPr>
          <w:trHeight w:val="20"/>
        </w:trPr>
        <w:tc>
          <w:tcPr>
            <w:tcW w:w="1367" w:type="pct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056565C5" w14:textId="62E2AF50" w:rsidR="009665ED" w:rsidRDefault="00322E2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Graph density without </w:t>
            </w:r>
            <w:r w:rsidR="00083C3E">
              <w:rPr>
                <w:b/>
                <w:bCs/>
                <w:i/>
                <w:iCs/>
                <w:color w:val="000000"/>
              </w:rPr>
              <w:t>nodes</w:t>
            </w:r>
            <w:r w:rsidR="00560483">
              <w:rPr>
                <w:b/>
                <w:bCs/>
                <w:i/>
                <w:iCs/>
                <w:color w:val="000000"/>
              </w:rPr>
              <w:t xml:space="preserve"> with 0 edges</w:t>
            </w:r>
          </w:p>
        </w:tc>
        <w:tc>
          <w:tcPr>
            <w:tcW w:w="3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DFDEAA5" w14:textId="49C55374" w:rsidR="009665ED" w:rsidRDefault="00CF52A4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0.102</w:t>
            </w:r>
          </w:p>
        </w:tc>
        <w:tc>
          <w:tcPr>
            <w:tcW w:w="5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11F78A2" w14:textId="59932099" w:rsidR="009665ED" w:rsidRPr="005851A2" w:rsidRDefault="005851A2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0.537</w:t>
            </w:r>
          </w:p>
        </w:tc>
        <w:tc>
          <w:tcPr>
            <w:tcW w:w="3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F63BDA3" w14:textId="0C806603" w:rsidR="009665ED" w:rsidRPr="00331759" w:rsidRDefault="00331759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0.166</w:t>
            </w:r>
          </w:p>
        </w:tc>
        <w:tc>
          <w:tcPr>
            <w:tcW w:w="523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06EE770" w14:textId="1C93DE4C" w:rsidR="009665ED" w:rsidRPr="00322E26" w:rsidRDefault="00322E26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0.489</w:t>
            </w:r>
          </w:p>
        </w:tc>
        <w:tc>
          <w:tcPr>
            <w:tcW w:w="529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9B189A1" w14:textId="41AFC81E" w:rsidR="009665ED" w:rsidRDefault="00765A9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523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AF9CC71" w14:textId="2F6A8AA0" w:rsidR="009665ED" w:rsidRDefault="009049D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</w:t>
            </w:r>
          </w:p>
        </w:tc>
        <w:tc>
          <w:tcPr>
            <w:tcW w:w="705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1C24D48F" w14:textId="4C960424" w:rsidR="009665ED" w:rsidRDefault="005847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0.225</w:t>
            </w:r>
          </w:p>
        </w:tc>
      </w:tr>
    </w:tbl>
    <w:p w14:paraId="4AD0CC13" w14:textId="1FC56E13" w:rsidR="00312D66" w:rsidRDefault="00320EF1" w:rsidP="003D3469">
      <w:pPr>
        <w:pStyle w:val="Osnovnitekst"/>
        <w:spacing w:line="240" w:lineRule="auto"/>
        <w:rPr>
          <w:lang w:val="sr-Cyrl-RS"/>
        </w:rPr>
      </w:pPr>
      <w:bookmarkStart w:id="36" w:name="_Toc30247763"/>
      <w:r>
        <w:rPr>
          <w:lang w:val="sr-Cyrl-RS"/>
        </w:rPr>
        <w:t xml:space="preserve">Аутори који </w:t>
      </w:r>
      <w:r w:rsidR="009C6765">
        <w:rPr>
          <w:lang w:val="sr-Cyrl-RS"/>
        </w:rPr>
        <w:t xml:space="preserve">немају сарадњу са другим </w:t>
      </w:r>
      <w:r w:rsidR="00672304">
        <w:rPr>
          <w:lang w:val="sr-Cyrl-RS"/>
        </w:rPr>
        <w:t xml:space="preserve">ауторима са Универзитета у Београду у великој мери утичу на израчунату вредност густине мреже што се може видети у приказаној табели. </w:t>
      </w:r>
      <w:r w:rsidR="00606182">
        <w:rPr>
          <w:lang w:val="sr-Cyrl-RS"/>
        </w:rPr>
        <w:t xml:space="preserve">Мрежа </w:t>
      </w:r>
      <w:r w:rsidR="00312D66">
        <w:rPr>
          <w:lang w:val="sr-Cyrl-RS"/>
        </w:rPr>
        <w:t xml:space="preserve">која представља ауторе се Електротехничког факултета </w:t>
      </w:r>
      <w:r w:rsidR="00CD53C7">
        <w:rPr>
          <w:lang w:val="sr-Cyrl-RS"/>
        </w:rPr>
        <w:t xml:space="preserve">је најгушћа </w:t>
      </w:r>
      <w:r w:rsidR="00606182">
        <w:rPr>
          <w:lang w:val="sr-Cyrl-RS"/>
        </w:rPr>
        <w:t xml:space="preserve">што потврђује да </w:t>
      </w:r>
      <w:r w:rsidR="00F02E22">
        <w:rPr>
          <w:lang w:val="sr-Cyrl-RS"/>
        </w:rPr>
        <w:t>закључак из поглавља 4.7 да је</w:t>
      </w:r>
      <w:r w:rsidR="00606182">
        <w:rPr>
          <w:lang w:val="sr-Cyrl-RS"/>
        </w:rPr>
        <w:t xml:space="preserve"> она гигантска компонента</w:t>
      </w:r>
      <w:r w:rsidR="003D3469">
        <w:rPr>
          <w:lang w:val="sr-Cyrl-RS"/>
        </w:rPr>
        <w:t>.</w:t>
      </w:r>
    </w:p>
    <w:p w14:paraId="05E7C7B9" w14:textId="77777777" w:rsidR="00F02E22" w:rsidRPr="00504755" w:rsidRDefault="00F02E22" w:rsidP="003D3469">
      <w:pPr>
        <w:pStyle w:val="Osnovnitekst"/>
        <w:spacing w:line="240" w:lineRule="auto"/>
        <w:rPr>
          <w:lang w:val="sr-Cyrl-RS"/>
        </w:rPr>
      </w:pPr>
    </w:p>
    <w:p w14:paraId="60616626" w14:textId="7F059268" w:rsidR="007A0655" w:rsidRDefault="00B37750" w:rsidP="005C6F2A">
      <w:pPr>
        <w:pStyle w:val="IInivonaslova-Potpoglavlje"/>
        <w:rPr>
          <w:lang w:val="sr-Cyrl-RS"/>
        </w:rPr>
      </w:pPr>
      <w:r>
        <w:rPr>
          <w:lang w:val="sr-Cyrl-RS"/>
        </w:rPr>
        <w:lastRenderedPageBreak/>
        <w:t>У којој мери су мреже повезане и централизоване?</w:t>
      </w:r>
      <w:bookmarkEnd w:id="36"/>
    </w:p>
    <w:p w14:paraId="04BF4B0E" w14:textId="03E7E2A6" w:rsidR="00990E45" w:rsidRPr="00820AAD" w:rsidRDefault="009F4B40" w:rsidP="00820AA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Централизованост</w:t>
      </w:r>
      <w:r w:rsidR="006F4218">
        <w:rPr>
          <w:lang w:val="sr-Cyrl-RS"/>
        </w:rPr>
        <w:t>и</w:t>
      </w:r>
      <w:r>
        <w:rPr>
          <w:lang w:val="sr-Cyrl-RS"/>
        </w:rPr>
        <w:t xml:space="preserve"> </w:t>
      </w:r>
      <w:r w:rsidR="00B25FAB">
        <w:rPr>
          <w:lang w:val="sr-Cyrl-RS"/>
        </w:rPr>
        <w:t>мреж</w:t>
      </w:r>
      <w:r w:rsidR="006F4218">
        <w:rPr>
          <w:lang w:val="sr-Cyrl-RS"/>
        </w:rPr>
        <w:t>а</w:t>
      </w:r>
      <w:r w:rsidR="00B25FAB">
        <w:rPr>
          <w:lang w:val="sr-Cyrl-RS"/>
        </w:rPr>
        <w:t xml:space="preserve"> </w:t>
      </w:r>
      <w:r w:rsidR="002F6F32">
        <w:rPr>
          <w:lang w:val="sr-Cyrl-RS"/>
        </w:rPr>
        <w:t xml:space="preserve">по степену </w:t>
      </w:r>
      <w:r w:rsidR="00B25FAB">
        <w:rPr>
          <w:lang w:val="sr-Cyrl-RS"/>
        </w:rPr>
        <w:t xml:space="preserve">чвора </w:t>
      </w:r>
      <w:r w:rsidR="006F4218">
        <w:rPr>
          <w:lang w:val="sr-Cyrl-RS"/>
        </w:rPr>
        <w:t>су дате</w:t>
      </w:r>
      <w:r w:rsidR="00B25FAB">
        <w:rPr>
          <w:lang w:val="sr-Cyrl-RS"/>
        </w:rPr>
        <w:t xml:space="preserve">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6E4649" w14:paraId="47630985" w14:textId="3DEEAA81" w:rsidTr="000F10A7">
        <w:trPr>
          <w:trHeight w:val="113"/>
        </w:trPr>
        <w:tc>
          <w:tcPr>
            <w:tcW w:w="1000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001A25" w14:textId="39EFABF7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F7A860" w14:textId="2BE080EE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0347C9" w14:textId="00EA2382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E5E3DB" w14:textId="2CE0AB9A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80FF2A7" w14:textId="3BE0CF85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</w:t>
            </w:r>
          </w:p>
        </w:tc>
      </w:tr>
      <w:tr w:rsidR="006E4649" w14:paraId="241AF07F" w14:textId="1CA5B464" w:rsidTr="000F10A7">
        <w:trPr>
          <w:trHeight w:val="113"/>
        </w:trPr>
        <w:tc>
          <w:tcPr>
            <w:tcW w:w="1000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D711FAA" w14:textId="18C4FC87" w:rsidR="006E4649" w:rsidRPr="00820AAD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GB"/>
              </w:rPr>
            </w:pPr>
            <w:r w:rsidRPr="00820AAD">
              <w:rPr>
                <w:b/>
                <w:i/>
                <w:lang w:val="en-GB"/>
              </w:rPr>
              <w:t>Network</w:t>
            </w:r>
            <w:r w:rsidR="00853E9F" w:rsidRPr="00820AAD">
              <w:rPr>
                <w:b/>
                <w:i/>
                <w:lang w:val="en-GB"/>
              </w:rPr>
              <w:t xml:space="preserve"> centrality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D88943" w14:textId="69F3A97F" w:rsidR="006E4649" w:rsidRDefault="00853E9F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  <w:r w:rsidR="00820AAD">
              <w:rPr>
                <w:lang w:val="en-GB"/>
              </w:rPr>
              <w:t>07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169447" w14:textId="4D1E3953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0.295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431F77" w14:textId="4DF8D3B1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0.122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C061D3F" w14:textId="23224F10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</w:tr>
    </w:tbl>
    <w:p w14:paraId="4014962A" w14:textId="4A4AB7C6" w:rsidR="006E4649" w:rsidRPr="00820AAD" w:rsidRDefault="00820AAD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Може се закључити да мреже ни</w:t>
      </w:r>
      <w:r w:rsidR="0090559D">
        <w:rPr>
          <w:lang w:val="sr-Cyrl-RS"/>
        </w:rPr>
        <w:t>су изразито централизоване зато што су чворови међусобно густо повезани.</w:t>
      </w:r>
      <w:r w:rsidR="00E30047">
        <w:rPr>
          <w:lang w:val="sr-Cyrl-RS"/>
        </w:rPr>
        <w:t xml:space="preserve"> </w:t>
      </w:r>
    </w:p>
    <w:p w14:paraId="493A6E36" w14:textId="2C44C812" w:rsidR="007A0655" w:rsidRDefault="00B37750" w:rsidP="005C6F2A">
      <w:pPr>
        <w:pStyle w:val="IInivonaslova-Potpoglavlje"/>
        <w:rPr>
          <w:lang w:val="sr-Cyrl-RS"/>
        </w:rPr>
      </w:pPr>
      <w:bookmarkStart w:id="37" w:name="_Toc30247764"/>
      <w:r>
        <w:rPr>
          <w:lang w:val="sr-Cyrl-RS"/>
        </w:rPr>
        <w:t>Које су просечне дистанце у оквиру моделованих мрежа?</w:t>
      </w:r>
      <w:bookmarkEnd w:id="37"/>
    </w:p>
    <w:p w14:paraId="5BAAE61F" w14:textId="3CCF81E3" w:rsidR="00E17CEE" w:rsidRDefault="004E15EB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Просечне дистанце у оквиру моделованих мреж</w:t>
      </w:r>
      <w:r w:rsidR="0035447E">
        <w:rPr>
          <w:lang w:val="sr-Cyrl-RS"/>
        </w:rPr>
        <w:t xml:space="preserve">а </w:t>
      </w:r>
      <w:r w:rsidR="00485EAD">
        <w:rPr>
          <w:lang w:val="sr-Cyrl-RS"/>
        </w:rPr>
        <w:t>приказане су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56"/>
        <w:gridCol w:w="756"/>
        <w:gridCol w:w="1150"/>
        <w:gridCol w:w="756"/>
        <w:gridCol w:w="1030"/>
        <w:gridCol w:w="1043"/>
        <w:gridCol w:w="1030"/>
        <w:gridCol w:w="1390"/>
        <w:gridCol w:w="1443"/>
      </w:tblGrid>
      <w:tr w:rsidR="00E17CEE" w14:paraId="1A34BB27" w14:textId="77777777" w:rsidTr="00E318C3">
        <w:trPr>
          <w:trHeight w:val="340"/>
        </w:trPr>
        <w:tc>
          <w:tcPr>
            <w:tcW w:w="652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61EE075A" w14:textId="77777777" w:rsidR="00E17CEE" w:rsidRDefault="00E17CEE" w:rsidP="006522D1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039CF086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582" w:type="pct"/>
            <w:tcBorders>
              <w:bottom w:val="single" w:sz="12" w:space="0" w:color="auto"/>
            </w:tcBorders>
            <w:hideMark/>
          </w:tcPr>
          <w:p w14:paraId="36C3FC9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hideMark/>
          </w:tcPr>
          <w:p w14:paraId="17BD809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20" w:type="pct"/>
            <w:tcBorders>
              <w:bottom w:val="single" w:sz="12" w:space="0" w:color="auto"/>
            </w:tcBorders>
            <w:hideMark/>
          </w:tcPr>
          <w:p w14:paraId="5BFA53D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27" w:type="pct"/>
            <w:tcBorders>
              <w:bottom w:val="single" w:sz="12" w:space="0" w:color="auto"/>
            </w:tcBorders>
            <w:hideMark/>
          </w:tcPr>
          <w:p w14:paraId="2D6ED059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20" w:type="pct"/>
            <w:tcBorders>
              <w:bottom w:val="single" w:sz="12" w:space="0" w:color="auto"/>
            </w:tcBorders>
            <w:hideMark/>
          </w:tcPr>
          <w:p w14:paraId="0F3BA221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03" w:type="pct"/>
            <w:tcBorders>
              <w:bottom w:val="single" w:sz="12" w:space="0" w:color="auto"/>
            </w:tcBorders>
            <w:hideMark/>
          </w:tcPr>
          <w:p w14:paraId="7DC77D8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729" w:type="pct"/>
            <w:tcBorders>
              <w:bottom w:val="single" w:sz="12" w:space="0" w:color="auto"/>
            </w:tcBorders>
            <w:hideMark/>
          </w:tcPr>
          <w:p w14:paraId="69270D4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JOURNALS</w:t>
            </w:r>
          </w:p>
        </w:tc>
      </w:tr>
      <w:tr w:rsidR="00E17CEE" w14:paraId="4E05378C" w14:textId="77777777" w:rsidTr="00E318C3">
        <w:trPr>
          <w:trHeight w:val="340"/>
        </w:trPr>
        <w:tc>
          <w:tcPr>
            <w:tcW w:w="652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3FC8BA6" w14:textId="4FADDA6B" w:rsidR="00E17CEE" w:rsidRDefault="00E17CEE" w:rsidP="006522D1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</w:t>
            </w:r>
            <w:r w:rsidR="00E318C3">
              <w:rPr>
                <w:b/>
                <w:bCs/>
                <w:i/>
                <w:iCs/>
                <w:color w:val="000000"/>
              </w:rPr>
              <w:t>g.</w:t>
            </w:r>
            <w:r>
              <w:rPr>
                <w:b/>
                <w:bCs/>
                <w:i/>
                <w:iCs/>
                <w:color w:val="000000"/>
              </w:rPr>
              <w:t xml:space="preserve"> Path Length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3A866042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2.576</w:t>
            </w:r>
          </w:p>
        </w:tc>
        <w:tc>
          <w:tcPr>
            <w:tcW w:w="582" w:type="pct"/>
            <w:tcBorders>
              <w:top w:val="single" w:sz="12" w:space="0" w:color="auto"/>
            </w:tcBorders>
            <w:hideMark/>
          </w:tcPr>
          <w:p w14:paraId="50278EAE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1.537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hideMark/>
          </w:tcPr>
          <w:p w14:paraId="189986B9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1.743</w:t>
            </w:r>
          </w:p>
        </w:tc>
        <w:tc>
          <w:tcPr>
            <w:tcW w:w="520" w:type="pct"/>
            <w:tcBorders>
              <w:top w:val="single" w:sz="12" w:space="0" w:color="auto"/>
            </w:tcBorders>
            <w:hideMark/>
          </w:tcPr>
          <w:p w14:paraId="54D2350E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1.733</w:t>
            </w:r>
          </w:p>
        </w:tc>
        <w:tc>
          <w:tcPr>
            <w:tcW w:w="527" w:type="pct"/>
            <w:tcBorders>
              <w:top w:val="single" w:sz="12" w:space="0" w:color="auto"/>
            </w:tcBorders>
            <w:hideMark/>
          </w:tcPr>
          <w:p w14:paraId="1F4A4FBA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520" w:type="pct"/>
            <w:tcBorders>
              <w:top w:val="single" w:sz="12" w:space="0" w:color="auto"/>
            </w:tcBorders>
            <w:hideMark/>
          </w:tcPr>
          <w:p w14:paraId="00E14CCB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1.12</w:t>
            </w:r>
          </w:p>
        </w:tc>
        <w:tc>
          <w:tcPr>
            <w:tcW w:w="703" w:type="pct"/>
            <w:tcBorders>
              <w:top w:val="single" w:sz="12" w:space="0" w:color="auto"/>
            </w:tcBorders>
            <w:hideMark/>
          </w:tcPr>
          <w:p w14:paraId="5E4BC06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2.492</w:t>
            </w:r>
          </w:p>
        </w:tc>
        <w:tc>
          <w:tcPr>
            <w:tcW w:w="729" w:type="pct"/>
            <w:tcBorders>
              <w:top w:val="single" w:sz="12" w:space="0" w:color="auto"/>
            </w:tcBorders>
            <w:hideMark/>
          </w:tcPr>
          <w:p w14:paraId="1B20A276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2.242</w:t>
            </w:r>
          </w:p>
        </w:tc>
      </w:tr>
    </w:tbl>
    <w:p w14:paraId="0C5CAAA5" w14:textId="07CAC273" w:rsidR="007A0655" w:rsidRDefault="00B37750" w:rsidP="005C6F2A">
      <w:pPr>
        <w:pStyle w:val="IInivonaslova-Potpoglavlje"/>
        <w:rPr>
          <w:lang w:val="sr-Cyrl-RS"/>
        </w:rPr>
      </w:pPr>
      <w:bookmarkStart w:id="38" w:name="_Toc30247765"/>
      <w:r>
        <w:rPr>
          <w:lang w:val="sr-Cyrl-RS"/>
        </w:rPr>
        <w:t xml:space="preserve">Каква је дистрибуција </w:t>
      </w:r>
      <w:r w:rsidR="002259D4">
        <w:rPr>
          <w:lang w:val="sr-Cyrl-RS"/>
        </w:rPr>
        <w:t>чворова по степену и да ли прати неку закономерност?</w:t>
      </w:r>
      <w:bookmarkEnd w:id="38"/>
    </w:p>
    <w:p w14:paraId="79713133" w14:textId="7D8A182E" w:rsidR="007B11DE" w:rsidRDefault="0006665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</w:t>
      </w:r>
      <w:r w:rsidR="00384C17">
        <w:rPr>
          <w:lang w:val="sr-Cyrl-RS"/>
        </w:rPr>
        <w:t xml:space="preserve">остоји мали број чворова који имају велику централност по степену, а велики број чворова који има малу централност по степену. </w:t>
      </w:r>
      <w:r w:rsidR="00C36217">
        <w:rPr>
          <w:lang w:val="sr-Cyrl-RS"/>
        </w:rPr>
        <w:t>Просечан</w:t>
      </w:r>
      <w:r w:rsidR="007B11DE">
        <w:rPr>
          <w:lang w:val="sr-Cyrl-RS"/>
        </w:rPr>
        <w:t xml:space="preserve"> степен чворова у овом графу износи </w:t>
      </w:r>
      <w:r w:rsidR="00432092">
        <w:rPr>
          <w:lang w:val="sr-Cyrl-RS"/>
        </w:rPr>
        <w:t>3.492, док постој</w:t>
      </w:r>
      <w:r w:rsidR="00673484">
        <w:rPr>
          <w:lang w:val="sr-Cyrl-RS"/>
        </w:rPr>
        <w:t xml:space="preserve">и већи број чворова са </w:t>
      </w:r>
      <w:r w:rsidR="008119E0">
        <w:rPr>
          <w:lang w:val="sr-Cyrl-RS"/>
        </w:rPr>
        <w:t>1</w:t>
      </w:r>
      <w:r w:rsidR="00A8076A" w:rsidRPr="00A8076A">
        <w:rPr>
          <w:lang w:val="sr-Cyrl-RS"/>
        </w:rPr>
        <w:t>4</w:t>
      </w:r>
      <w:r w:rsidR="00673484">
        <w:rPr>
          <w:lang w:val="sr-Cyrl-RS"/>
        </w:rPr>
        <w:t xml:space="preserve"> или више</w:t>
      </w:r>
      <w:r w:rsidR="00432092">
        <w:rPr>
          <w:lang w:val="sr-Cyrl-RS"/>
        </w:rPr>
        <w:t xml:space="preserve"> </w:t>
      </w:r>
      <w:r w:rsidR="008119E0">
        <w:rPr>
          <w:lang w:val="sr-Cyrl-RS"/>
        </w:rPr>
        <w:t>веза са осталим ауторима из мреже.</w:t>
      </w:r>
      <w:r w:rsidR="00A8076A" w:rsidRPr="00A8076A">
        <w:rPr>
          <w:lang w:val="sr-Cyrl-RS"/>
        </w:rPr>
        <w:t xml:space="preserve"> </w:t>
      </w:r>
      <w:r w:rsidR="00A8076A">
        <w:rPr>
          <w:lang w:val="sr-Cyrl-RS"/>
        </w:rPr>
        <w:t>Највећи број</w:t>
      </w:r>
      <w:r w:rsidR="008777D6">
        <w:rPr>
          <w:lang w:val="sr-Cyrl-RS"/>
        </w:rPr>
        <w:t xml:space="preserve"> чворова има мали број веза или није повезан уопште са остатком мреже (преко 50 чворова).</w:t>
      </w:r>
      <w:r w:rsidR="006E4B1A">
        <w:rPr>
          <w:lang w:val="sr-Cyrl-RS"/>
        </w:rPr>
        <w:t xml:space="preserve"> Узимајући у обзир наведене факторе закључујемо да дистрибуција чворова личи на </w:t>
      </w:r>
      <w:r w:rsidR="006E4B1A">
        <w:rPr>
          <w:i/>
          <w:iCs/>
          <w:lang w:val="en-GB"/>
        </w:rPr>
        <w:t>power</w:t>
      </w:r>
      <w:r w:rsidR="006E4B1A" w:rsidRPr="00E900E2">
        <w:rPr>
          <w:i/>
          <w:iCs/>
          <w:lang w:val="sr-Cyrl-RS"/>
        </w:rPr>
        <w:t>-</w:t>
      </w:r>
      <w:r w:rsidR="006E4B1A">
        <w:rPr>
          <w:i/>
          <w:iCs/>
          <w:lang w:val="en-GB"/>
        </w:rPr>
        <w:t>law</w:t>
      </w:r>
      <w:r w:rsidR="006E4B1A" w:rsidRPr="00E900E2">
        <w:rPr>
          <w:i/>
          <w:iCs/>
          <w:lang w:val="sr-Cyrl-RS"/>
        </w:rPr>
        <w:t xml:space="preserve"> </w:t>
      </w:r>
      <w:r w:rsidR="006E4B1A">
        <w:rPr>
          <w:lang w:val="sr-Cyrl-RS"/>
        </w:rPr>
        <w:t>дистрибуцију.</w:t>
      </w:r>
    </w:p>
    <w:p w14:paraId="5A0B2500" w14:textId="6A1755DF" w:rsidR="007A0655" w:rsidRPr="00B552FF" w:rsidRDefault="00A92789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Дистрибуција чворова по степену може се видети </w:t>
      </w:r>
      <w:r w:rsidR="00A4481D">
        <w:rPr>
          <w:lang w:val="sr-Cyrl-RS"/>
        </w:rPr>
        <w:t>на</w:t>
      </w:r>
      <w:r>
        <w:rPr>
          <w:lang w:val="sr-Cyrl-RS"/>
        </w:rPr>
        <w:t xml:space="preserve"> наредн</w:t>
      </w:r>
      <w:r w:rsidR="00A4481D">
        <w:rPr>
          <w:lang w:val="sr-Cyrl-RS"/>
        </w:rPr>
        <w:t xml:space="preserve">ом </w:t>
      </w:r>
      <w:r>
        <w:rPr>
          <w:lang w:val="sr-Cyrl-RS"/>
        </w:rPr>
        <w:t>граф</w:t>
      </w:r>
      <w:r w:rsidR="00A4481D">
        <w:rPr>
          <w:lang w:val="sr-Cyrl-RS"/>
        </w:rPr>
        <w:t>у</w:t>
      </w:r>
      <w:r w:rsidR="00C36217">
        <w:rPr>
          <w:lang w:val="sr-Cyrl-RS"/>
        </w:rPr>
        <w:t>:</w:t>
      </w:r>
    </w:p>
    <w:p w14:paraId="34E69130" w14:textId="61569547" w:rsidR="007A0655" w:rsidRDefault="00E0407D" w:rsidP="002556CC">
      <w:pPr>
        <w:pStyle w:val="Osnovnitekst"/>
        <w:spacing w:line="24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1A9C0A6" wp14:editId="5B44F75C">
            <wp:extent cx="4930508" cy="3284220"/>
            <wp:effectExtent l="0" t="0" r="0" b="0"/>
            <wp:docPr id="24999432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08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C724" w14:textId="77777777" w:rsidR="00D73424" w:rsidRDefault="00D73424" w:rsidP="002556CC">
      <w:pPr>
        <w:pStyle w:val="Osnovnitekst"/>
        <w:spacing w:line="240" w:lineRule="auto"/>
        <w:jc w:val="center"/>
        <w:rPr>
          <w:lang w:val="en-GB"/>
        </w:rPr>
      </w:pPr>
    </w:p>
    <w:p w14:paraId="4F1DA76E" w14:textId="77777777" w:rsidR="00995401" w:rsidRDefault="00D73424" w:rsidP="00995401">
      <w:pPr>
        <w:ind w:firstLine="675"/>
        <w:rPr>
          <w:lang w:val="sr-Cyrl-RS"/>
        </w:rPr>
      </w:pPr>
      <w:r>
        <w:rPr>
          <w:lang w:val="sr-Cyrl-RS"/>
        </w:rPr>
        <w:lastRenderedPageBreak/>
        <w:t xml:space="preserve">На наредној слици је приказа дистрибуција степена чворова мреже из које су изузети аутори који немају ниједну сарадњу. Ова дистрибуција не прати </w:t>
      </w:r>
      <w:r>
        <w:rPr>
          <w:i/>
          <w:lang w:val="en-US"/>
        </w:rPr>
        <w:t>power-law</w:t>
      </w:r>
      <w:r>
        <w:rPr>
          <w:lang w:val="en-US"/>
        </w:rPr>
        <w:t xml:space="preserve"> </w:t>
      </w:r>
      <w:r w:rsidR="00242FDD">
        <w:rPr>
          <w:lang w:val="sr-Cyrl-RS"/>
        </w:rPr>
        <w:t>расподелу</w:t>
      </w:r>
      <w:r w:rsidR="00995401">
        <w:rPr>
          <w:lang w:val="sr-Cyrl-RS"/>
        </w:rPr>
        <w:t>.</w:t>
      </w:r>
    </w:p>
    <w:p w14:paraId="1CAA7BED" w14:textId="56F086DB" w:rsidR="00D73424" w:rsidRPr="00995401" w:rsidRDefault="003374D8" w:rsidP="00995401">
      <w:pPr>
        <w:jc w:val="center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F8CE794" wp14:editId="179EB844">
            <wp:simplePos x="0" y="0"/>
            <wp:positionH relativeFrom="column">
              <wp:posOffset>598170</wp:posOffset>
            </wp:positionH>
            <wp:positionV relativeFrom="paragraph">
              <wp:posOffset>116205</wp:posOffset>
            </wp:positionV>
            <wp:extent cx="4924425" cy="3282950"/>
            <wp:effectExtent l="0" t="0" r="0" b="0"/>
            <wp:wrapSquare wrapText="bothSides"/>
            <wp:docPr id="2" name="Picture 2" descr="C:\Users\Marija\AppData\Local\Microsoft\Windows\INetCache\Content.MSO\723BC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ja\AppData\Local\Microsoft\Windows\INetCache\Content.MSO\723BC82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424">
        <w:br/>
      </w:r>
      <w:r w:rsidR="00D73424">
        <w:br/>
      </w:r>
    </w:p>
    <w:p w14:paraId="1F8DD98A" w14:textId="77777777" w:rsidR="00D73424" w:rsidRPr="00E0407D" w:rsidRDefault="00D73424" w:rsidP="002556CC">
      <w:pPr>
        <w:pStyle w:val="Osnovnitekst"/>
        <w:spacing w:line="240" w:lineRule="auto"/>
        <w:jc w:val="center"/>
        <w:rPr>
          <w:lang w:val="en-GB"/>
        </w:rPr>
      </w:pPr>
    </w:p>
    <w:p w14:paraId="265CE4A2" w14:textId="3468B42A" w:rsidR="007A0655" w:rsidRDefault="002259D4" w:rsidP="005C6F2A">
      <w:pPr>
        <w:pStyle w:val="IInivonaslova-Potpoglavlje"/>
        <w:rPr>
          <w:lang w:val="sr-Cyrl-RS"/>
        </w:rPr>
      </w:pPr>
      <w:bookmarkStart w:id="39" w:name="_Toc30247766"/>
      <w:r>
        <w:rPr>
          <w:lang w:val="sr-Cyrl-RS"/>
        </w:rPr>
        <w:t>Да ли мрежа коаутора исказује особине малог света?</w:t>
      </w:r>
      <w:bookmarkEnd w:id="39"/>
    </w:p>
    <w:p w14:paraId="6349EED9" w14:textId="55BEAF83" w:rsidR="007A0655" w:rsidRDefault="00420EC5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Ова мрежа </w:t>
      </w:r>
      <w:r w:rsidR="00CB3084">
        <w:rPr>
          <w:lang w:val="sr-Cyrl-RS"/>
        </w:rPr>
        <w:t xml:space="preserve">не </w:t>
      </w:r>
      <w:r>
        <w:rPr>
          <w:lang w:val="sr-Cyrl-RS"/>
        </w:rPr>
        <w:t>исказује особине малог света.</w:t>
      </w:r>
      <w:r w:rsidR="00E81DB6">
        <w:rPr>
          <w:lang w:val="sr-Cyrl-RS"/>
        </w:rPr>
        <w:t xml:space="preserve"> </w:t>
      </w:r>
      <w:r w:rsidR="00CB3084">
        <w:rPr>
          <w:lang w:val="sr-Cyrl-RS"/>
        </w:rPr>
        <w:t>Иако м</w:t>
      </w:r>
      <w:r w:rsidR="00E81DB6">
        <w:rPr>
          <w:lang w:val="sr-Cyrl-RS"/>
        </w:rPr>
        <w:t>режа има велики степен кластеризације (</w:t>
      </w:r>
      <w:r w:rsidR="00D87249" w:rsidRPr="00D87249">
        <w:rPr>
          <w:b/>
          <w:bCs/>
          <w:lang w:val="sr-Cyrl-RS"/>
        </w:rPr>
        <w:t>0.764</w:t>
      </w:r>
      <w:r w:rsidR="00D87249">
        <w:rPr>
          <w:lang w:val="sr-Cyrl-RS"/>
        </w:rPr>
        <w:t>)</w:t>
      </w:r>
      <w:r w:rsidR="00612F47">
        <w:rPr>
          <w:lang w:val="sr-Cyrl-RS"/>
        </w:rPr>
        <w:t xml:space="preserve"> и </w:t>
      </w:r>
      <w:r w:rsidR="00BA42C5">
        <w:rPr>
          <w:lang w:val="sr-Cyrl-RS"/>
        </w:rPr>
        <w:t xml:space="preserve">малу </w:t>
      </w:r>
      <w:r w:rsidR="00612F47">
        <w:rPr>
          <w:lang w:val="sr-Cyrl-RS"/>
        </w:rPr>
        <w:t xml:space="preserve">вредност најкраћег растојања </w:t>
      </w:r>
      <w:r w:rsidR="00BA42C5">
        <w:rPr>
          <w:lang w:val="sr-Cyrl-RS"/>
        </w:rPr>
        <w:t>(</w:t>
      </w:r>
      <w:r w:rsidR="00612F47" w:rsidRPr="00A8784E">
        <w:rPr>
          <w:b/>
          <w:lang w:val="sr-Cyrl-RS"/>
        </w:rPr>
        <w:t>2.576</w:t>
      </w:r>
      <w:r w:rsidR="00BA42C5">
        <w:rPr>
          <w:lang w:val="sr-Cyrl-RS"/>
        </w:rPr>
        <w:t>)</w:t>
      </w:r>
      <w:r w:rsidR="00D87249">
        <w:rPr>
          <w:lang w:val="sr-Cyrl-RS"/>
        </w:rPr>
        <w:t xml:space="preserve">, </w:t>
      </w:r>
      <w:r w:rsidR="00BA42C5">
        <w:rPr>
          <w:lang w:val="sr-Cyrl-RS"/>
        </w:rPr>
        <w:t>дијаметар мреже је релативно велики (</w:t>
      </w:r>
      <w:r w:rsidR="00BA42C5" w:rsidRPr="00A8784E">
        <w:rPr>
          <w:b/>
          <w:lang w:val="sr-Cyrl-RS"/>
        </w:rPr>
        <w:t>7</w:t>
      </w:r>
      <w:r w:rsidR="00BA42C5">
        <w:rPr>
          <w:lang w:val="sr-Cyrl-RS"/>
        </w:rPr>
        <w:t xml:space="preserve">). Чворови унутар комуна су изузетно добро повезани, али саме комуне </w:t>
      </w:r>
      <w:r w:rsidR="00203093">
        <w:rPr>
          <w:lang w:val="sr-Cyrl-RS"/>
        </w:rPr>
        <w:t>нису.</w:t>
      </w:r>
    </w:p>
    <w:p w14:paraId="1C02DAA7" w14:textId="50250ECD" w:rsidR="00E14B31" w:rsidRPr="00504755" w:rsidRDefault="002259D4" w:rsidP="007446BC">
      <w:pPr>
        <w:pStyle w:val="IInivonaslova-Potpoglavlje"/>
        <w:rPr>
          <w:lang w:val="sr-Cyrl-RS"/>
        </w:rPr>
      </w:pPr>
      <w:bookmarkStart w:id="40" w:name="_Toc30247767"/>
      <w:r w:rsidRPr="00FB5C13">
        <w:rPr>
          <w:lang w:val="sr-Cyrl-RS"/>
        </w:rPr>
        <w:t>Да ли постоје разлике између факултета и катедри у смислу обима и учестаности публиковања у часописима и на конференцијама?</w:t>
      </w:r>
      <w:bookmarkEnd w:id="40"/>
    </w:p>
    <w:p w14:paraId="0E31FDDC" w14:textId="24D2EB16" w:rsidR="004B0CAF" w:rsidRPr="004B0CAF" w:rsidRDefault="00C07FAF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</w:t>
      </w:r>
      <w:r w:rsidR="004B0CAF">
        <w:rPr>
          <w:lang w:val="sr-Cyrl-RS"/>
        </w:rPr>
        <w:t>бим и учестаност публиковања у часописима налази се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6"/>
        <w:gridCol w:w="2464"/>
        <w:gridCol w:w="2462"/>
        <w:gridCol w:w="2462"/>
      </w:tblGrid>
      <w:tr w:rsidR="00D66D1F" w14:paraId="61FD5D4D" w14:textId="7F72DDDE" w:rsidTr="00E318C3">
        <w:trPr>
          <w:trHeight w:val="227"/>
        </w:trPr>
        <w:tc>
          <w:tcPr>
            <w:tcW w:w="1251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6856B8D3" w14:textId="77777777" w:rsidR="00D66D1F" w:rsidRPr="00081CF0" w:rsidRDefault="00D66D1F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Department</w:t>
            </w:r>
          </w:p>
        </w:tc>
        <w:tc>
          <w:tcPr>
            <w:tcW w:w="125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7475A2" w14:textId="476FC2B2" w:rsidR="00D66D1F" w:rsidRDefault="00D66D1F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journals</w:t>
            </w:r>
          </w:p>
        </w:tc>
        <w:tc>
          <w:tcPr>
            <w:tcW w:w="12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413200" w14:textId="7923A9AD" w:rsidR="00D66D1F" w:rsidRDefault="00260EA0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Time range</w:t>
            </w:r>
          </w:p>
        </w:tc>
        <w:tc>
          <w:tcPr>
            <w:tcW w:w="1249" w:type="pct"/>
            <w:tcBorders>
              <w:left w:val="single" w:sz="12" w:space="0" w:color="auto"/>
              <w:bottom w:val="single" w:sz="12" w:space="0" w:color="auto"/>
            </w:tcBorders>
          </w:tcPr>
          <w:p w14:paraId="74B67C51" w14:textId="10B44383" w:rsidR="00D66D1F" w:rsidRDefault="00260EA0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Frequency</w:t>
            </w:r>
          </w:p>
        </w:tc>
      </w:tr>
      <w:tr w:rsidR="00D66D1F" w14:paraId="1AD5D0BD" w14:textId="49C64B2C" w:rsidTr="00E318C3">
        <w:trPr>
          <w:trHeight w:val="227"/>
        </w:trPr>
        <w:tc>
          <w:tcPr>
            <w:tcW w:w="1251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730811B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271EF36" w14:textId="0B89CF1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2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07A4ACC" w14:textId="7033C00D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49" w:type="pct"/>
            <w:tcBorders>
              <w:top w:val="single" w:sz="12" w:space="0" w:color="auto"/>
              <w:left w:val="single" w:sz="12" w:space="0" w:color="auto"/>
            </w:tcBorders>
          </w:tcPr>
          <w:p w14:paraId="573EB16C" w14:textId="32E9B75C" w:rsidR="00D66D1F" w:rsidRDefault="008272EC" w:rsidP="007D4069">
            <w:pPr>
              <w:jc w:val="center"/>
              <w:rPr>
                <w:color w:val="000000"/>
              </w:rPr>
            </w:pPr>
            <w:r w:rsidRPr="008272EC">
              <w:rPr>
                <w:color w:val="000000"/>
              </w:rPr>
              <w:t>5</w:t>
            </w:r>
            <w:r w:rsidR="00970BDF">
              <w:rPr>
                <w:color w:val="000000"/>
              </w:rPr>
              <w:t>.</w:t>
            </w:r>
            <w:r w:rsidRPr="008272EC">
              <w:rPr>
                <w:color w:val="000000"/>
              </w:rPr>
              <w:t>379</w:t>
            </w:r>
          </w:p>
        </w:tc>
      </w:tr>
      <w:tr w:rsidR="00D66D1F" w14:paraId="6D8F08DA" w14:textId="40D70958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2BF19287" w14:textId="3B8BA88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573563D0" w14:textId="457D33B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712B1682" w14:textId="31D86348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1997-2018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148E4AEA" w14:textId="3471C3B0" w:rsidR="00D66D1F" w:rsidRDefault="00970BD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5.524</w:t>
            </w:r>
          </w:p>
        </w:tc>
      </w:tr>
      <w:tr w:rsidR="00D66D1F" w14:paraId="0CBB4A68" w14:textId="67A33319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54C10A77" w14:textId="250639D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01BBE003" w14:textId="14854B13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752638E2" w14:textId="711C92AC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7AEC2F81" w14:textId="08CB35DC" w:rsidR="00D66D1F" w:rsidRDefault="00620B79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4.311</w:t>
            </w:r>
          </w:p>
        </w:tc>
      </w:tr>
      <w:tr w:rsidR="00D66D1F" w14:paraId="7179FEE7" w14:textId="43452520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1FB4ADBD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009E18B2" w14:textId="38BB37F9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15B3015E" w14:textId="71B969CB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2009-2018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4EAE22E7" w14:textId="1963048A" w:rsidR="00D66D1F" w:rsidRDefault="000F27EB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8.888</w:t>
            </w:r>
          </w:p>
        </w:tc>
      </w:tr>
      <w:tr w:rsidR="00D66D1F" w14:paraId="48258513" w14:textId="1CB1A596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36FDF825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3F89D941" w14:textId="3691AF89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48A64B58" w14:textId="026181B3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1983-2018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662A2E1A" w14:textId="2D4E6D66" w:rsidR="00D66D1F" w:rsidRDefault="002E205D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</w:tr>
    </w:tbl>
    <w:p w14:paraId="13010350" w14:textId="1502F332" w:rsidR="004B0CAF" w:rsidRPr="004B0CAF" w:rsidRDefault="00131333" w:rsidP="00994D1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Обим</w:t>
      </w:r>
      <w:r w:rsidR="004B0CAF">
        <w:rPr>
          <w:lang w:val="sr-Cyrl-RS"/>
        </w:rPr>
        <w:t xml:space="preserve"> и учестаност публиковања на конференцијама налази се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19"/>
        <w:gridCol w:w="2607"/>
        <w:gridCol w:w="2414"/>
        <w:gridCol w:w="2414"/>
      </w:tblGrid>
      <w:tr w:rsidR="00D66D1F" w14:paraId="5F4EFC3E" w14:textId="4C8DC89D" w:rsidTr="00E318C3">
        <w:trPr>
          <w:trHeight w:val="227"/>
        </w:trPr>
        <w:tc>
          <w:tcPr>
            <w:tcW w:w="1227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2EEA86BC" w14:textId="77777777" w:rsidR="00D66D1F" w:rsidRPr="00081CF0" w:rsidRDefault="00D66D1F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Department</w:t>
            </w:r>
          </w:p>
        </w:tc>
        <w:tc>
          <w:tcPr>
            <w:tcW w:w="13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F9989" w14:textId="2A7C0D4F" w:rsidR="00D66D1F" w:rsidRDefault="00D66D1F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conferences</w:t>
            </w:r>
          </w:p>
        </w:tc>
        <w:tc>
          <w:tcPr>
            <w:tcW w:w="1225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2024D" w14:textId="46A74B0C" w:rsidR="00D66D1F" w:rsidRDefault="002E205D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Time range</w:t>
            </w:r>
          </w:p>
        </w:tc>
        <w:tc>
          <w:tcPr>
            <w:tcW w:w="1225" w:type="pct"/>
            <w:tcBorders>
              <w:left w:val="single" w:sz="12" w:space="0" w:color="auto"/>
              <w:bottom w:val="single" w:sz="12" w:space="0" w:color="auto"/>
            </w:tcBorders>
          </w:tcPr>
          <w:p w14:paraId="765611DD" w14:textId="4C302515" w:rsidR="00D66D1F" w:rsidRDefault="002E205D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Frequency</w:t>
            </w:r>
          </w:p>
        </w:tc>
      </w:tr>
      <w:tr w:rsidR="00D66D1F" w14:paraId="358C7937" w14:textId="3935C00D" w:rsidTr="00E318C3">
        <w:trPr>
          <w:trHeight w:val="227"/>
        </w:trPr>
        <w:tc>
          <w:tcPr>
            <w:tcW w:w="1227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42FC02C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3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6EC41A2" w14:textId="07E23A55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122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9EC231" w14:textId="397AA912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25" w:type="pct"/>
            <w:tcBorders>
              <w:top w:val="single" w:sz="12" w:space="0" w:color="auto"/>
              <w:left w:val="single" w:sz="12" w:space="0" w:color="auto"/>
            </w:tcBorders>
          </w:tcPr>
          <w:p w14:paraId="5E1575C8" w14:textId="500920D2" w:rsidR="00D66D1F" w:rsidRDefault="00922DD0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5.172</w:t>
            </w:r>
          </w:p>
        </w:tc>
      </w:tr>
      <w:tr w:rsidR="00D66D1F" w14:paraId="2AE53C42" w14:textId="327A3CD9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6912FB49" w14:textId="0C78675F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183F043A" w14:textId="7CFAD93F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4491DD57" w14:textId="033F384B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1986-2017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167D1FF6" w14:textId="778EC42F" w:rsidR="00D66D1F" w:rsidRDefault="00DB4614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1.645</w:t>
            </w:r>
          </w:p>
        </w:tc>
      </w:tr>
      <w:tr w:rsidR="00D66D1F" w14:paraId="4820F8B3" w14:textId="7418A3F6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374567CD" w14:textId="2B794B08" w:rsidR="00D66D1F" w:rsidRPr="00710919" w:rsidRDefault="00D66D1F" w:rsidP="00E0444F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7CABE34F" w14:textId="2373158A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693C449C" w14:textId="610F657B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1999-2015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70570B6D" w14:textId="7BD64976" w:rsidR="00D66D1F" w:rsidRDefault="00306F55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7.25</w:t>
            </w:r>
          </w:p>
        </w:tc>
      </w:tr>
      <w:tr w:rsidR="00D66D1F" w14:paraId="228026D5" w14:textId="3833C37A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33F1D7AD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5FEBC9DC" w14:textId="086E663E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73ABD7BB" w14:textId="0346B50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2009-2018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34DEEEF8" w14:textId="54C05834" w:rsidR="00D66D1F" w:rsidRDefault="00460CC7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4.666</w:t>
            </w:r>
          </w:p>
        </w:tc>
      </w:tr>
      <w:tr w:rsidR="00D66D1F" w14:paraId="5130B185" w14:textId="197085D4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295E83A2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29ECB7EB" w14:textId="3DB65B9C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79587295" w14:textId="02E8B4F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1985-2018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0CCACDFE" w14:textId="7081B31B" w:rsidR="00D66D1F" w:rsidRDefault="00FB2490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0.515</w:t>
            </w:r>
          </w:p>
        </w:tc>
      </w:tr>
    </w:tbl>
    <w:p w14:paraId="74D701DA" w14:textId="216DFA95" w:rsidR="009D2129" w:rsidRDefault="009D2129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lastRenderedPageBreak/>
        <w:t xml:space="preserve">Катедра </w:t>
      </w:r>
      <w:r>
        <w:rPr>
          <w:lang w:val="sr-Latn-RS"/>
        </w:rPr>
        <w:t xml:space="preserve">FON_IS </w:t>
      </w:r>
      <w:r>
        <w:rPr>
          <w:lang w:val="sr-Cyrl-RS"/>
        </w:rPr>
        <w:t xml:space="preserve">као катедра која публикује своје радове у највећем временском периоду има убедљиво најмању </w:t>
      </w:r>
      <w:r w:rsidR="009F6A0C">
        <w:rPr>
          <w:lang w:val="sr-Cyrl-RS"/>
        </w:rPr>
        <w:t>учестаност</w:t>
      </w:r>
      <w:r w:rsidR="0029679A">
        <w:rPr>
          <w:lang w:val="sr-Cyrl-RS"/>
        </w:rPr>
        <w:t xml:space="preserve"> публиковања. Такође је број радова те катедре значајно мањи у односу на остале.</w:t>
      </w:r>
    </w:p>
    <w:p w14:paraId="7166352D" w14:textId="6596797B" w:rsidR="00C958F9" w:rsidRDefault="00F70088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Катедра </w:t>
      </w:r>
      <w:r w:rsidR="00C958F9">
        <w:rPr>
          <w:lang w:val="en-US"/>
        </w:rPr>
        <w:t>ETF</w:t>
      </w:r>
      <w:r w:rsidR="00C958F9" w:rsidRPr="00A21A94">
        <w:rPr>
          <w:lang w:val="sr-Cyrl-RS"/>
        </w:rPr>
        <w:t>_</w:t>
      </w:r>
      <w:r w:rsidR="00C958F9">
        <w:rPr>
          <w:lang w:val="en-US"/>
        </w:rPr>
        <w:t>RTI</w:t>
      </w:r>
      <w:r w:rsidR="00C958F9">
        <w:rPr>
          <w:lang w:val="sr-Cyrl-RS"/>
        </w:rPr>
        <w:t xml:space="preserve"> иако такође има веома велики временски период током којег публикује </w:t>
      </w:r>
      <w:r w:rsidR="00B23B36">
        <w:rPr>
          <w:lang w:val="sr-Cyrl-RS"/>
        </w:rPr>
        <w:t xml:space="preserve">она </w:t>
      </w:r>
      <w:r w:rsidR="00C958F9">
        <w:rPr>
          <w:lang w:val="sr-Cyrl-RS"/>
        </w:rPr>
        <w:t>има сразмерно много радова</w:t>
      </w:r>
      <w:r>
        <w:rPr>
          <w:lang w:val="sr-Cyrl-RS"/>
        </w:rPr>
        <w:t xml:space="preserve"> те је учестаност у часописима друга по реду а на конференцијама прва.</w:t>
      </w:r>
    </w:p>
    <w:p w14:paraId="7378C6EB" w14:textId="0E1D3AC3" w:rsidR="00F70088" w:rsidRPr="00C958F9" w:rsidRDefault="002E7706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Ка</w:t>
      </w:r>
      <w:r w:rsidR="005D11E7">
        <w:rPr>
          <w:lang w:val="sr-Cyrl-RS"/>
        </w:rPr>
        <w:t>тедр</w:t>
      </w:r>
      <w:r w:rsidR="00EF42D2">
        <w:rPr>
          <w:lang w:val="sr-Cyrl-RS"/>
        </w:rPr>
        <w:t>а</w:t>
      </w:r>
      <w:r w:rsidR="00212470">
        <w:rPr>
          <w:lang w:val="sr-Cyrl-RS"/>
        </w:rPr>
        <w:t xml:space="preserve"> </w:t>
      </w:r>
      <w:r w:rsidR="00E604DB">
        <w:rPr>
          <w:lang w:val="en-GB"/>
        </w:rPr>
        <w:t>MATF</w:t>
      </w:r>
      <w:r w:rsidR="00E604DB" w:rsidRPr="00AA4FC3">
        <w:rPr>
          <w:lang w:val="sr-Cyrl-RS"/>
        </w:rPr>
        <w:t>_</w:t>
      </w:r>
      <w:r w:rsidR="00E604DB">
        <w:rPr>
          <w:lang w:val="en-GB"/>
        </w:rPr>
        <w:t>RTI</w:t>
      </w:r>
      <w:r w:rsidR="00E604DB" w:rsidRPr="00AA4FC3">
        <w:rPr>
          <w:lang w:val="sr-Cyrl-RS"/>
        </w:rPr>
        <w:t xml:space="preserve"> </w:t>
      </w:r>
      <w:r w:rsidR="00AA4FC3">
        <w:rPr>
          <w:lang w:val="sr-Cyrl-RS"/>
        </w:rPr>
        <w:t xml:space="preserve">је почела са публиковањем радова </w:t>
      </w:r>
      <w:r w:rsidR="006E7141">
        <w:rPr>
          <w:lang w:val="sr-Cyrl-RS"/>
        </w:rPr>
        <w:t>на конфе</w:t>
      </w:r>
      <w:r w:rsidR="000A4E93">
        <w:rPr>
          <w:lang w:val="sr-Cyrl-RS"/>
        </w:rPr>
        <w:t xml:space="preserve">ренцијама доста рано, али је фреквенција објављивања </w:t>
      </w:r>
      <w:r w:rsidR="00192124">
        <w:rPr>
          <w:lang w:val="sr-Cyrl-RS"/>
        </w:rPr>
        <w:t>доста мала у односу на остале катедре</w:t>
      </w:r>
      <w:r w:rsidR="008F47DB">
        <w:rPr>
          <w:lang w:val="sr-Cyrl-RS"/>
        </w:rPr>
        <w:t xml:space="preserve">. </w:t>
      </w:r>
    </w:p>
    <w:p w14:paraId="4D4F6DF1" w14:textId="5EBADDD4" w:rsidR="007A0655" w:rsidRDefault="00E32A2B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Катедра </w:t>
      </w:r>
      <w:r>
        <w:rPr>
          <w:lang w:val="en-GB"/>
        </w:rPr>
        <w:t>FON</w:t>
      </w:r>
      <w:r w:rsidRPr="00160F7B">
        <w:rPr>
          <w:lang w:val="sr-Cyrl-RS"/>
        </w:rPr>
        <w:t>_</w:t>
      </w:r>
      <w:r>
        <w:rPr>
          <w:lang w:val="en-GB"/>
        </w:rPr>
        <w:t>IT</w:t>
      </w:r>
      <w:r>
        <w:rPr>
          <w:lang w:val="sr-Cyrl-RS"/>
        </w:rPr>
        <w:t xml:space="preserve"> </w:t>
      </w:r>
      <w:r w:rsidR="00160F7B">
        <w:rPr>
          <w:lang w:val="sr-Cyrl-RS"/>
        </w:rPr>
        <w:t xml:space="preserve">као катедра </w:t>
      </w:r>
      <w:r w:rsidR="00606B46">
        <w:rPr>
          <w:lang w:val="sr-Cyrl-RS"/>
        </w:rPr>
        <w:t xml:space="preserve">је најкасније почела са објавом радова и у часописима и на конференцијама, али </w:t>
      </w:r>
      <w:r w:rsidR="0015017E">
        <w:rPr>
          <w:lang w:val="sr-Cyrl-RS"/>
        </w:rPr>
        <w:t xml:space="preserve">је </w:t>
      </w:r>
      <w:r w:rsidR="00606B46">
        <w:rPr>
          <w:lang w:val="sr-Cyrl-RS"/>
        </w:rPr>
        <w:t xml:space="preserve">зато у том временском периоду имала </w:t>
      </w:r>
      <w:r w:rsidR="0015017E">
        <w:rPr>
          <w:lang w:val="sr-Cyrl-RS"/>
        </w:rPr>
        <w:t xml:space="preserve">убедљиво </w:t>
      </w:r>
      <w:r w:rsidR="00606B46">
        <w:rPr>
          <w:lang w:val="sr-Cyrl-RS"/>
        </w:rPr>
        <w:t>највећу учестаност публиковања у часописима.</w:t>
      </w:r>
    </w:p>
    <w:p w14:paraId="1EE87F23" w14:textId="11164C91" w:rsidR="007A0655" w:rsidRDefault="002259D4" w:rsidP="005C6F2A">
      <w:pPr>
        <w:pStyle w:val="IInivonaslova-Potpoglavlje"/>
        <w:rPr>
          <w:lang w:val="sr-Cyrl-RS"/>
        </w:rPr>
      </w:pPr>
      <w:bookmarkStart w:id="41" w:name="_Toc30247768"/>
      <w:r>
        <w:rPr>
          <w:lang w:val="sr-Cyrl-RS"/>
        </w:rPr>
        <w:t>Д</w:t>
      </w:r>
      <w:r w:rsidR="008731CB">
        <w:rPr>
          <w:lang w:val="sr-Cyrl-RS"/>
        </w:rPr>
        <w:t>а ли постоји разлика</w:t>
      </w:r>
      <w:r w:rsidR="00113200">
        <w:rPr>
          <w:lang w:val="sr-Cyrl-RS"/>
        </w:rPr>
        <w:t xml:space="preserve"> у просечном броју аутора по радовима у часописима и на конференцијама?</w:t>
      </w:r>
      <w:bookmarkEnd w:id="41"/>
    </w:p>
    <w:p w14:paraId="1B8EDBF9" w14:textId="6E551FBC" w:rsidR="007432BD" w:rsidRPr="007432BD" w:rsidRDefault="00B643E8" w:rsidP="004607B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Просечан број аутора по радовима у часописима и на конференцијама за све анализиране мреже дат је у </w:t>
      </w:r>
      <w:r w:rsidR="00E609A1">
        <w:rPr>
          <w:lang w:val="sr-Cyrl-RS"/>
        </w:rPr>
        <w:t>наредној табели</w:t>
      </w:r>
      <w:r>
        <w:rPr>
          <w:lang w:val="sr-Cyrl-RS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86"/>
        <w:gridCol w:w="3285"/>
        <w:gridCol w:w="3283"/>
      </w:tblGrid>
      <w:tr w:rsidR="0046224F" w14:paraId="21E56BB7" w14:textId="77777777" w:rsidTr="00E318C3">
        <w:trPr>
          <w:trHeight w:val="170"/>
        </w:trPr>
        <w:tc>
          <w:tcPr>
            <w:tcW w:w="1667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68DFCFE" w14:textId="6B997733" w:rsidR="0046224F" w:rsidRPr="009E2E81" w:rsidRDefault="009E2E8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Network ID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2F664D" w14:textId="419257E3" w:rsidR="0046224F" w:rsidRPr="00016A32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16A32">
              <w:rPr>
                <w:b/>
                <w:i/>
                <w:lang w:val="en-US"/>
              </w:rPr>
              <w:t>Average</w:t>
            </w:r>
            <w:r w:rsidR="00594E09" w:rsidRPr="00016A32">
              <w:rPr>
                <w:b/>
                <w:i/>
                <w:lang w:val="en-US"/>
              </w:rPr>
              <w:t xml:space="preserve"> coauthors </w:t>
            </w:r>
            <w:r w:rsidR="00016A32" w:rsidRPr="00016A32">
              <w:rPr>
                <w:b/>
                <w:i/>
                <w:lang w:val="en-US"/>
              </w:rPr>
              <w:t>on article in</w:t>
            </w:r>
            <w:r w:rsidRPr="00016A32">
              <w:rPr>
                <w:b/>
                <w:i/>
                <w:lang w:val="en-US"/>
              </w:rPr>
              <w:t xml:space="preserve"> journals</w:t>
            </w:r>
          </w:p>
        </w:tc>
        <w:tc>
          <w:tcPr>
            <w:tcW w:w="166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574837F" w14:textId="108BA252" w:rsidR="0046224F" w:rsidRPr="00745A1D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745A1D">
              <w:rPr>
                <w:b/>
                <w:i/>
                <w:lang w:val="en-US"/>
              </w:rPr>
              <w:t xml:space="preserve">Average </w:t>
            </w:r>
            <w:r w:rsidR="00016A32" w:rsidRPr="00745A1D">
              <w:rPr>
                <w:b/>
                <w:i/>
                <w:lang w:val="en-US"/>
              </w:rPr>
              <w:t>coauthors on articles in conferences</w:t>
            </w:r>
          </w:p>
        </w:tc>
      </w:tr>
      <w:tr w:rsidR="00E77DB1" w14:paraId="7EB1124F" w14:textId="77777777" w:rsidTr="00E318C3">
        <w:trPr>
          <w:trHeight w:val="170"/>
        </w:trPr>
        <w:tc>
          <w:tcPr>
            <w:tcW w:w="1667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55D25B" w14:textId="6DA34E48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873B73D" w14:textId="6624D9BE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1.415</w:t>
            </w:r>
          </w:p>
        </w:tc>
        <w:tc>
          <w:tcPr>
            <w:tcW w:w="166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497241" w14:textId="185944C4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1.429</w:t>
            </w:r>
          </w:p>
        </w:tc>
      </w:tr>
      <w:tr w:rsidR="00E77DB1" w14:paraId="06DE335A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4976E944" w14:textId="4534FA1D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DFB2D6" w14:textId="2DF8F521" w:rsidR="00E77DB1" w:rsidRDefault="00160C65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1.444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2DDCB37B" w14:textId="00C27A8C" w:rsidR="00E77DB1" w:rsidRDefault="00160C65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5A23D7">
              <w:rPr>
                <w:lang w:val="en-US"/>
              </w:rPr>
              <w:t>382</w:t>
            </w:r>
          </w:p>
        </w:tc>
      </w:tr>
      <w:tr w:rsidR="0046224F" w14:paraId="1763C07D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79621761" w14:textId="53984594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27E484" w14:textId="30F326B9" w:rsidR="0046224F" w:rsidRPr="00DF6F8A" w:rsidRDefault="00DF6F8A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1.446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6C767497" w14:textId="74844238" w:rsidR="0046224F" w:rsidRPr="00DF6F8A" w:rsidRDefault="00DF6F8A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9779A2">
              <w:rPr>
                <w:lang w:val="en-US"/>
              </w:rPr>
              <w:t>511</w:t>
            </w:r>
          </w:p>
        </w:tc>
      </w:tr>
      <w:tr w:rsidR="0046224F" w14:paraId="60B687D7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68DC4A28" w14:textId="5A13ADC1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15DD0F" w14:textId="610B1998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1.528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6FCE844E" w14:textId="14F1E430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</w:tr>
      <w:tr w:rsidR="0046224F" w14:paraId="6D41F30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55862556" w14:textId="71EFA61E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53331B" w14:textId="7D27E90A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1.456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10DC44A4" w14:textId="4FBEAEB4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1.674</w:t>
            </w:r>
          </w:p>
        </w:tc>
      </w:tr>
      <w:tr w:rsidR="0046224F" w14:paraId="41014C8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16158799" w14:textId="3920AE6D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FFBEA4" w14:textId="3787955C" w:rsidR="0046224F" w:rsidRPr="009779A2" w:rsidRDefault="009779A2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1.408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38416D0D" w14:textId="59ADCB6C" w:rsidR="0046224F" w:rsidRPr="009779A2" w:rsidRDefault="009779A2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1.427</w:t>
            </w:r>
          </w:p>
        </w:tc>
      </w:tr>
      <w:tr w:rsidR="00E77DB1" w14:paraId="1528ED1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4BD872BB" w14:textId="71780755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B65BC1" w14:textId="03DBF651" w:rsidR="00E77DB1" w:rsidRPr="008A12B8" w:rsidRDefault="008A12B8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1.296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73EAE38F" w14:textId="0231B262" w:rsidR="00E77DB1" w:rsidRPr="008A12B8" w:rsidRDefault="008A12B8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</w:tr>
    </w:tbl>
    <w:p w14:paraId="3B1139F0" w14:textId="73A1D761" w:rsidR="007A0655" w:rsidRDefault="00B643E8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 основу </w:t>
      </w:r>
      <w:r w:rsidR="00D32CF9">
        <w:rPr>
          <w:lang w:val="sr-Cyrl-RS"/>
        </w:rPr>
        <w:t>података из ове табеле можемо закључити да</w:t>
      </w:r>
      <w:r w:rsidR="00BA7171">
        <w:rPr>
          <w:lang w:val="sr-Cyrl-RS"/>
        </w:rPr>
        <w:t xml:space="preserve"> постоји </w:t>
      </w:r>
      <w:r w:rsidR="00165C31">
        <w:rPr>
          <w:lang w:val="sr-Cyrl-RS"/>
        </w:rPr>
        <w:t xml:space="preserve">јако мала </w:t>
      </w:r>
      <w:r w:rsidR="00BA7171">
        <w:rPr>
          <w:lang w:val="sr-Cyrl-RS"/>
        </w:rPr>
        <w:t>разлика између просечног броја аутора по радовима у часописима и на конференцијама.</w:t>
      </w:r>
    </w:p>
    <w:p w14:paraId="4D42EFCC" w14:textId="1656D8D7" w:rsidR="007A0655" w:rsidRDefault="0082243E" w:rsidP="005C6F2A">
      <w:pPr>
        <w:pStyle w:val="IInivonaslova-Potpoglavlje"/>
        <w:rPr>
          <w:lang w:val="sr-Cyrl-RS"/>
        </w:rPr>
      </w:pPr>
      <w:bookmarkStart w:id="42" w:name="_Toc30247769"/>
      <w:r>
        <w:rPr>
          <w:lang w:val="sr-Cyrl-RS"/>
        </w:rPr>
        <w:t>У којим часописима и на којим конференцијама се у просеку највише објављује?</w:t>
      </w:r>
      <w:bookmarkEnd w:id="42"/>
    </w:p>
    <w:p w14:paraId="1BF63536" w14:textId="19FD1C6A" w:rsidR="008C4724" w:rsidRPr="008C4724" w:rsidRDefault="002C42BA" w:rsidP="008C472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Када се посматрају часописи, највише научних радова објављено је у часопису </w:t>
      </w:r>
      <w:r>
        <w:rPr>
          <w:i/>
          <w:iCs/>
          <w:lang w:val="en-GB"/>
        </w:rPr>
        <w:t>Computer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Science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and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Information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Systems</w:t>
      </w:r>
      <w:r>
        <w:rPr>
          <w:i/>
          <w:iCs/>
          <w:lang w:val="sr-Cyrl-RS"/>
        </w:rPr>
        <w:t xml:space="preserve">. </w:t>
      </w:r>
      <w:r w:rsidR="009E78EA">
        <w:rPr>
          <w:lang w:val="sr-Cyrl-RS"/>
        </w:rPr>
        <w:t xml:space="preserve">У овом часопису објављено је </w:t>
      </w:r>
      <w:r w:rsidR="009E78EA" w:rsidRPr="00360F05">
        <w:rPr>
          <w:b/>
          <w:bCs/>
          <w:lang w:val="sr-Cyrl-RS"/>
        </w:rPr>
        <w:t>19 научних радова</w:t>
      </w:r>
      <w:r w:rsidR="009E78EA">
        <w:rPr>
          <w:lang w:val="sr-Cyrl-RS"/>
        </w:rPr>
        <w:t>.</w:t>
      </w:r>
    </w:p>
    <w:p w14:paraId="1221005D" w14:textId="15D1E269" w:rsidR="002C42BA" w:rsidRDefault="002C42BA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Када се посматрају конференције, највише научних радова објављено је на конференцији </w:t>
      </w:r>
      <w:r w:rsidRPr="002C42BA">
        <w:rPr>
          <w:i/>
          <w:iCs/>
          <w:lang w:val="sr-Cyrl-RS"/>
        </w:rPr>
        <w:t>Lecture Notes in Computer Science</w:t>
      </w:r>
      <w:r w:rsidR="009E78EA">
        <w:rPr>
          <w:i/>
          <w:iCs/>
          <w:lang w:val="sr-Cyrl-RS"/>
        </w:rPr>
        <w:t xml:space="preserve"> </w:t>
      </w:r>
      <w:r w:rsidR="009E78EA" w:rsidRPr="009E78EA">
        <w:rPr>
          <w:i/>
          <w:iCs/>
          <w:lang w:val="sr-Cyrl-RS"/>
        </w:rPr>
        <w:t>(including subseries Lecture Notes in Artificial Intelligence and Lecture Notes in Bioinformatics)</w:t>
      </w:r>
      <w:r w:rsidR="009E78EA">
        <w:rPr>
          <w:i/>
          <w:iCs/>
          <w:lang w:val="sr-Cyrl-RS"/>
        </w:rPr>
        <w:t xml:space="preserve">. </w:t>
      </w:r>
      <w:r w:rsidR="009E78EA">
        <w:rPr>
          <w:lang w:val="sr-Cyrl-RS"/>
        </w:rPr>
        <w:t>На овој конфере</w:t>
      </w:r>
      <w:r w:rsidR="0042216D">
        <w:rPr>
          <w:lang w:val="sr-Cyrl-RS"/>
        </w:rPr>
        <w:t xml:space="preserve">нцији објављено је </w:t>
      </w:r>
      <w:r w:rsidR="00971BB1" w:rsidRPr="00360F05">
        <w:rPr>
          <w:b/>
          <w:bCs/>
          <w:lang w:val="sr-Cyrl-RS"/>
        </w:rPr>
        <w:t>70 научних радова</w:t>
      </w:r>
      <w:r w:rsidR="00971BB1">
        <w:rPr>
          <w:lang w:val="sr-Cyrl-RS"/>
        </w:rPr>
        <w:t>.</w:t>
      </w:r>
    </w:p>
    <w:p w14:paraId="2385F9A9" w14:textId="77777777" w:rsidR="00407957" w:rsidRDefault="00407957" w:rsidP="005C6F2A">
      <w:pPr>
        <w:pStyle w:val="Osnovnitekst"/>
        <w:spacing w:line="240" w:lineRule="auto"/>
        <w:rPr>
          <w:lang w:val="sr-Cyrl-RS"/>
        </w:rPr>
      </w:pPr>
    </w:p>
    <w:p w14:paraId="1159274C" w14:textId="77777777" w:rsidR="00407957" w:rsidRPr="009E78EA" w:rsidRDefault="00407957" w:rsidP="005C6F2A">
      <w:pPr>
        <w:pStyle w:val="Osnovnitekst"/>
        <w:spacing w:line="240" w:lineRule="auto"/>
        <w:rPr>
          <w:u w:val="single"/>
          <w:lang w:val="sr-Cyrl-RS"/>
        </w:rPr>
      </w:pPr>
    </w:p>
    <w:p w14:paraId="51BA09E5" w14:textId="021D9CB1" w:rsidR="007A0655" w:rsidRDefault="005307D5" w:rsidP="005C6F2A">
      <w:pPr>
        <w:pStyle w:val="IInivonaslova-Potpoglavlje"/>
        <w:rPr>
          <w:lang w:val="sr-Cyrl-RS"/>
        </w:rPr>
      </w:pPr>
      <w:bookmarkStart w:id="43" w:name="_Toc30247770"/>
      <w:r>
        <w:rPr>
          <w:lang w:val="sr-Cyrl-RS"/>
        </w:rPr>
        <w:lastRenderedPageBreak/>
        <w:t>Да ли се издвајају и које групе (заједнице) часописа у оквиру мреже часописа? Да ли аутори имају тен</w:t>
      </w:r>
      <w:r w:rsidR="00932A06">
        <w:rPr>
          <w:lang w:val="sr-Cyrl-RS"/>
        </w:rPr>
        <w:t>денцију да објављују у часописима сличног профила?</w:t>
      </w:r>
      <w:bookmarkEnd w:id="43"/>
    </w:p>
    <w:p w14:paraId="68132185" w14:textId="41288493" w:rsidR="007374A3" w:rsidRPr="00F576B7" w:rsidRDefault="00804D4D" w:rsidP="00043332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Заједнице часописа се издвајају у оквиру мреже часописа. Ово се може</w:t>
      </w:r>
      <w:r w:rsidRPr="00804D4D">
        <w:rPr>
          <w:lang w:val="sr-Cyrl-RS"/>
        </w:rPr>
        <w:t xml:space="preserve"> </w:t>
      </w:r>
      <w:r>
        <w:rPr>
          <w:lang w:val="sr-Cyrl-RS"/>
        </w:rPr>
        <w:t xml:space="preserve">уочити посматрањем слике </w:t>
      </w:r>
      <w:r w:rsidR="000509DF">
        <w:rPr>
          <w:i/>
          <w:iCs/>
          <w:lang w:val="en-GB"/>
        </w:rPr>
        <w:t>journals</w:t>
      </w:r>
      <w:r w:rsidRPr="001F1CBF">
        <w:rPr>
          <w:i/>
          <w:iCs/>
          <w:lang w:val="sr-Cyrl-RS"/>
        </w:rPr>
        <w:t>.</w:t>
      </w:r>
      <w:r>
        <w:rPr>
          <w:i/>
          <w:iCs/>
          <w:lang w:val="en-GB"/>
        </w:rPr>
        <w:t>png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из фолдера </w:t>
      </w:r>
      <w:r>
        <w:rPr>
          <w:i/>
          <w:iCs/>
          <w:lang w:val="en-GB"/>
        </w:rPr>
        <w:t>images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који је приложен уз овај извештај. У овој мрежи постоји 6 заједница</w:t>
      </w:r>
      <w:r w:rsidR="00CB538D">
        <w:rPr>
          <w:lang w:val="sr-Cyrl-RS"/>
        </w:rPr>
        <w:t xml:space="preserve"> од којих </w:t>
      </w:r>
      <w:r w:rsidR="00354C42">
        <w:rPr>
          <w:lang w:val="sr-Cyrl-RS"/>
        </w:rPr>
        <w:t xml:space="preserve">се </w:t>
      </w:r>
      <w:r w:rsidR="00CB538D">
        <w:rPr>
          <w:lang w:val="sr-Cyrl-RS"/>
        </w:rPr>
        <w:t xml:space="preserve">једна заједница састоји </w:t>
      </w:r>
      <w:r w:rsidR="009C1E05">
        <w:rPr>
          <w:lang w:val="sr-Cyrl-RS"/>
        </w:rPr>
        <w:t>прете</w:t>
      </w:r>
      <w:r w:rsidR="005D5F97">
        <w:rPr>
          <w:lang w:val="sr-Cyrl-RS"/>
        </w:rPr>
        <w:t xml:space="preserve">жно од часописа </w:t>
      </w:r>
      <w:r w:rsidR="002D54AF">
        <w:rPr>
          <w:lang w:val="sr-Cyrl-RS"/>
        </w:rPr>
        <w:t>о природним наука (комуна црвене боје)</w:t>
      </w:r>
      <w:r w:rsidR="00F9291F">
        <w:rPr>
          <w:lang w:val="sr-Cyrl-RS"/>
        </w:rPr>
        <w:t xml:space="preserve">, док </w:t>
      </w:r>
      <w:r w:rsidR="004B4010">
        <w:rPr>
          <w:lang w:val="sr-Cyrl-RS"/>
        </w:rPr>
        <w:t>с</w:t>
      </w:r>
      <w:r w:rsidR="003A5298">
        <w:rPr>
          <w:lang w:val="sr-Cyrl-RS"/>
        </w:rPr>
        <w:t>е</w:t>
      </w:r>
      <w:r w:rsidR="004B4010">
        <w:rPr>
          <w:lang w:val="sr-Cyrl-RS"/>
        </w:rPr>
        <w:t xml:space="preserve"> остали часописи </w:t>
      </w:r>
      <w:r w:rsidR="003A5298">
        <w:rPr>
          <w:lang w:val="sr-Cyrl-RS"/>
        </w:rPr>
        <w:t xml:space="preserve">не могу класификовати на основу имена и </w:t>
      </w:r>
      <w:r w:rsidR="004B4010">
        <w:rPr>
          <w:lang w:val="sr-Cyrl-RS"/>
        </w:rPr>
        <w:t xml:space="preserve">сврставају </w:t>
      </w:r>
      <w:r w:rsidR="003A5298">
        <w:rPr>
          <w:lang w:val="sr-Cyrl-RS"/>
        </w:rPr>
        <w:t>се</w:t>
      </w:r>
      <w:r w:rsidR="004B4010">
        <w:rPr>
          <w:lang w:val="sr-Cyrl-RS"/>
        </w:rPr>
        <w:t xml:space="preserve"> у комуне зависно од густине подграфова </w:t>
      </w:r>
      <w:r w:rsidR="002C141E">
        <w:rPr>
          <w:lang w:val="sr-Cyrl-RS"/>
        </w:rPr>
        <w:t xml:space="preserve">у мрежи. </w:t>
      </w:r>
    </w:p>
    <w:p w14:paraId="4ECAB622" w14:textId="58C88CBD" w:rsidR="007A0655" w:rsidRDefault="007374A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имају тенденцију да објављују у часописима сличног профила. </w:t>
      </w:r>
      <w:r w:rsidR="001432D5">
        <w:rPr>
          <w:lang w:val="sr-Cyrl-RS"/>
        </w:rPr>
        <w:t xml:space="preserve">Ово је закључено на </w:t>
      </w:r>
      <w:r>
        <w:rPr>
          <w:lang w:val="sr-Cyrl-RS"/>
        </w:rPr>
        <w:t xml:space="preserve">основу високог просечног коефицијента кластеризације </w:t>
      </w:r>
      <w:r w:rsidR="001432D5">
        <w:rPr>
          <w:lang w:val="sr-Cyrl-RS"/>
        </w:rPr>
        <w:t>мреже часописа (</w:t>
      </w:r>
      <w:r w:rsidR="001432D5">
        <w:rPr>
          <w:b/>
          <w:bCs/>
          <w:lang w:val="sr-Cyrl-RS"/>
        </w:rPr>
        <w:t>0.853</w:t>
      </w:r>
      <w:r w:rsidR="001432D5">
        <w:rPr>
          <w:lang w:val="sr-Cyrl-RS"/>
        </w:rPr>
        <w:t>)</w:t>
      </w:r>
      <w:r>
        <w:rPr>
          <w:lang w:val="sr-Cyrl-RS"/>
        </w:rPr>
        <w:t>. Овај податак нам говори да у свим комунама ове мреже постоји велики број</w:t>
      </w:r>
      <w:r w:rsidR="002264AA">
        <w:rPr>
          <w:lang w:val="sr-Cyrl-RS"/>
        </w:rPr>
        <w:t xml:space="preserve"> инт</w:t>
      </w:r>
      <w:r w:rsidR="00977062">
        <w:rPr>
          <w:lang w:val="sr-Cyrl-RS"/>
        </w:rPr>
        <w:t>ра</w:t>
      </w:r>
      <w:r w:rsidR="007E4B4C">
        <w:rPr>
          <w:lang w:val="sr-Cyrl-RS"/>
        </w:rPr>
        <w:t>-</w:t>
      </w:r>
      <w:r w:rsidR="006C52A6">
        <w:rPr>
          <w:lang w:val="sr-Cyrl-RS"/>
        </w:rPr>
        <w:t>кластер</w:t>
      </w:r>
      <w:r>
        <w:rPr>
          <w:lang w:val="sr-Cyrl-RS"/>
        </w:rPr>
        <w:t xml:space="preserve"> веза</w:t>
      </w:r>
      <w:r w:rsidR="00636EF1">
        <w:rPr>
          <w:lang w:val="sr-Cyrl-RS"/>
        </w:rPr>
        <w:t>, што означава д</w:t>
      </w:r>
      <w:r w:rsidR="00785C5E">
        <w:rPr>
          <w:lang w:val="sr-Cyrl-RS"/>
        </w:rPr>
        <w:t xml:space="preserve">а </w:t>
      </w:r>
      <w:r w:rsidR="00101CEE">
        <w:rPr>
          <w:lang w:val="sr-Cyrl-RS"/>
        </w:rPr>
        <w:t xml:space="preserve">аутори </w:t>
      </w:r>
      <w:r w:rsidR="007C2625">
        <w:rPr>
          <w:lang w:val="sr-Cyrl-RS"/>
        </w:rPr>
        <w:t xml:space="preserve">углавном </w:t>
      </w:r>
      <w:r w:rsidR="006B74BE">
        <w:rPr>
          <w:lang w:val="sr-Cyrl-RS"/>
        </w:rPr>
        <w:t xml:space="preserve">објављују </w:t>
      </w:r>
      <w:r w:rsidR="007C2625">
        <w:rPr>
          <w:lang w:val="sr-Cyrl-RS"/>
        </w:rPr>
        <w:t>научне радове у часописима сличног профила.</w:t>
      </w:r>
    </w:p>
    <w:p w14:paraId="498DE2E2" w14:textId="317FA962" w:rsidR="00E62F8E" w:rsidRDefault="00932A06" w:rsidP="00562E4C">
      <w:pPr>
        <w:pStyle w:val="IInivonaslova-Potpoglavlje"/>
        <w:rPr>
          <w:lang w:val="sr-Cyrl-RS"/>
        </w:rPr>
      </w:pPr>
      <w:bookmarkStart w:id="44" w:name="_Toc30247771"/>
      <w:r w:rsidRPr="00562E4C">
        <w:rPr>
          <w:lang w:val="sr-Cyrl-RS"/>
        </w:rPr>
        <w:t>У којим годинама су аутори били најпродуктивнији по факултетима и катедрама?</w:t>
      </w:r>
      <w:bookmarkEnd w:id="44"/>
    </w:p>
    <w:p w14:paraId="30F3A32A" w14:textId="3F6FFD92" w:rsidR="00E318C3" w:rsidRPr="00E318C3" w:rsidRDefault="00E318C3" w:rsidP="00BF06E4">
      <w:pPr>
        <w:pStyle w:val="Osnovnitekst"/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58240" behindDoc="0" locked="0" layoutInCell="1" allowOverlap="1" wp14:anchorId="07AA0DC0" wp14:editId="2ADC4EA1">
            <wp:simplePos x="0" y="0"/>
            <wp:positionH relativeFrom="column">
              <wp:posOffset>-156210</wp:posOffset>
            </wp:positionH>
            <wp:positionV relativeFrom="paragraph">
              <wp:posOffset>680085</wp:posOffset>
            </wp:positionV>
            <wp:extent cx="6301740" cy="31635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16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7481">
        <w:rPr>
          <w:lang w:val="sr-Cyrl-RS"/>
        </w:rPr>
        <w:t xml:space="preserve">На наредној слици је проказан график зависности броја </w:t>
      </w:r>
      <w:r w:rsidR="001879E0">
        <w:rPr>
          <w:lang w:val="sr-Cyrl-RS"/>
        </w:rPr>
        <w:t xml:space="preserve">радова </w:t>
      </w:r>
      <w:r w:rsidR="00BF06E4">
        <w:rPr>
          <w:lang w:val="sr-Cyrl-RS"/>
        </w:rPr>
        <w:t>од године издавања за сваку од катедри. Може се приметити да су</w:t>
      </w:r>
      <w:r w:rsidR="00F933F1">
        <w:rPr>
          <w:lang w:val="sr-Cyrl-RS"/>
        </w:rPr>
        <w:t xml:space="preserve"> </w:t>
      </w:r>
      <w:r w:rsidR="000E20D1">
        <w:rPr>
          <w:lang w:val="sr-Cyrl-RS"/>
        </w:rPr>
        <w:t>све катедре 2012</w:t>
      </w:r>
      <w:r w:rsidR="006636C9">
        <w:rPr>
          <w:lang w:val="sr-Cyrl-RS"/>
        </w:rPr>
        <w:t xml:space="preserve">. године имале </w:t>
      </w:r>
      <w:r w:rsidR="00CC096C">
        <w:rPr>
          <w:lang w:val="sr-Cyrl-RS"/>
        </w:rPr>
        <w:t>веома велики број радова, а чак три од њих</w:t>
      </w:r>
      <w:r w:rsidR="007F2FA7">
        <w:rPr>
          <w:lang w:val="sr-Cyrl-RS"/>
        </w:rPr>
        <w:t xml:space="preserve"> тада</w:t>
      </w:r>
      <w:r w:rsidR="00CC096C">
        <w:rPr>
          <w:lang w:val="sr-Cyrl-RS"/>
        </w:rPr>
        <w:t xml:space="preserve"> имају максимум издатих радова.</w:t>
      </w:r>
    </w:p>
    <w:p w14:paraId="7ED31727" w14:textId="14B4B84F" w:rsidR="00562E4C" w:rsidRPr="00E62F8E" w:rsidRDefault="007F2FA7" w:rsidP="00F36136">
      <w:pPr>
        <w:pStyle w:val="Osnovnitekst"/>
        <w:spacing w:line="240" w:lineRule="auto"/>
        <w:ind w:firstLine="0"/>
        <w:rPr>
          <w:lang w:val="sr-Cyrl-RS"/>
        </w:rPr>
      </w:pPr>
      <w:r>
        <w:rPr>
          <w:lang w:val="sr-Cyrl-RS"/>
        </w:rPr>
        <w:tab/>
        <w:t xml:space="preserve">У табели је за сваку катедру излистана </w:t>
      </w:r>
      <w:r w:rsidR="00392D9A">
        <w:rPr>
          <w:lang w:val="sr-Cyrl-RS"/>
        </w:rPr>
        <w:t>година када је она публиковала највише радова и</w:t>
      </w:r>
      <w:r w:rsidR="00F36136">
        <w:rPr>
          <w:lang w:val="sr-Cyrl-RS"/>
        </w:rPr>
        <w:t xml:space="preserve"> број тих радова.</w:t>
      </w:r>
    </w:p>
    <w:tbl>
      <w:tblPr>
        <w:tblStyle w:val="TableGrid"/>
        <w:tblW w:w="5001" w:type="pct"/>
        <w:tblLook w:val="04A0" w:firstRow="1" w:lastRow="0" w:firstColumn="1" w:lastColumn="0" w:noHBand="0" w:noVBand="1"/>
      </w:tblPr>
      <w:tblGrid>
        <w:gridCol w:w="1460"/>
        <w:gridCol w:w="1662"/>
        <w:gridCol w:w="2009"/>
        <w:gridCol w:w="1575"/>
        <w:gridCol w:w="1575"/>
        <w:gridCol w:w="1575"/>
      </w:tblGrid>
      <w:tr w:rsidR="00D73318" w14:paraId="57749F7E" w14:textId="77777777" w:rsidTr="00E318C3">
        <w:tc>
          <w:tcPr>
            <w:tcW w:w="741" w:type="pct"/>
            <w:tcBorders>
              <w:bottom w:val="single" w:sz="12" w:space="0" w:color="auto"/>
              <w:right w:val="single" w:sz="12" w:space="0" w:color="auto"/>
            </w:tcBorders>
          </w:tcPr>
          <w:p w14:paraId="5D77EAB5" w14:textId="77777777" w:rsidR="00D73318" w:rsidRDefault="00D73318" w:rsidP="00E318C3">
            <w:pPr>
              <w:pStyle w:val="Osnovnitekst"/>
              <w:spacing w:after="0" w:line="240" w:lineRule="auto"/>
              <w:ind w:firstLine="0"/>
              <w:rPr>
                <w:lang w:val="sr-Cyrl-RS"/>
              </w:rPr>
            </w:pPr>
          </w:p>
        </w:tc>
        <w:tc>
          <w:tcPr>
            <w:tcW w:w="84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3FFF0" w14:textId="518308C9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01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1CE31F" w14:textId="39A20138" w:rsidR="00D73318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004CE0" w14:textId="776E47DF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21153" w14:textId="0B37856A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</w:tcBorders>
          </w:tcPr>
          <w:p w14:paraId="44AFA932" w14:textId="2B3042D0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FON_SI</w:t>
            </w:r>
          </w:p>
        </w:tc>
      </w:tr>
      <w:tr w:rsidR="00D73318" w14:paraId="7EC4EDBA" w14:textId="77777777" w:rsidTr="00E318C3">
        <w:tc>
          <w:tcPr>
            <w:tcW w:w="741" w:type="pct"/>
            <w:tcBorders>
              <w:top w:val="single" w:sz="12" w:space="0" w:color="auto"/>
              <w:right w:val="single" w:sz="12" w:space="0" w:color="auto"/>
            </w:tcBorders>
          </w:tcPr>
          <w:p w14:paraId="301798D7" w14:textId="282F9499" w:rsidR="00D73318" w:rsidRPr="00454ECE" w:rsidRDefault="00D36A5B" w:rsidP="00E318C3">
            <w:pPr>
              <w:pStyle w:val="Osnovnitekst"/>
              <w:spacing w:after="0" w:line="240" w:lineRule="auto"/>
              <w:ind w:firstLine="0"/>
              <w:rPr>
                <w:b/>
                <w:i/>
                <w:lang w:val="en-US"/>
              </w:rPr>
            </w:pPr>
            <w:r w:rsidRPr="00454ECE">
              <w:rPr>
                <w:b/>
                <w:i/>
                <w:lang w:val="en-US"/>
              </w:rPr>
              <w:t>Maximum</w:t>
            </w:r>
          </w:p>
        </w:tc>
        <w:tc>
          <w:tcPr>
            <w:tcW w:w="843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4F3172" w14:textId="14DEFF1A" w:rsidR="00D73318" w:rsidRPr="00D73318" w:rsidRDefault="004D2CE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01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8DFC370" w14:textId="7234D22B" w:rsidR="00D73318" w:rsidRPr="000A2E36" w:rsidRDefault="007A1F0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4A03A2" w14:textId="0AF16B40" w:rsidR="00D73318" w:rsidRPr="00147BC8" w:rsidRDefault="00351B5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17A4B06" w14:textId="4BDD8FCB" w:rsidR="00D73318" w:rsidRPr="000A4FBE" w:rsidRDefault="007C3521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</w:tcBorders>
          </w:tcPr>
          <w:p w14:paraId="0B9CF19C" w14:textId="440F559F" w:rsidR="00D73318" w:rsidRPr="00B908FF" w:rsidRDefault="001D777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D73318" w14:paraId="49E2CDE8" w14:textId="77777777" w:rsidTr="00E318C3">
        <w:tc>
          <w:tcPr>
            <w:tcW w:w="741" w:type="pct"/>
            <w:tcBorders>
              <w:right w:val="single" w:sz="12" w:space="0" w:color="auto"/>
            </w:tcBorders>
          </w:tcPr>
          <w:p w14:paraId="63E0F061" w14:textId="2B9DC9E0" w:rsidR="00D73318" w:rsidRPr="00454ECE" w:rsidRDefault="00D36A5B" w:rsidP="00E318C3">
            <w:pPr>
              <w:pStyle w:val="Osnovnitekst"/>
              <w:spacing w:after="0" w:line="240" w:lineRule="auto"/>
              <w:ind w:firstLine="0"/>
              <w:rPr>
                <w:b/>
                <w:i/>
                <w:lang w:val="en-US"/>
              </w:rPr>
            </w:pPr>
            <w:r w:rsidRPr="00454ECE">
              <w:rPr>
                <w:b/>
                <w:i/>
                <w:lang w:val="en-US"/>
              </w:rPr>
              <w:t>Year</w:t>
            </w:r>
          </w:p>
        </w:tc>
        <w:tc>
          <w:tcPr>
            <w:tcW w:w="843" w:type="pct"/>
            <w:tcBorders>
              <w:left w:val="single" w:sz="12" w:space="0" w:color="auto"/>
              <w:right w:val="single" w:sz="12" w:space="0" w:color="auto"/>
            </w:tcBorders>
          </w:tcPr>
          <w:p w14:paraId="4772A429" w14:textId="4F768F49" w:rsidR="00D73318" w:rsidRPr="00A6232A" w:rsidRDefault="004D2CE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  <w:tc>
          <w:tcPr>
            <w:tcW w:w="1019" w:type="pct"/>
            <w:tcBorders>
              <w:left w:val="single" w:sz="12" w:space="0" w:color="auto"/>
              <w:right w:val="single" w:sz="12" w:space="0" w:color="auto"/>
            </w:tcBorders>
          </w:tcPr>
          <w:p w14:paraId="401C7600" w14:textId="057CD8C3" w:rsidR="00D73318" w:rsidRPr="004A18BF" w:rsidRDefault="007A1F0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  <w:tc>
          <w:tcPr>
            <w:tcW w:w="799" w:type="pct"/>
            <w:tcBorders>
              <w:left w:val="single" w:sz="12" w:space="0" w:color="auto"/>
              <w:right w:val="single" w:sz="12" w:space="0" w:color="auto"/>
            </w:tcBorders>
          </w:tcPr>
          <w:p w14:paraId="5C021AA6" w14:textId="0D2DE44A" w:rsidR="00D73318" w:rsidRPr="005511E5" w:rsidRDefault="00351B5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2010</w:t>
            </w:r>
          </w:p>
        </w:tc>
        <w:tc>
          <w:tcPr>
            <w:tcW w:w="799" w:type="pct"/>
            <w:tcBorders>
              <w:left w:val="single" w:sz="12" w:space="0" w:color="auto"/>
              <w:right w:val="single" w:sz="12" w:space="0" w:color="auto"/>
            </w:tcBorders>
          </w:tcPr>
          <w:p w14:paraId="57C52938" w14:textId="352158CC" w:rsidR="00D73318" w:rsidRPr="000A4FBE" w:rsidRDefault="007C3521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2013</w:t>
            </w:r>
          </w:p>
        </w:tc>
        <w:tc>
          <w:tcPr>
            <w:tcW w:w="799" w:type="pct"/>
            <w:tcBorders>
              <w:left w:val="single" w:sz="12" w:space="0" w:color="auto"/>
            </w:tcBorders>
          </w:tcPr>
          <w:p w14:paraId="41CB3E28" w14:textId="418C9FB3" w:rsidR="00D73318" w:rsidRPr="00B908FF" w:rsidRDefault="001D777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</w:tr>
    </w:tbl>
    <w:p w14:paraId="3FF816D6" w14:textId="77777777" w:rsidR="00BC7905" w:rsidRDefault="00BC7905" w:rsidP="00F9711F">
      <w:pPr>
        <w:pStyle w:val="Osnovnitekst"/>
        <w:rPr>
          <w:lang w:val="sr-Cyrl-RS"/>
        </w:rPr>
      </w:pPr>
      <w:bookmarkStart w:id="45" w:name="_Toc30247772"/>
    </w:p>
    <w:p w14:paraId="06347E79" w14:textId="0BEDEE7D" w:rsidR="00B95510" w:rsidRPr="00B95510" w:rsidRDefault="007D3B64" w:rsidP="00B95510">
      <w:pPr>
        <w:pStyle w:val="IInivonaslova-Potpoglavlje"/>
        <w:rPr>
          <w:lang w:val="sr-Cyrl-RS"/>
        </w:rPr>
      </w:pPr>
      <w:r>
        <w:rPr>
          <w:lang w:val="sr-Cyrl-RS"/>
        </w:rPr>
        <w:lastRenderedPageBreak/>
        <w:t>Који радови имају најв</w:t>
      </w:r>
      <w:r w:rsidR="000E45A8">
        <w:rPr>
          <w:lang w:val="sr-Cyrl-RS"/>
        </w:rPr>
        <w:t>еће библиометријске индикаторе?</w:t>
      </w:r>
      <w:bookmarkEnd w:id="45"/>
    </w:p>
    <w:p w14:paraId="562A2AD6" w14:textId="27D8586F" w:rsidR="000249F0" w:rsidRPr="003B222D" w:rsidRDefault="00397777" w:rsidP="00C1155A">
      <w:pPr>
        <w:pStyle w:val="Osnovnitekst"/>
        <w:spacing w:line="240" w:lineRule="auto"/>
        <w:rPr>
          <w:i/>
          <w:lang w:val="sr-Cyrl-RS"/>
        </w:rPr>
      </w:pPr>
      <w:r>
        <w:rPr>
          <w:lang w:val="sr-Cyrl-RS"/>
        </w:rPr>
        <w:t xml:space="preserve">Посматрају се </w:t>
      </w:r>
      <w:r w:rsidR="003B222D">
        <w:rPr>
          <w:lang w:val="sr-Cyrl-RS"/>
        </w:rPr>
        <w:t>четири</w:t>
      </w:r>
      <w:r>
        <w:rPr>
          <w:lang w:val="sr-Cyrl-RS"/>
        </w:rPr>
        <w:t xml:space="preserve"> библиометријска индикатора: Број цитирања, </w:t>
      </w:r>
      <w:r w:rsidR="003B222D" w:rsidRPr="003B222D">
        <w:rPr>
          <w:i/>
          <w:iCs/>
          <w:lang w:val="en-GB"/>
        </w:rPr>
        <w:t>Cite</w:t>
      </w:r>
      <w:r w:rsidR="003B222D" w:rsidRPr="003B222D">
        <w:rPr>
          <w:i/>
          <w:iCs/>
          <w:lang w:val="sr-Cyrl-RS"/>
        </w:rPr>
        <w:t xml:space="preserve"> </w:t>
      </w:r>
      <w:r w:rsidR="003B222D" w:rsidRPr="003B222D">
        <w:rPr>
          <w:i/>
          <w:iCs/>
          <w:lang w:val="en-GB"/>
        </w:rPr>
        <w:t>factor</w:t>
      </w:r>
      <w:r w:rsidR="003B222D" w:rsidRPr="003B222D">
        <w:rPr>
          <w:i/>
          <w:iCs/>
          <w:lang w:val="sr-Cyrl-RS"/>
        </w:rPr>
        <w:t xml:space="preserve">, </w:t>
      </w:r>
      <w:r w:rsidRPr="003B222D">
        <w:rPr>
          <w:i/>
          <w:lang w:val="en-GB"/>
        </w:rPr>
        <w:t>SJIR</w:t>
      </w:r>
      <w:r w:rsidRPr="003B222D">
        <w:rPr>
          <w:i/>
          <w:lang w:val="sr-Cyrl-RS"/>
        </w:rPr>
        <w:t xml:space="preserve">, </w:t>
      </w:r>
      <w:r>
        <w:rPr>
          <w:lang w:val="sr-Cyrl-RS"/>
        </w:rPr>
        <w:t>и</w:t>
      </w:r>
      <w:r w:rsidRPr="003B222D">
        <w:rPr>
          <w:i/>
          <w:lang w:val="sr-Cyrl-RS"/>
        </w:rPr>
        <w:t xml:space="preserve"> </w:t>
      </w:r>
      <w:r w:rsidRPr="003B222D">
        <w:rPr>
          <w:i/>
          <w:lang w:val="en-GB"/>
        </w:rPr>
        <w:t>SNIP</w:t>
      </w:r>
      <w:r w:rsidRPr="003B222D">
        <w:rPr>
          <w:i/>
          <w:lang w:val="sr-Cyrl-RS"/>
        </w:rPr>
        <w:t>.</w:t>
      </w:r>
    </w:p>
    <w:p w14:paraId="1F962A5F" w14:textId="2DB9EA26" w:rsidR="008C4724" w:rsidRPr="00504755" w:rsidRDefault="00397777" w:rsidP="00C1155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наредној табели приказана су прва три научна рада по броју цитирања: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67A25" w14:paraId="2EE5D90E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1932C27" w14:textId="1A9A69E1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4611AB4F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Broj citiranja</w:t>
            </w:r>
          </w:p>
        </w:tc>
      </w:tr>
      <w:tr w:rsidR="00867A25" w14:paraId="7467E30B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2C4C261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Understanding Ontological Engineering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1161EA58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</w:tr>
      <w:tr w:rsidR="00867A25" w14:paraId="52E78014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507E1C39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Solving the simple plant location problem by genetic algorithm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110DA109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867A25" w14:paraId="2B48BA2D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162966BF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Distributed shared memory: concepts and systems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4D575AF1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</w:tr>
    </w:tbl>
    <w:p w14:paraId="78BDFE65" w14:textId="11ACE2FC" w:rsidR="008C4724" w:rsidRPr="00397777" w:rsidRDefault="00662C4B" w:rsidP="00C1155A">
      <w:pPr>
        <w:pStyle w:val="Osnovnitekst"/>
        <w:spacing w:line="240" w:lineRule="auto"/>
        <w:rPr>
          <w:lang w:val="sr-Cyrl-RS" w:eastAsia="ja-JP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>
        <w:rPr>
          <w:i/>
          <w:iCs/>
          <w:lang w:val="en-GB"/>
        </w:rPr>
        <w:t>Cite factor</w:t>
      </w:r>
      <w:r>
        <w:rPr>
          <w:i/>
          <w:iCs/>
          <w:lang w:val="sr-Cyrl-RS"/>
        </w:rPr>
        <w:t>-</w:t>
      </w:r>
      <w:r>
        <w:rPr>
          <w:lang w:val="sr-Cyrl-RS"/>
        </w:rPr>
        <w:t>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67A25" w14:paraId="363DB19A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27E2D0C5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436FE1FE" w14:textId="6874548D" w:rsidR="00867A25" w:rsidRPr="0002022A" w:rsidRDefault="0002022A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Cite factor</w:t>
            </w:r>
          </w:p>
        </w:tc>
      </w:tr>
      <w:tr w:rsidR="00867A25" w14:paraId="769303A0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77D34319" w14:textId="3B63C090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Interconnection networks in petascale computer systems: A survey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7EC21455" w14:textId="378EABB5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11.53</w:t>
            </w:r>
          </w:p>
        </w:tc>
      </w:tr>
      <w:tr w:rsidR="00867A25" w14:paraId="3E9F99AB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00FF0FFC" w14:textId="2F3ADD8E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Green accounting for greener energy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5414D797" w14:textId="188311A2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10.54</w:t>
            </w:r>
          </w:p>
        </w:tc>
      </w:tr>
      <w:tr w:rsidR="00867A25" w14:paraId="0CD61C19" w14:textId="77777777" w:rsidTr="000249F0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0BD703F3" w14:textId="50BC6590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 survey of heterogeneous computing: concepts and systems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52BF380D" w14:textId="1CBC707C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9.03</w:t>
            </w:r>
          </w:p>
        </w:tc>
      </w:tr>
    </w:tbl>
    <w:p w14:paraId="693E32FF" w14:textId="634E43B1" w:rsidR="00662C4B" w:rsidRPr="00662C4B" w:rsidRDefault="007D1015" w:rsidP="00C1155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 w:rsidRPr="0014191D">
        <w:rPr>
          <w:i/>
          <w:lang w:val="en-GB"/>
        </w:rPr>
        <w:t>SJIR</w:t>
      </w:r>
      <w:r w:rsidRPr="003B222D">
        <w:rPr>
          <w:lang w:val="sr-Cyrl-RS"/>
        </w:rPr>
        <w:t xml:space="preserve"> </w:t>
      </w:r>
      <w:r>
        <w:rPr>
          <w:lang w:val="sr-Cyrl-RS"/>
        </w:rPr>
        <w:t>фактора: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90E7D" w14:paraId="01194ADC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55D732E2" w14:textId="77777777" w:rsidR="00E90E7D" w:rsidRPr="0002022A" w:rsidRDefault="00E90E7D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3BC7F546" w14:textId="79BF4A74" w:rsidR="00E90E7D" w:rsidRPr="0002022A" w:rsidRDefault="0002022A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SJIR</w:t>
            </w:r>
          </w:p>
        </w:tc>
      </w:tr>
      <w:tr w:rsidR="00E90E7D" w14:paraId="5724D41E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25997E3" w14:textId="570B588B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Real-time visualization of brain electrical activity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0224C1A0" w14:textId="544BEB7C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4.625</w:t>
            </w:r>
          </w:p>
        </w:tc>
      </w:tr>
      <w:tr w:rsidR="00E90E7D" w14:paraId="2369C2A9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3AEA5732" w14:textId="1FB13891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Learning analytics to unveil learning strategies in a flipped classroom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4B1FF0E8" w14:textId="502178E7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3.347</w:t>
            </w:r>
          </w:p>
        </w:tc>
      </w:tr>
      <w:tr w:rsidR="00E90E7D" w14:paraId="0F378B30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2B5D80B9" w14:textId="43029683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Green accounting for greener energy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3D1FFCF1" w14:textId="0A343243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3.036</w:t>
            </w:r>
          </w:p>
        </w:tc>
      </w:tr>
    </w:tbl>
    <w:p w14:paraId="49CA3FEB" w14:textId="2D3AB9B4" w:rsidR="0014191D" w:rsidRDefault="0014191D" w:rsidP="0014191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 w:rsidRPr="0014191D">
        <w:rPr>
          <w:i/>
          <w:lang w:val="en-GB"/>
        </w:rPr>
        <w:t>SNIP</w:t>
      </w:r>
      <w:r w:rsidRPr="003B222D">
        <w:rPr>
          <w:lang w:val="sr-Cyrl-RS"/>
        </w:rPr>
        <w:t xml:space="preserve"> </w:t>
      </w:r>
      <w:r>
        <w:rPr>
          <w:lang w:val="sr-Cyrl-RS"/>
        </w:rPr>
        <w:t>фактора: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95510" w14:paraId="699C0F8E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71B75D2D" w14:textId="05975575" w:rsidR="00B95510" w:rsidRPr="00BF6B96" w:rsidRDefault="00B95510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  <w:lang w:val="sr-Cyrl-RS"/>
              </w:rPr>
            </w:pPr>
            <w:r w:rsidRPr="004808EB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227E7D5D" w14:textId="0D173847" w:rsidR="00B95510" w:rsidRPr="004808EB" w:rsidRDefault="004808EB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SNIP</w:t>
            </w:r>
          </w:p>
        </w:tc>
      </w:tr>
      <w:tr w:rsidR="00B95510" w14:paraId="202499D5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230DB253" w14:textId="7837AACE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Interconnection networks in petascale computer systems: A survey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5F7ED7AB" w14:textId="3ABD956F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5783</w:t>
            </w:r>
          </w:p>
        </w:tc>
      </w:tr>
      <w:tr w:rsidR="00B95510" w14:paraId="3066B196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372E4AA2" w14:textId="0C5410C0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An AppGallery for dataflow computing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05F202EB" w14:textId="1A5F241F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4.435</w:t>
            </w:r>
          </w:p>
        </w:tc>
      </w:tr>
      <w:tr w:rsidR="00B95510" w14:paraId="34803E62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6EB79484" w14:textId="5CDCA4F6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 survey of heterogeneous computing: concepts and systems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13C981AB" w14:textId="4133BDB3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4.066</w:t>
            </w:r>
          </w:p>
        </w:tc>
      </w:tr>
    </w:tbl>
    <w:p w14:paraId="7BD025EA" w14:textId="77777777" w:rsidR="00BC7905" w:rsidRDefault="00BC7905" w:rsidP="00BC7905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  <w:bookmarkStart w:id="46" w:name="_Toc30247773"/>
    </w:p>
    <w:p w14:paraId="2FC1DBE4" w14:textId="31C55EBC" w:rsidR="00742C16" w:rsidRPr="00742C16" w:rsidRDefault="00742C16" w:rsidP="00742C16">
      <w:pPr>
        <w:pStyle w:val="IInivonaslova-Potpoglavlje"/>
        <w:rPr>
          <w:lang w:val="sr-Cyrl-RS"/>
        </w:rPr>
      </w:pPr>
      <w:r>
        <w:rPr>
          <w:lang w:val="sr-Cyrl-RS"/>
        </w:rPr>
        <w:t xml:space="preserve">Који </w:t>
      </w:r>
      <w:r w:rsidR="00CA639D">
        <w:rPr>
          <w:lang w:val="sr-Cyrl-RS"/>
        </w:rPr>
        <w:t xml:space="preserve">часописи представљају </w:t>
      </w:r>
      <w:r w:rsidR="00D62D7E">
        <w:rPr>
          <w:lang w:val="sr-Cyrl-RS"/>
        </w:rPr>
        <w:t>мостове у мрежи часописа?</w:t>
      </w:r>
      <w:bookmarkEnd w:id="46"/>
    </w:p>
    <w:p w14:paraId="1473EA2D" w14:textId="77777777" w:rsidR="00E919C4" w:rsidRDefault="00D62D7E" w:rsidP="000249F0">
      <w:pPr>
        <w:ind w:firstLine="567"/>
        <w:rPr>
          <w:lang w:val="sr-Cyrl-RS"/>
        </w:rPr>
      </w:pPr>
      <w:r>
        <w:rPr>
          <w:lang w:val="sr-Cyrl-RS"/>
        </w:rPr>
        <w:t xml:space="preserve">Мостови у мрежи часописа су они чворови који имају велику релациону централност. Налажењем мостова у овој мрежи </w:t>
      </w:r>
      <w:r w:rsidR="00BC092D">
        <w:rPr>
          <w:lang w:val="sr-Cyrl-RS"/>
        </w:rPr>
        <w:t xml:space="preserve">уочавамо часописе који </w:t>
      </w:r>
      <w:r w:rsidR="0058560C">
        <w:rPr>
          <w:lang w:val="sr-Cyrl-RS"/>
        </w:rPr>
        <w:t xml:space="preserve">повезују највећи број аутора </w:t>
      </w:r>
      <w:r w:rsidR="00855691">
        <w:rPr>
          <w:lang w:val="sr-Cyrl-RS"/>
        </w:rPr>
        <w:t xml:space="preserve">који иначе објављују у </w:t>
      </w:r>
      <w:r w:rsidR="00D52C1A">
        <w:rPr>
          <w:lang w:val="sr-Cyrl-RS"/>
        </w:rPr>
        <w:t>различитим групама</w:t>
      </w:r>
      <w:r w:rsidR="00855691">
        <w:rPr>
          <w:lang w:val="sr-Cyrl-RS"/>
        </w:rPr>
        <w:t xml:space="preserve"> часописа.</w:t>
      </w:r>
    </w:p>
    <w:p w14:paraId="2F9C4F31" w14:textId="38223C66" w:rsidR="00ED690D" w:rsidRPr="00504755" w:rsidRDefault="000249F0" w:rsidP="000249F0">
      <w:pPr>
        <w:ind w:firstLine="567"/>
        <w:rPr>
          <w:lang w:val="sr-Cyrl-RS"/>
        </w:rPr>
      </w:pPr>
      <w:r>
        <w:rPr>
          <w:lang w:val="sr-Cyrl-RS"/>
        </w:rPr>
        <w:t xml:space="preserve"> </w:t>
      </w:r>
      <w:r w:rsidR="00ED690D">
        <w:rPr>
          <w:lang w:val="sr-Cyrl-RS"/>
        </w:rPr>
        <w:t>На наредној слици приказан</w:t>
      </w:r>
      <w:r w:rsidR="00A70920">
        <w:rPr>
          <w:lang w:val="sr-Cyrl-RS"/>
        </w:rPr>
        <w:t xml:space="preserve"> </w:t>
      </w:r>
      <w:r w:rsidR="00ED690D">
        <w:rPr>
          <w:lang w:val="sr-Cyrl-RS"/>
        </w:rPr>
        <w:t>је граф мреже часописа на којем су истакнути чворови са великом релационом централношћу</w:t>
      </w:r>
      <w:r w:rsidR="00A11FE1">
        <w:rPr>
          <w:lang w:val="sr-Cyrl-RS"/>
        </w:rPr>
        <w:t>.</w:t>
      </w:r>
    </w:p>
    <w:p w14:paraId="1925B682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1D0DE269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5B65A26A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63BB9046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1F551245" w14:textId="1E666213" w:rsidR="006726D8" w:rsidRDefault="00BC7905" w:rsidP="0080408E">
      <w:pPr>
        <w:pStyle w:val="Osnovnitekst"/>
        <w:spacing w:line="240" w:lineRule="auto"/>
        <w:rPr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2C12E8DD" wp14:editId="7F3D70E6">
            <wp:simplePos x="0" y="0"/>
            <wp:positionH relativeFrom="column">
              <wp:posOffset>295910</wp:posOffset>
            </wp:positionH>
            <wp:positionV relativeFrom="paragraph">
              <wp:posOffset>-445135</wp:posOffset>
            </wp:positionV>
            <wp:extent cx="5727700" cy="4420235"/>
            <wp:effectExtent l="0" t="0" r="0" b="0"/>
            <wp:wrapSquare wrapText="bothSides"/>
            <wp:docPr id="207947621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64A">
        <w:rPr>
          <w:lang w:val="sr-Cyrl-RS"/>
        </w:rPr>
        <w:t>Са овог графа можемо уочити пар чворова који се јасно истичу у односу на остале чворове.</w:t>
      </w:r>
      <w:r w:rsidR="00F96ED5">
        <w:rPr>
          <w:lang w:val="sr-Cyrl-RS"/>
        </w:rPr>
        <w:t xml:space="preserve"> </w:t>
      </w:r>
    </w:p>
    <w:p w14:paraId="33BB2E0C" w14:textId="0D161DCB" w:rsidR="006726D8" w:rsidRDefault="00F96ED5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Часопис </w:t>
      </w:r>
      <w:r w:rsidR="00703DBB">
        <w:rPr>
          <w:i/>
          <w:iCs/>
          <w:lang w:val="en-GB"/>
        </w:rPr>
        <w:t>Computer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Science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and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Information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Systems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lang w:val="sr-Cyrl-RS"/>
        </w:rPr>
        <w:t xml:space="preserve">је убедљиво </w:t>
      </w:r>
      <w:r w:rsidR="00390915">
        <w:rPr>
          <w:lang w:val="sr-Cyrl-RS"/>
        </w:rPr>
        <w:t>највећи мост у овој мрежи</w:t>
      </w:r>
      <w:r w:rsidR="000901B7">
        <w:rPr>
          <w:lang w:val="sr-Cyrl-RS"/>
        </w:rPr>
        <w:t xml:space="preserve"> и са оригиналног графа можемо</w:t>
      </w:r>
      <w:r w:rsidR="00617C5D">
        <w:rPr>
          <w:lang w:val="sr-Cyrl-RS"/>
        </w:rPr>
        <w:t xml:space="preserve"> уочити да он повезује чворове из свих комуна ове мреже.</w:t>
      </w:r>
      <w:r w:rsidR="0010276B">
        <w:rPr>
          <w:lang w:val="sr-Cyrl-RS"/>
        </w:rPr>
        <w:t xml:space="preserve"> </w:t>
      </w:r>
    </w:p>
    <w:p w14:paraId="4856D5DB" w14:textId="5E0A97B3" w:rsidR="00FF564A" w:rsidRDefault="0010276B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Поред овог часописа, </w:t>
      </w:r>
      <w:r w:rsidR="00162062">
        <w:rPr>
          <w:lang w:val="sr-Cyrl-RS"/>
        </w:rPr>
        <w:t xml:space="preserve">часопис </w:t>
      </w:r>
      <w:r w:rsidR="006726D8">
        <w:rPr>
          <w:i/>
          <w:iCs/>
          <w:lang w:val="en-GB"/>
        </w:rPr>
        <w:t>Yugoslav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Journal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of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Operations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Research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lang w:val="sr-Cyrl-RS"/>
        </w:rPr>
        <w:t xml:space="preserve">захвата велики број чворова из </w:t>
      </w:r>
      <w:r w:rsidR="00BA2652">
        <w:rPr>
          <w:lang w:val="sr-Cyrl-RS"/>
        </w:rPr>
        <w:t>пет</w:t>
      </w:r>
      <w:r w:rsidR="006726D8">
        <w:rPr>
          <w:lang w:val="sr-Cyrl-RS"/>
        </w:rPr>
        <w:t xml:space="preserve"> од </w:t>
      </w:r>
      <w:r w:rsidR="00BA2652">
        <w:rPr>
          <w:lang w:val="sr-Cyrl-RS"/>
        </w:rPr>
        <w:t>шест</w:t>
      </w:r>
      <w:r w:rsidR="006726D8">
        <w:rPr>
          <w:lang w:val="sr-Cyrl-RS"/>
        </w:rPr>
        <w:t xml:space="preserve"> комуна мреже, док из једне комуне захвата само један чвор. </w:t>
      </w:r>
      <w:r w:rsidR="00A514BE">
        <w:rPr>
          <w:lang w:val="sr-Cyrl-RS"/>
        </w:rPr>
        <w:t>Овај чвор представља други највећи мост у мрежи.</w:t>
      </w:r>
    </w:p>
    <w:p w14:paraId="3E2E543C" w14:textId="4C98D669" w:rsidR="006726D8" w:rsidRPr="006726D8" w:rsidRDefault="006726D8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Часописи који се поред ова два наведена истичу </w:t>
      </w:r>
      <w:r w:rsidR="008741FA">
        <w:rPr>
          <w:lang w:val="sr-Cyrl-RS"/>
        </w:rPr>
        <w:t>по релационој централности али у доста мањој мери су</w:t>
      </w:r>
      <w:r w:rsidR="00637BB5">
        <w:rPr>
          <w:lang w:val="sr-Cyrl-RS"/>
        </w:rPr>
        <w:t xml:space="preserve"> </w:t>
      </w:r>
      <w:r w:rsidR="00023A6F">
        <w:rPr>
          <w:i/>
          <w:iCs/>
          <w:lang w:val="en-GB"/>
        </w:rPr>
        <w:t>International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Journal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of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Engineering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Education</w:t>
      </w:r>
      <w:r w:rsidR="00023A6F" w:rsidRPr="00023A6F">
        <w:rPr>
          <w:i/>
          <w:iCs/>
          <w:lang w:val="sr-Cyrl-RS"/>
        </w:rPr>
        <w:t xml:space="preserve">, </w:t>
      </w:r>
      <w:r w:rsidR="00023A6F">
        <w:rPr>
          <w:i/>
          <w:iCs/>
          <w:lang w:val="en-GB"/>
        </w:rPr>
        <w:t>Journal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of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Universal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Computer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Science</w:t>
      </w:r>
      <w:r w:rsidR="00023A6F" w:rsidRPr="00023A6F">
        <w:rPr>
          <w:i/>
          <w:iCs/>
          <w:lang w:val="sr-Cyrl-RS"/>
        </w:rPr>
        <w:t xml:space="preserve">, </w:t>
      </w:r>
      <w:r w:rsidR="00023A6F">
        <w:rPr>
          <w:i/>
          <w:iCs/>
          <w:lang w:val="en-GB"/>
        </w:rPr>
        <w:t>Advances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in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Computers</w:t>
      </w:r>
      <w:r w:rsidR="00023A6F" w:rsidRPr="00023A6F">
        <w:rPr>
          <w:i/>
          <w:iCs/>
          <w:lang w:val="sr-Cyrl-RS"/>
        </w:rPr>
        <w:t xml:space="preserve">, </w:t>
      </w:r>
      <w:r w:rsidR="00545691">
        <w:rPr>
          <w:i/>
          <w:iCs/>
          <w:lang w:val="en-GB"/>
        </w:rPr>
        <w:t>International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Journal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of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Computers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and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Applications</w:t>
      </w:r>
      <w:r w:rsidR="00FE240A" w:rsidRPr="00C9615A">
        <w:rPr>
          <w:i/>
          <w:iCs/>
          <w:lang w:val="sr-Cyrl-RS"/>
        </w:rPr>
        <w:t xml:space="preserve">, </w:t>
      </w:r>
      <w:r w:rsidR="00FE240A">
        <w:rPr>
          <w:lang w:val="sr-Cyrl-RS"/>
        </w:rPr>
        <w:t xml:space="preserve">и </w:t>
      </w:r>
      <w:r w:rsidR="00C9615A">
        <w:rPr>
          <w:rFonts w:hint="eastAsia"/>
          <w:i/>
          <w:iCs/>
          <w:lang w:val="sr-Cyrl-RS" w:eastAsia="ja-JP"/>
        </w:rPr>
        <w:t>L</w:t>
      </w:r>
      <w:r w:rsidR="00C9615A">
        <w:rPr>
          <w:i/>
          <w:iCs/>
          <w:lang w:val="sr-Cyrl-RS" w:eastAsia="ja-JP"/>
        </w:rPr>
        <w:t>ecture Notes in Computer Science (including subseries</w:t>
      </w:r>
      <w:r w:rsidR="00E17CBE">
        <w:rPr>
          <w:i/>
          <w:iCs/>
          <w:lang w:val="sr-Cyrl-RS" w:eastAsia="ja-JP"/>
        </w:rPr>
        <w:t xml:space="preserve"> Lecture Notes in Artificial Intelligence </w:t>
      </w:r>
      <w:r w:rsidR="003247AE">
        <w:rPr>
          <w:i/>
          <w:iCs/>
          <w:lang w:val="sr-Cyrl-RS" w:eastAsia="ja-JP"/>
        </w:rPr>
        <w:t>and Lecture Notes in Bioinformatics</w:t>
      </w:r>
      <w:r w:rsidR="005C6D21">
        <w:rPr>
          <w:i/>
          <w:iCs/>
          <w:lang w:val="sr-Cyrl-RS" w:eastAsia="ja-JP"/>
        </w:rPr>
        <w:t>)</w:t>
      </w:r>
      <w:r w:rsidR="009B2A7A">
        <w:rPr>
          <w:lang w:val="sr-Cyrl-RS"/>
        </w:rPr>
        <w:t>. Ови часописи</w:t>
      </w:r>
      <w:r w:rsidR="00A514BE">
        <w:rPr>
          <w:lang w:val="sr-Cyrl-RS"/>
        </w:rPr>
        <w:t xml:space="preserve"> су мостови који</w:t>
      </w:r>
      <w:r w:rsidR="009B2A7A">
        <w:rPr>
          <w:lang w:val="sr-Cyrl-RS"/>
        </w:rPr>
        <w:t xml:space="preserve"> захватају чворове</w:t>
      </w:r>
      <w:r w:rsidR="00637BB5">
        <w:rPr>
          <w:lang w:val="sr-Cyrl-RS"/>
        </w:rPr>
        <w:t xml:space="preserve"> </w:t>
      </w:r>
      <w:r w:rsidR="00950F30">
        <w:rPr>
          <w:lang w:val="sr-Cyrl-RS"/>
        </w:rPr>
        <w:t xml:space="preserve">из </w:t>
      </w:r>
      <w:r w:rsidR="008B3897">
        <w:rPr>
          <w:lang w:val="sr-Cyrl-RS"/>
        </w:rPr>
        <w:t>три до пет</w:t>
      </w:r>
      <w:r w:rsidR="00637BB5">
        <w:rPr>
          <w:lang w:val="sr-Cyrl-RS"/>
        </w:rPr>
        <w:t xml:space="preserve"> комуна ове мреже.</w:t>
      </w:r>
    </w:p>
    <w:p w14:paraId="364F020D" w14:textId="0BF06A40" w:rsidR="006F5267" w:rsidRPr="00A430CC" w:rsidRDefault="006F5267" w:rsidP="00547A2A">
      <w:pPr>
        <w:pStyle w:val="Oznakaslike"/>
        <w:rPr>
          <w:lang w:val="sr-Cyrl-RS"/>
        </w:rPr>
      </w:pPr>
      <w:bookmarkStart w:id="47" w:name="_GoBack"/>
      <w:bookmarkEnd w:id="47"/>
    </w:p>
    <w:sectPr w:rsidR="006F5267" w:rsidRPr="00A430CC" w:rsidSect="00847C3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81A05" w14:textId="77777777" w:rsidR="00CE6C22" w:rsidRDefault="00CE6C22">
      <w:r>
        <w:separator/>
      </w:r>
    </w:p>
  </w:endnote>
  <w:endnote w:type="continuationSeparator" w:id="0">
    <w:p w14:paraId="3C3D0419" w14:textId="77777777" w:rsidR="00CE6C22" w:rsidRDefault="00CE6C22">
      <w:r>
        <w:continuationSeparator/>
      </w:r>
    </w:p>
  </w:endnote>
  <w:endnote w:type="continuationNotice" w:id="1">
    <w:p w14:paraId="3C21DA35" w14:textId="77777777" w:rsidR="00CE6C22" w:rsidRDefault="00CE6C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7721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F14A8E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F83A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5EAA2C0D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60154" w14:textId="77777777" w:rsidR="00CF2E0D" w:rsidRDefault="00CF2E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3283E" w14:textId="77777777" w:rsidR="00CE6C22" w:rsidRDefault="00CE6C22">
      <w:r>
        <w:separator/>
      </w:r>
    </w:p>
  </w:footnote>
  <w:footnote w:type="continuationSeparator" w:id="0">
    <w:p w14:paraId="10547343" w14:textId="77777777" w:rsidR="00CE6C22" w:rsidRDefault="00CE6C22">
      <w:r>
        <w:continuationSeparator/>
      </w:r>
    </w:p>
  </w:footnote>
  <w:footnote w:type="continuationNotice" w:id="1">
    <w:p w14:paraId="48D4ED11" w14:textId="77777777" w:rsidR="00CE6C22" w:rsidRDefault="00CE6C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D637F" w14:textId="77777777" w:rsidR="00CF2E0D" w:rsidRDefault="00CF2E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3D012" w14:textId="77777777" w:rsidR="00CF2E0D" w:rsidRDefault="00CF2E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AD40B" w14:textId="77777777" w:rsidR="00CF2E0D" w:rsidRDefault="00CF2E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56"/>
        <w:szCs w:val="56"/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41D3484"/>
    <w:multiLevelType w:val="hybridMultilevel"/>
    <w:tmpl w:val="E9FCF28E"/>
    <w:lvl w:ilvl="0" w:tplc="1714DDF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7736A81"/>
    <w:multiLevelType w:val="hybridMultilevel"/>
    <w:tmpl w:val="45ECCC72"/>
    <w:lvl w:ilvl="0" w:tplc="C72ED1D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56"/>
        <w:szCs w:val="56"/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BF53B44"/>
    <w:multiLevelType w:val="hybridMultilevel"/>
    <w:tmpl w:val="112C18AA"/>
    <w:lvl w:ilvl="0" w:tplc="891214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5E42591B"/>
    <w:multiLevelType w:val="multilevel"/>
    <w:tmpl w:val="5C8E0C22"/>
    <w:lvl w:ilvl="0">
      <w:start w:val="1"/>
      <w:numFmt w:val="decimal"/>
      <w:suff w:val="space"/>
      <w:lvlText w:val="%1)"/>
      <w:lvlJc w:val="left"/>
      <w:pPr>
        <w:ind w:left="0" w:firstLine="67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0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1" w15:restartNumberingAfterBreak="0">
    <w:nsid w:val="607778D8"/>
    <w:multiLevelType w:val="multilevel"/>
    <w:tmpl w:val="E2743872"/>
    <w:lvl w:ilvl="0">
      <w:start w:val="1"/>
      <w:numFmt w:val="decimal"/>
      <w:suff w:val="space"/>
      <w:lvlText w:val="%1)"/>
      <w:lvlJc w:val="left"/>
      <w:pPr>
        <w:ind w:left="0" w:firstLine="67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5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7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9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1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3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5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7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95" w:hanging="180"/>
      </w:pPr>
      <w:rPr>
        <w:rFonts w:hint="default"/>
      </w:rPr>
    </w:lvl>
  </w:abstractNum>
  <w:abstractNum w:abstractNumId="22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3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7D6373D"/>
    <w:multiLevelType w:val="multilevel"/>
    <w:tmpl w:val="9FAC1E2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6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7" w15:restartNumberingAfterBreak="0">
    <w:nsid w:val="726614E5"/>
    <w:multiLevelType w:val="hybridMultilevel"/>
    <w:tmpl w:val="078251A4"/>
    <w:lvl w:ilvl="0" w:tplc="B49C4C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9" w15:restartNumberingAfterBreak="0">
    <w:nsid w:val="7A8C1558"/>
    <w:multiLevelType w:val="hybridMultilevel"/>
    <w:tmpl w:val="ACBAFC6A"/>
    <w:lvl w:ilvl="0" w:tplc="02D4C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D76130"/>
    <w:multiLevelType w:val="hybridMultilevel"/>
    <w:tmpl w:val="64D00FE4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9"/>
  </w:num>
  <w:num w:numId="5">
    <w:abstractNumId w:val="13"/>
  </w:num>
  <w:num w:numId="6">
    <w:abstractNumId w:val="1"/>
  </w:num>
  <w:num w:numId="7">
    <w:abstractNumId w:val="18"/>
  </w:num>
  <w:num w:numId="8">
    <w:abstractNumId w:val="25"/>
  </w:num>
  <w:num w:numId="9">
    <w:abstractNumId w:val="17"/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6"/>
  </w:num>
  <w:num w:numId="15">
    <w:abstractNumId w:val="31"/>
  </w:num>
  <w:num w:numId="16">
    <w:abstractNumId w:val="20"/>
  </w:num>
  <w:num w:numId="17">
    <w:abstractNumId w:val="28"/>
  </w:num>
  <w:num w:numId="18">
    <w:abstractNumId w:val="22"/>
  </w:num>
  <w:num w:numId="19">
    <w:abstractNumId w:val="11"/>
  </w:num>
  <w:num w:numId="20">
    <w:abstractNumId w:val="26"/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3"/>
  </w:num>
  <w:num w:numId="25">
    <w:abstractNumId w:val="16"/>
  </w:num>
  <w:num w:numId="26">
    <w:abstractNumId w:val="10"/>
  </w:num>
  <w:num w:numId="27">
    <w:abstractNumId w:val="21"/>
  </w:num>
  <w:num w:numId="28">
    <w:abstractNumId w:val="30"/>
  </w:num>
  <w:num w:numId="29">
    <w:abstractNumId w:val="19"/>
  </w:num>
  <w:num w:numId="30">
    <w:abstractNumId w:val="24"/>
  </w:num>
  <w:num w:numId="31">
    <w:abstractNumId w:val="29"/>
  </w:num>
  <w:num w:numId="32">
    <w:abstractNumId w:val="27"/>
  </w:num>
  <w:num w:numId="33">
    <w:abstractNumId w:val="14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80783"/>
    <w:rsid w:val="0000061E"/>
    <w:rsid w:val="00000831"/>
    <w:rsid w:val="00001085"/>
    <w:rsid w:val="0000188C"/>
    <w:rsid w:val="00001DEB"/>
    <w:rsid w:val="000023AC"/>
    <w:rsid w:val="00003A9D"/>
    <w:rsid w:val="00004A1B"/>
    <w:rsid w:val="00004F31"/>
    <w:rsid w:val="00005621"/>
    <w:rsid w:val="00005E34"/>
    <w:rsid w:val="00006413"/>
    <w:rsid w:val="00010094"/>
    <w:rsid w:val="00010629"/>
    <w:rsid w:val="00011037"/>
    <w:rsid w:val="00012110"/>
    <w:rsid w:val="00012317"/>
    <w:rsid w:val="00012CD9"/>
    <w:rsid w:val="00014491"/>
    <w:rsid w:val="00014E9B"/>
    <w:rsid w:val="00016A32"/>
    <w:rsid w:val="00016FC6"/>
    <w:rsid w:val="000178D1"/>
    <w:rsid w:val="0002022A"/>
    <w:rsid w:val="00021338"/>
    <w:rsid w:val="00021F64"/>
    <w:rsid w:val="00022379"/>
    <w:rsid w:val="000224EA"/>
    <w:rsid w:val="000225FB"/>
    <w:rsid w:val="000232E2"/>
    <w:rsid w:val="00023A6F"/>
    <w:rsid w:val="000249F0"/>
    <w:rsid w:val="00024C67"/>
    <w:rsid w:val="00030B4D"/>
    <w:rsid w:val="0003155C"/>
    <w:rsid w:val="00032674"/>
    <w:rsid w:val="00033568"/>
    <w:rsid w:val="00033FFF"/>
    <w:rsid w:val="00034C8A"/>
    <w:rsid w:val="0003545B"/>
    <w:rsid w:val="0003696F"/>
    <w:rsid w:val="00037888"/>
    <w:rsid w:val="0004093A"/>
    <w:rsid w:val="00043332"/>
    <w:rsid w:val="00043914"/>
    <w:rsid w:val="00044699"/>
    <w:rsid w:val="0004552F"/>
    <w:rsid w:val="000455BB"/>
    <w:rsid w:val="0004676B"/>
    <w:rsid w:val="00046FF4"/>
    <w:rsid w:val="00047852"/>
    <w:rsid w:val="000505C6"/>
    <w:rsid w:val="000505E5"/>
    <w:rsid w:val="00050739"/>
    <w:rsid w:val="000509DF"/>
    <w:rsid w:val="00053058"/>
    <w:rsid w:val="00053481"/>
    <w:rsid w:val="000534C0"/>
    <w:rsid w:val="00055B6F"/>
    <w:rsid w:val="00055E1D"/>
    <w:rsid w:val="000561D8"/>
    <w:rsid w:val="000563C5"/>
    <w:rsid w:val="0005745B"/>
    <w:rsid w:val="00057664"/>
    <w:rsid w:val="000606E3"/>
    <w:rsid w:val="00060827"/>
    <w:rsid w:val="00060858"/>
    <w:rsid w:val="000621C0"/>
    <w:rsid w:val="0006333E"/>
    <w:rsid w:val="00063807"/>
    <w:rsid w:val="00063875"/>
    <w:rsid w:val="00064B67"/>
    <w:rsid w:val="00066651"/>
    <w:rsid w:val="00066AB0"/>
    <w:rsid w:val="00066C16"/>
    <w:rsid w:val="000676D9"/>
    <w:rsid w:val="000702DB"/>
    <w:rsid w:val="00070361"/>
    <w:rsid w:val="00070C8F"/>
    <w:rsid w:val="00070F6D"/>
    <w:rsid w:val="00072147"/>
    <w:rsid w:val="0007612B"/>
    <w:rsid w:val="00080C50"/>
    <w:rsid w:val="00081CF0"/>
    <w:rsid w:val="0008298B"/>
    <w:rsid w:val="00083C3E"/>
    <w:rsid w:val="00084D3C"/>
    <w:rsid w:val="0008557E"/>
    <w:rsid w:val="0008594C"/>
    <w:rsid w:val="00087381"/>
    <w:rsid w:val="00087382"/>
    <w:rsid w:val="000901B7"/>
    <w:rsid w:val="00092649"/>
    <w:rsid w:val="00093F1E"/>
    <w:rsid w:val="00094EAE"/>
    <w:rsid w:val="000954D4"/>
    <w:rsid w:val="000959B1"/>
    <w:rsid w:val="00095B01"/>
    <w:rsid w:val="000962CC"/>
    <w:rsid w:val="0009677D"/>
    <w:rsid w:val="000967CB"/>
    <w:rsid w:val="000A1A3C"/>
    <w:rsid w:val="000A2968"/>
    <w:rsid w:val="000A2A4E"/>
    <w:rsid w:val="000A2E36"/>
    <w:rsid w:val="000A3CCF"/>
    <w:rsid w:val="000A46C2"/>
    <w:rsid w:val="000A4E93"/>
    <w:rsid w:val="000A4FBE"/>
    <w:rsid w:val="000A566F"/>
    <w:rsid w:val="000A56E5"/>
    <w:rsid w:val="000A5F1E"/>
    <w:rsid w:val="000A6FDC"/>
    <w:rsid w:val="000B0E6E"/>
    <w:rsid w:val="000B1246"/>
    <w:rsid w:val="000B324F"/>
    <w:rsid w:val="000B3FCF"/>
    <w:rsid w:val="000B7128"/>
    <w:rsid w:val="000B7E84"/>
    <w:rsid w:val="000C0E90"/>
    <w:rsid w:val="000C333B"/>
    <w:rsid w:val="000C3C7A"/>
    <w:rsid w:val="000C3FD6"/>
    <w:rsid w:val="000C495A"/>
    <w:rsid w:val="000C57D4"/>
    <w:rsid w:val="000C5BBB"/>
    <w:rsid w:val="000C6B75"/>
    <w:rsid w:val="000D1785"/>
    <w:rsid w:val="000D1E6B"/>
    <w:rsid w:val="000D1F62"/>
    <w:rsid w:val="000D22CF"/>
    <w:rsid w:val="000D301F"/>
    <w:rsid w:val="000D391C"/>
    <w:rsid w:val="000D3925"/>
    <w:rsid w:val="000D4889"/>
    <w:rsid w:val="000D4CC2"/>
    <w:rsid w:val="000D51FA"/>
    <w:rsid w:val="000D697B"/>
    <w:rsid w:val="000D6F39"/>
    <w:rsid w:val="000E20D1"/>
    <w:rsid w:val="000E3E14"/>
    <w:rsid w:val="000E45A8"/>
    <w:rsid w:val="000E5C05"/>
    <w:rsid w:val="000E6571"/>
    <w:rsid w:val="000F0F13"/>
    <w:rsid w:val="000F10A7"/>
    <w:rsid w:val="000F18B2"/>
    <w:rsid w:val="000F1A17"/>
    <w:rsid w:val="000F1E9F"/>
    <w:rsid w:val="000F27EB"/>
    <w:rsid w:val="000F280E"/>
    <w:rsid w:val="000F28FF"/>
    <w:rsid w:val="000F43A1"/>
    <w:rsid w:val="000F5827"/>
    <w:rsid w:val="000F66C9"/>
    <w:rsid w:val="000F73AC"/>
    <w:rsid w:val="000F7423"/>
    <w:rsid w:val="001000F8"/>
    <w:rsid w:val="00101CEE"/>
    <w:rsid w:val="00101E73"/>
    <w:rsid w:val="0010276B"/>
    <w:rsid w:val="00103303"/>
    <w:rsid w:val="00103582"/>
    <w:rsid w:val="0010424D"/>
    <w:rsid w:val="00105B37"/>
    <w:rsid w:val="00106011"/>
    <w:rsid w:val="001104C5"/>
    <w:rsid w:val="001126B8"/>
    <w:rsid w:val="00113200"/>
    <w:rsid w:val="00113921"/>
    <w:rsid w:val="0011453D"/>
    <w:rsid w:val="001151B6"/>
    <w:rsid w:val="00120338"/>
    <w:rsid w:val="00120AE7"/>
    <w:rsid w:val="00120F96"/>
    <w:rsid w:val="00121145"/>
    <w:rsid w:val="0012155D"/>
    <w:rsid w:val="00122C88"/>
    <w:rsid w:val="00124235"/>
    <w:rsid w:val="00124493"/>
    <w:rsid w:val="001246DE"/>
    <w:rsid w:val="00124C44"/>
    <w:rsid w:val="00125A36"/>
    <w:rsid w:val="00125C81"/>
    <w:rsid w:val="001271BE"/>
    <w:rsid w:val="001303C4"/>
    <w:rsid w:val="00131333"/>
    <w:rsid w:val="00132003"/>
    <w:rsid w:val="00133BF3"/>
    <w:rsid w:val="00135926"/>
    <w:rsid w:val="00136060"/>
    <w:rsid w:val="00136DA0"/>
    <w:rsid w:val="00137BAD"/>
    <w:rsid w:val="001407C0"/>
    <w:rsid w:val="0014191D"/>
    <w:rsid w:val="00141B52"/>
    <w:rsid w:val="00142CFA"/>
    <w:rsid w:val="001431FF"/>
    <w:rsid w:val="001432D5"/>
    <w:rsid w:val="00147BC8"/>
    <w:rsid w:val="0015017E"/>
    <w:rsid w:val="001501AA"/>
    <w:rsid w:val="0015059F"/>
    <w:rsid w:val="001510BA"/>
    <w:rsid w:val="00151A03"/>
    <w:rsid w:val="00152107"/>
    <w:rsid w:val="00152231"/>
    <w:rsid w:val="00154AAD"/>
    <w:rsid w:val="0015511B"/>
    <w:rsid w:val="00156B45"/>
    <w:rsid w:val="00156BF0"/>
    <w:rsid w:val="00157A73"/>
    <w:rsid w:val="00157D8C"/>
    <w:rsid w:val="00160705"/>
    <w:rsid w:val="00160C65"/>
    <w:rsid w:val="00160F7B"/>
    <w:rsid w:val="00161FB6"/>
    <w:rsid w:val="00162062"/>
    <w:rsid w:val="00162627"/>
    <w:rsid w:val="00162D12"/>
    <w:rsid w:val="001644C1"/>
    <w:rsid w:val="00164C88"/>
    <w:rsid w:val="00165C31"/>
    <w:rsid w:val="00166731"/>
    <w:rsid w:val="00171B93"/>
    <w:rsid w:val="00171BF5"/>
    <w:rsid w:val="001720EB"/>
    <w:rsid w:val="00172719"/>
    <w:rsid w:val="00172946"/>
    <w:rsid w:val="00172C87"/>
    <w:rsid w:val="00172F46"/>
    <w:rsid w:val="00174E44"/>
    <w:rsid w:val="001754F2"/>
    <w:rsid w:val="00177012"/>
    <w:rsid w:val="00177551"/>
    <w:rsid w:val="00181395"/>
    <w:rsid w:val="00182246"/>
    <w:rsid w:val="00182901"/>
    <w:rsid w:val="00184DB1"/>
    <w:rsid w:val="00187433"/>
    <w:rsid w:val="00187967"/>
    <w:rsid w:val="001879E0"/>
    <w:rsid w:val="00190281"/>
    <w:rsid w:val="00190A68"/>
    <w:rsid w:val="0019136B"/>
    <w:rsid w:val="00192124"/>
    <w:rsid w:val="00192FCA"/>
    <w:rsid w:val="001932B0"/>
    <w:rsid w:val="0019403C"/>
    <w:rsid w:val="00194A7B"/>
    <w:rsid w:val="00194AFF"/>
    <w:rsid w:val="0019657A"/>
    <w:rsid w:val="00196C7A"/>
    <w:rsid w:val="001A19B7"/>
    <w:rsid w:val="001A5771"/>
    <w:rsid w:val="001A5810"/>
    <w:rsid w:val="001A65D3"/>
    <w:rsid w:val="001A6927"/>
    <w:rsid w:val="001A7AF0"/>
    <w:rsid w:val="001A7CBF"/>
    <w:rsid w:val="001B0FF7"/>
    <w:rsid w:val="001B230B"/>
    <w:rsid w:val="001B2D56"/>
    <w:rsid w:val="001B39C7"/>
    <w:rsid w:val="001B4F3F"/>
    <w:rsid w:val="001B62AE"/>
    <w:rsid w:val="001B7C29"/>
    <w:rsid w:val="001C0C9F"/>
    <w:rsid w:val="001C2001"/>
    <w:rsid w:val="001C51CF"/>
    <w:rsid w:val="001C643F"/>
    <w:rsid w:val="001C6A5D"/>
    <w:rsid w:val="001C6D00"/>
    <w:rsid w:val="001D1932"/>
    <w:rsid w:val="001D3CCC"/>
    <w:rsid w:val="001D5DA7"/>
    <w:rsid w:val="001D63B5"/>
    <w:rsid w:val="001D66C8"/>
    <w:rsid w:val="001D6FC3"/>
    <w:rsid w:val="001D7385"/>
    <w:rsid w:val="001D769C"/>
    <w:rsid w:val="001D7777"/>
    <w:rsid w:val="001D7809"/>
    <w:rsid w:val="001D7C78"/>
    <w:rsid w:val="001E05FB"/>
    <w:rsid w:val="001E10EF"/>
    <w:rsid w:val="001E17E7"/>
    <w:rsid w:val="001E1D55"/>
    <w:rsid w:val="001E21DE"/>
    <w:rsid w:val="001E3BCA"/>
    <w:rsid w:val="001E3D60"/>
    <w:rsid w:val="001E3E80"/>
    <w:rsid w:val="001E4EF6"/>
    <w:rsid w:val="001F10F0"/>
    <w:rsid w:val="001F1CBF"/>
    <w:rsid w:val="001F1F57"/>
    <w:rsid w:val="001F23E3"/>
    <w:rsid w:val="001F3878"/>
    <w:rsid w:val="001F5665"/>
    <w:rsid w:val="001F56E6"/>
    <w:rsid w:val="001F5E23"/>
    <w:rsid w:val="001F70F3"/>
    <w:rsid w:val="002002B8"/>
    <w:rsid w:val="00201012"/>
    <w:rsid w:val="00201FD7"/>
    <w:rsid w:val="00203093"/>
    <w:rsid w:val="00203A16"/>
    <w:rsid w:val="00203AE8"/>
    <w:rsid w:val="00203C92"/>
    <w:rsid w:val="00204331"/>
    <w:rsid w:val="00205ABE"/>
    <w:rsid w:val="00206793"/>
    <w:rsid w:val="00207213"/>
    <w:rsid w:val="002079CF"/>
    <w:rsid w:val="00207E96"/>
    <w:rsid w:val="0021095F"/>
    <w:rsid w:val="00212470"/>
    <w:rsid w:val="00213758"/>
    <w:rsid w:val="00213C3D"/>
    <w:rsid w:val="00214AE0"/>
    <w:rsid w:val="002155CD"/>
    <w:rsid w:val="00215A1C"/>
    <w:rsid w:val="00215F06"/>
    <w:rsid w:val="00216C64"/>
    <w:rsid w:val="002170FF"/>
    <w:rsid w:val="00220488"/>
    <w:rsid w:val="00220BE2"/>
    <w:rsid w:val="00220D8A"/>
    <w:rsid w:val="002225A0"/>
    <w:rsid w:val="00223CFF"/>
    <w:rsid w:val="00223E22"/>
    <w:rsid w:val="002258EE"/>
    <w:rsid w:val="002259D4"/>
    <w:rsid w:val="00225E31"/>
    <w:rsid w:val="002264AA"/>
    <w:rsid w:val="002265C3"/>
    <w:rsid w:val="00226B0D"/>
    <w:rsid w:val="00227501"/>
    <w:rsid w:val="00231417"/>
    <w:rsid w:val="002354AA"/>
    <w:rsid w:val="00235B78"/>
    <w:rsid w:val="0023792E"/>
    <w:rsid w:val="0024005D"/>
    <w:rsid w:val="00240EFB"/>
    <w:rsid w:val="002410CD"/>
    <w:rsid w:val="0024148D"/>
    <w:rsid w:val="002422CB"/>
    <w:rsid w:val="002424B6"/>
    <w:rsid w:val="00242C69"/>
    <w:rsid w:val="00242FBC"/>
    <w:rsid w:val="00242FDD"/>
    <w:rsid w:val="00243FF4"/>
    <w:rsid w:val="002442E6"/>
    <w:rsid w:val="00250829"/>
    <w:rsid w:val="00250B05"/>
    <w:rsid w:val="00250BF4"/>
    <w:rsid w:val="00250D7E"/>
    <w:rsid w:val="00250EC2"/>
    <w:rsid w:val="00251B38"/>
    <w:rsid w:val="002526C0"/>
    <w:rsid w:val="00252A3F"/>
    <w:rsid w:val="0025319E"/>
    <w:rsid w:val="0025351D"/>
    <w:rsid w:val="00253A50"/>
    <w:rsid w:val="0025512B"/>
    <w:rsid w:val="002556CC"/>
    <w:rsid w:val="002579FA"/>
    <w:rsid w:val="00260EA0"/>
    <w:rsid w:val="002615E1"/>
    <w:rsid w:val="00263400"/>
    <w:rsid w:val="00264126"/>
    <w:rsid w:val="002653A7"/>
    <w:rsid w:val="00267306"/>
    <w:rsid w:val="00271244"/>
    <w:rsid w:val="00271BCA"/>
    <w:rsid w:val="00271F13"/>
    <w:rsid w:val="0027273C"/>
    <w:rsid w:val="0027290F"/>
    <w:rsid w:val="00272987"/>
    <w:rsid w:val="002742E0"/>
    <w:rsid w:val="0027730C"/>
    <w:rsid w:val="00277516"/>
    <w:rsid w:val="00281A21"/>
    <w:rsid w:val="00281B8D"/>
    <w:rsid w:val="002829B8"/>
    <w:rsid w:val="00283392"/>
    <w:rsid w:val="0028364E"/>
    <w:rsid w:val="00283ADA"/>
    <w:rsid w:val="00284DCF"/>
    <w:rsid w:val="0028548E"/>
    <w:rsid w:val="00286830"/>
    <w:rsid w:val="002905B1"/>
    <w:rsid w:val="00291029"/>
    <w:rsid w:val="00292881"/>
    <w:rsid w:val="0029328A"/>
    <w:rsid w:val="002953BA"/>
    <w:rsid w:val="00295805"/>
    <w:rsid w:val="0029589D"/>
    <w:rsid w:val="00295E39"/>
    <w:rsid w:val="002963E4"/>
    <w:rsid w:val="0029679A"/>
    <w:rsid w:val="00296916"/>
    <w:rsid w:val="00297839"/>
    <w:rsid w:val="00297B43"/>
    <w:rsid w:val="002A00BE"/>
    <w:rsid w:val="002A0293"/>
    <w:rsid w:val="002A0FDC"/>
    <w:rsid w:val="002A354B"/>
    <w:rsid w:val="002A42E5"/>
    <w:rsid w:val="002A4BCD"/>
    <w:rsid w:val="002A5432"/>
    <w:rsid w:val="002A5F84"/>
    <w:rsid w:val="002A64B3"/>
    <w:rsid w:val="002A6A71"/>
    <w:rsid w:val="002B0FE1"/>
    <w:rsid w:val="002B1B1F"/>
    <w:rsid w:val="002B296C"/>
    <w:rsid w:val="002B30A0"/>
    <w:rsid w:val="002B676D"/>
    <w:rsid w:val="002B7CF6"/>
    <w:rsid w:val="002C0067"/>
    <w:rsid w:val="002C0D2F"/>
    <w:rsid w:val="002C141E"/>
    <w:rsid w:val="002C22A8"/>
    <w:rsid w:val="002C35F0"/>
    <w:rsid w:val="002C42BA"/>
    <w:rsid w:val="002C64DF"/>
    <w:rsid w:val="002D08AF"/>
    <w:rsid w:val="002D17F8"/>
    <w:rsid w:val="002D26B9"/>
    <w:rsid w:val="002D3825"/>
    <w:rsid w:val="002D44C4"/>
    <w:rsid w:val="002D53A9"/>
    <w:rsid w:val="002D54AF"/>
    <w:rsid w:val="002D6A59"/>
    <w:rsid w:val="002D7455"/>
    <w:rsid w:val="002E050C"/>
    <w:rsid w:val="002E1C4A"/>
    <w:rsid w:val="002E1F38"/>
    <w:rsid w:val="002E205D"/>
    <w:rsid w:val="002E27AA"/>
    <w:rsid w:val="002E288B"/>
    <w:rsid w:val="002E3035"/>
    <w:rsid w:val="002E3250"/>
    <w:rsid w:val="002E3A14"/>
    <w:rsid w:val="002E5055"/>
    <w:rsid w:val="002E5C9D"/>
    <w:rsid w:val="002E732E"/>
    <w:rsid w:val="002E7706"/>
    <w:rsid w:val="002F0316"/>
    <w:rsid w:val="002F2733"/>
    <w:rsid w:val="002F29E2"/>
    <w:rsid w:val="002F3020"/>
    <w:rsid w:val="002F5FFB"/>
    <w:rsid w:val="002F6603"/>
    <w:rsid w:val="002F698D"/>
    <w:rsid w:val="002F6F32"/>
    <w:rsid w:val="002F704B"/>
    <w:rsid w:val="002F7C33"/>
    <w:rsid w:val="00300CFC"/>
    <w:rsid w:val="00300D4F"/>
    <w:rsid w:val="003013A2"/>
    <w:rsid w:val="003018DA"/>
    <w:rsid w:val="00304161"/>
    <w:rsid w:val="00304245"/>
    <w:rsid w:val="00306F55"/>
    <w:rsid w:val="0031048A"/>
    <w:rsid w:val="00312D66"/>
    <w:rsid w:val="00315406"/>
    <w:rsid w:val="0031586F"/>
    <w:rsid w:val="0031689D"/>
    <w:rsid w:val="00316EC8"/>
    <w:rsid w:val="00320EF1"/>
    <w:rsid w:val="003227E2"/>
    <w:rsid w:val="00322C3C"/>
    <w:rsid w:val="00322E26"/>
    <w:rsid w:val="00323DAA"/>
    <w:rsid w:val="0032420A"/>
    <w:rsid w:val="003247AE"/>
    <w:rsid w:val="00324A06"/>
    <w:rsid w:val="00326603"/>
    <w:rsid w:val="00326C88"/>
    <w:rsid w:val="00330DDC"/>
    <w:rsid w:val="00330E89"/>
    <w:rsid w:val="00330EAF"/>
    <w:rsid w:val="00331759"/>
    <w:rsid w:val="00331966"/>
    <w:rsid w:val="00332190"/>
    <w:rsid w:val="003322F4"/>
    <w:rsid w:val="00333524"/>
    <w:rsid w:val="00333CA9"/>
    <w:rsid w:val="0033471C"/>
    <w:rsid w:val="0033475C"/>
    <w:rsid w:val="0033496A"/>
    <w:rsid w:val="00334D65"/>
    <w:rsid w:val="0033605C"/>
    <w:rsid w:val="003374D8"/>
    <w:rsid w:val="00337AB6"/>
    <w:rsid w:val="00340704"/>
    <w:rsid w:val="003409A0"/>
    <w:rsid w:val="003429AD"/>
    <w:rsid w:val="00343272"/>
    <w:rsid w:val="00344986"/>
    <w:rsid w:val="00344C32"/>
    <w:rsid w:val="0034516D"/>
    <w:rsid w:val="003465FC"/>
    <w:rsid w:val="0035127E"/>
    <w:rsid w:val="00351B58"/>
    <w:rsid w:val="00352026"/>
    <w:rsid w:val="003526DA"/>
    <w:rsid w:val="00353242"/>
    <w:rsid w:val="00353891"/>
    <w:rsid w:val="0035447E"/>
    <w:rsid w:val="003549A2"/>
    <w:rsid w:val="00354C42"/>
    <w:rsid w:val="003560FD"/>
    <w:rsid w:val="0036023D"/>
    <w:rsid w:val="00360F05"/>
    <w:rsid w:val="003624A7"/>
    <w:rsid w:val="003628DE"/>
    <w:rsid w:val="00362947"/>
    <w:rsid w:val="0036300C"/>
    <w:rsid w:val="00365BA5"/>
    <w:rsid w:val="00367FA8"/>
    <w:rsid w:val="0037092D"/>
    <w:rsid w:val="003715F2"/>
    <w:rsid w:val="0037293D"/>
    <w:rsid w:val="00372E74"/>
    <w:rsid w:val="00372EE9"/>
    <w:rsid w:val="00374335"/>
    <w:rsid w:val="00374E3E"/>
    <w:rsid w:val="00376746"/>
    <w:rsid w:val="00376CA7"/>
    <w:rsid w:val="0038024A"/>
    <w:rsid w:val="0038314C"/>
    <w:rsid w:val="00383F08"/>
    <w:rsid w:val="00384BF4"/>
    <w:rsid w:val="00384C17"/>
    <w:rsid w:val="003854F8"/>
    <w:rsid w:val="00386C3C"/>
    <w:rsid w:val="00386F48"/>
    <w:rsid w:val="0039080C"/>
    <w:rsid w:val="003908BE"/>
    <w:rsid w:val="00390915"/>
    <w:rsid w:val="00391236"/>
    <w:rsid w:val="00391715"/>
    <w:rsid w:val="00392310"/>
    <w:rsid w:val="00392D9A"/>
    <w:rsid w:val="00394773"/>
    <w:rsid w:val="0039564B"/>
    <w:rsid w:val="00395C8B"/>
    <w:rsid w:val="003975F9"/>
    <w:rsid w:val="00397777"/>
    <w:rsid w:val="00397C91"/>
    <w:rsid w:val="003A05B3"/>
    <w:rsid w:val="003A169C"/>
    <w:rsid w:val="003A1DA6"/>
    <w:rsid w:val="003A43B6"/>
    <w:rsid w:val="003A5298"/>
    <w:rsid w:val="003A52C2"/>
    <w:rsid w:val="003A5A5D"/>
    <w:rsid w:val="003A5BBE"/>
    <w:rsid w:val="003B02CF"/>
    <w:rsid w:val="003B05E4"/>
    <w:rsid w:val="003B0C67"/>
    <w:rsid w:val="003B222D"/>
    <w:rsid w:val="003B2826"/>
    <w:rsid w:val="003B41E7"/>
    <w:rsid w:val="003B478C"/>
    <w:rsid w:val="003B489F"/>
    <w:rsid w:val="003B5593"/>
    <w:rsid w:val="003B788F"/>
    <w:rsid w:val="003C1014"/>
    <w:rsid w:val="003C1855"/>
    <w:rsid w:val="003C2516"/>
    <w:rsid w:val="003C348B"/>
    <w:rsid w:val="003C43C3"/>
    <w:rsid w:val="003C4D6D"/>
    <w:rsid w:val="003C4F1D"/>
    <w:rsid w:val="003D024E"/>
    <w:rsid w:val="003D02C0"/>
    <w:rsid w:val="003D07DB"/>
    <w:rsid w:val="003D0B99"/>
    <w:rsid w:val="003D2B65"/>
    <w:rsid w:val="003D2F00"/>
    <w:rsid w:val="003D33C7"/>
    <w:rsid w:val="003D3469"/>
    <w:rsid w:val="003D5A70"/>
    <w:rsid w:val="003D6320"/>
    <w:rsid w:val="003D64DF"/>
    <w:rsid w:val="003D66E0"/>
    <w:rsid w:val="003D7AF7"/>
    <w:rsid w:val="003D7DE8"/>
    <w:rsid w:val="003E07BC"/>
    <w:rsid w:val="003E10BE"/>
    <w:rsid w:val="003E2173"/>
    <w:rsid w:val="003E21DA"/>
    <w:rsid w:val="003E3E21"/>
    <w:rsid w:val="003E4054"/>
    <w:rsid w:val="003E4693"/>
    <w:rsid w:val="003E5B57"/>
    <w:rsid w:val="003E5D20"/>
    <w:rsid w:val="003E6BCE"/>
    <w:rsid w:val="003F167A"/>
    <w:rsid w:val="003F31DA"/>
    <w:rsid w:val="003F3784"/>
    <w:rsid w:val="003F4227"/>
    <w:rsid w:val="003F436A"/>
    <w:rsid w:val="003F4A14"/>
    <w:rsid w:val="003F59BF"/>
    <w:rsid w:val="003F6FFC"/>
    <w:rsid w:val="003F71AD"/>
    <w:rsid w:val="00400530"/>
    <w:rsid w:val="00400C0A"/>
    <w:rsid w:val="00400F3C"/>
    <w:rsid w:val="004017DB"/>
    <w:rsid w:val="00404767"/>
    <w:rsid w:val="00407957"/>
    <w:rsid w:val="004106DA"/>
    <w:rsid w:val="004133FE"/>
    <w:rsid w:val="00416417"/>
    <w:rsid w:val="00416500"/>
    <w:rsid w:val="00417144"/>
    <w:rsid w:val="004171E0"/>
    <w:rsid w:val="00417239"/>
    <w:rsid w:val="0041731F"/>
    <w:rsid w:val="00420C52"/>
    <w:rsid w:val="00420C6B"/>
    <w:rsid w:val="00420EC5"/>
    <w:rsid w:val="00421CDC"/>
    <w:rsid w:val="00421E48"/>
    <w:rsid w:val="0042216D"/>
    <w:rsid w:val="004236FF"/>
    <w:rsid w:val="004238FF"/>
    <w:rsid w:val="00423E45"/>
    <w:rsid w:val="0042503C"/>
    <w:rsid w:val="004255AF"/>
    <w:rsid w:val="00426C9C"/>
    <w:rsid w:val="00426E8D"/>
    <w:rsid w:val="00427F8D"/>
    <w:rsid w:val="00430393"/>
    <w:rsid w:val="0043053D"/>
    <w:rsid w:val="00430930"/>
    <w:rsid w:val="00432092"/>
    <w:rsid w:val="00432D56"/>
    <w:rsid w:val="00434978"/>
    <w:rsid w:val="00435088"/>
    <w:rsid w:val="00435819"/>
    <w:rsid w:val="0043632B"/>
    <w:rsid w:val="00440381"/>
    <w:rsid w:val="00440902"/>
    <w:rsid w:val="00440C55"/>
    <w:rsid w:val="00442C93"/>
    <w:rsid w:val="00442EE3"/>
    <w:rsid w:val="00443271"/>
    <w:rsid w:val="00443C06"/>
    <w:rsid w:val="004449F3"/>
    <w:rsid w:val="00444C71"/>
    <w:rsid w:val="00444D5C"/>
    <w:rsid w:val="00445A8C"/>
    <w:rsid w:val="004479E8"/>
    <w:rsid w:val="00450350"/>
    <w:rsid w:val="0045131C"/>
    <w:rsid w:val="00453434"/>
    <w:rsid w:val="00453A7D"/>
    <w:rsid w:val="00454777"/>
    <w:rsid w:val="00454ECE"/>
    <w:rsid w:val="004551F0"/>
    <w:rsid w:val="0045530B"/>
    <w:rsid w:val="0045724E"/>
    <w:rsid w:val="00457724"/>
    <w:rsid w:val="004601F7"/>
    <w:rsid w:val="004607BE"/>
    <w:rsid w:val="00460CC7"/>
    <w:rsid w:val="004610AA"/>
    <w:rsid w:val="00461A48"/>
    <w:rsid w:val="00461CD8"/>
    <w:rsid w:val="0046224F"/>
    <w:rsid w:val="00462B53"/>
    <w:rsid w:val="00463846"/>
    <w:rsid w:val="00464B07"/>
    <w:rsid w:val="004651D3"/>
    <w:rsid w:val="00465B5B"/>
    <w:rsid w:val="00466380"/>
    <w:rsid w:val="00466958"/>
    <w:rsid w:val="00466AC7"/>
    <w:rsid w:val="00466EC9"/>
    <w:rsid w:val="00467A42"/>
    <w:rsid w:val="00467D12"/>
    <w:rsid w:val="00471249"/>
    <w:rsid w:val="00474407"/>
    <w:rsid w:val="00474D4F"/>
    <w:rsid w:val="00480783"/>
    <w:rsid w:val="004808EB"/>
    <w:rsid w:val="00483264"/>
    <w:rsid w:val="00484066"/>
    <w:rsid w:val="00485EAD"/>
    <w:rsid w:val="00487FC9"/>
    <w:rsid w:val="0049186A"/>
    <w:rsid w:val="00492E63"/>
    <w:rsid w:val="00493642"/>
    <w:rsid w:val="004979AC"/>
    <w:rsid w:val="004A0D15"/>
    <w:rsid w:val="004A13CE"/>
    <w:rsid w:val="004A17B8"/>
    <w:rsid w:val="004A18BF"/>
    <w:rsid w:val="004A4436"/>
    <w:rsid w:val="004B0CAF"/>
    <w:rsid w:val="004B2943"/>
    <w:rsid w:val="004B2CB7"/>
    <w:rsid w:val="004B4010"/>
    <w:rsid w:val="004B4E83"/>
    <w:rsid w:val="004B7D5C"/>
    <w:rsid w:val="004C0B01"/>
    <w:rsid w:val="004C12A4"/>
    <w:rsid w:val="004C15C5"/>
    <w:rsid w:val="004C1BC7"/>
    <w:rsid w:val="004C2DA2"/>
    <w:rsid w:val="004C354D"/>
    <w:rsid w:val="004C4302"/>
    <w:rsid w:val="004C483E"/>
    <w:rsid w:val="004C58C9"/>
    <w:rsid w:val="004C651A"/>
    <w:rsid w:val="004C6A15"/>
    <w:rsid w:val="004C7F07"/>
    <w:rsid w:val="004D0162"/>
    <w:rsid w:val="004D0637"/>
    <w:rsid w:val="004D1ED4"/>
    <w:rsid w:val="004D20A7"/>
    <w:rsid w:val="004D2529"/>
    <w:rsid w:val="004D27B1"/>
    <w:rsid w:val="004D2CE8"/>
    <w:rsid w:val="004D302D"/>
    <w:rsid w:val="004D467F"/>
    <w:rsid w:val="004D531C"/>
    <w:rsid w:val="004D5FC5"/>
    <w:rsid w:val="004D5FDB"/>
    <w:rsid w:val="004D6240"/>
    <w:rsid w:val="004D6339"/>
    <w:rsid w:val="004D797E"/>
    <w:rsid w:val="004E15EB"/>
    <w:rsid w:val="004E19D3"/>
    <w:rsid w:val="004E50FA"/>
    <w:rsid w:val="004E526F"/>
    <w:rsid w:val="004E5BD2"/>
    <w:rsid w:val="004E6939"/>
    <w:rsid w:val="004E6F52"/>
    <w:rsid w:val="004F07F5"/>
    <w:rsid w:val="004F289F"/>
    <w:rsid w:val="004F2AB7"/>
    <w:rsid w:val="004F3EC5"/>
    <w:rsid w:val="004F3EF3"/>
    <w:rsid w:val="004F41C0"/>
    <w:rsid w:val="004F460B"/>
    <w:rsid w:val="004F5173"/>
    <w:rsid w:val="004F5C4C"/>
    <w:rsid w:val="004F6F34"/>
    <w:rsid w:val="005001F4"/>
    <w:rsid w:val="0050204F"/>
    <w:rsid w:val="0050287B"/>
    <w:rsid w:val="005040F1"/>
    <w:rsid w:val="0050431C"/>
    <w:rsid w:val="00504755"/>
    <w:rsid w:val="00505586"/>
    <w:rsid w:val="00505724"/>
    <w:rsid w:val="005061C2"/>
    <w:rsid w:val="0050659F"/>
    <w:rsid w:val="00506725"/>
    <w:rsid w:val="00506AB4"/>
    <w:rsid w:val="005076BC"/>
    <w:rsid w:val="00510818"/>
    <w:rsid w:val="00511308"/>
    <w:rsid w:val="00514326"/>
    <w:rsid w:val="00514581"/>
    <w:rsid w:val="005149A7"/>
    <w:rsid w:val="00514F9D"/>
    <w:rsid w:val="0051626B"/>
    <w:rsid w:val="005166BA"/>
    <w:rsid w:val="00516F7B"/>
    <w:rsid w:val="00517B05"/>
    <w:rsid w:val="00517CD4"/>
    <w:rsid w:val="00517EF6"/>
    <w:rsid w:val="005203C5"/>
    <w:rsid w:val="00520822"/>
    <w:rsid w:val="00520A40"/>
    <w:rsid w:val="00520D90"/>
    <w:rsid w:val="00521B9C"/>
    <w:rsid w:val="00525409"/>
    <w:rsid w:val="00525C26"/>
    <w:rsid w:val="005268B4"/>
    <w:rsid w:val="00526D28"/>
    <w:rsid w:val="00527ADF"/>
    <w:rsid w:val="00530373"/>
    <w:rsid w:val="005307D5"/>
    <w:rsid w:val="00531091"/>
    <w:rsid w:val="00532E80"/>
    <w:rsid w:val="00533B76"/>
    <w:rsid w:val="00535418"/>
    <w:rsid w:val="00541896"/>
    <w:rsid w:val="00542509"/>
    <w:rsid w:val="00542AF1"/>
    <w:rsid w:val="00544809"/>
    <w:rsid w:val="00544814"/>
    <w:rsid w:val="00544F10"/>
    <w:rsid w:val="0054508F"/>
    <w:rsid w:val="00545691"/>
    <w:rsid w:val="005458AC"/>
    <w:rsid w:val="00547A2A"/>
    <w:rsid w:val="00547A59"/>
    <w:rsid w:val="005511E5"/>
    <w:rsid w:val="0055145C"/>
    <w:rsid w:val="005540C9"/>
    <w:rsid w:val="005564E7"/>
    <w:rsid w:val="00560483"/>
    <w:rsid w:val="00562E4C"/>
    <w:rsid w:val="00563612"/>
    <w:rsid w:val="00563C1D"/>
    <w:rsid w:val="005642B4"/>
    <w:rsid w:val="005644EE"/>
    <w:rsid w:val="00564AA7"/>
    <w:rsid w:val="00564D16"/>
    <w:rsid w:val="00565081"/>
    <w:rsid w:val="005667FF"/>
    <w:rsid w:val="005705B4"/>
    <w:rsid w:val="005715A4"/>
    <w:rsid w:val="00573BBE"/>
    <w:rsid w:val="005758C1"/>
    <w:rsid w:val="0057610D"/>
    <w:rsid w:val="005762D8"/>
    <w:rsid w:val="0057636F"/>
    <w:rsid w:val="00580D8B"/>
    <w:rsid w:val="005817B4"/>
    <w:rsid w:val="00583F43"/>
    <w:rsid w:val="005847E7"/>
    <w:rsid w:val="00584AEB"/>
    <w:rsid w:val="00584C8B"/>
    <w:rsid w:val="005851A2"/>
    <w:rsid w:val="00585273"/>
    <w:rsid w:val="0058560C"/>
    <w:rsid w:val="0058630D"/>
    <w:rsid w:val="00586F2A"/>
    <w:rsid w:val="005879CD"/>
    <w:rsid w:val="005933A8"/>
    <w:rsid w:val="005941FD"/>
    <w:rsid w:val="00594A2E"/>
    <w:rsid w:val="00594E09"/>
    <w:rsid w:val="00595460"/>
    <w:rsid w:val="00595E2A"/>
    <w:rsid w:val="0059600A"/>
    <w:rsid w:val="005970DC"/>
    <w:rsid w:val="00597B11"/>
    <w:rsid w:val="005A23D7"/>
    <w:rsid w:val="005A3D06"/>
    <w:rsid w:val="005A4AD6"/>
    <w:rsid w:val="005A536F"/>
    <w:rsid w:val="005A5AA1"/>
    <w:rsid w:val="005A5D88"/>
    <w:rsid w:val="005A71A8"/>
    <w:rsid w:val="005B0082"/>
    <w:rsid w:val="005B05F1"/>
    <w:rsid w:val="005B16CF"/>
    <w:rsid w:val="005B1D79"/>
    <w:rsid w:val="005B21CB"/>
    <w:rsid w:val="005B2205"/>
    <w:rsid w:val="005B2C63"/>
    <w:rsid w:val="005B3378"/>
    <w:rsid w:val="005B4DF5"/>
    <w:rsid w:val="005B79D0"/>
    <w:rsid w:val="005C009E"/>
    <w:rsid w:val="005C0141"/>
    <w:rsid w:val="005C08E1"/>
    <w:rsid w:val="005C312A"/>
    <w:rsid w:val="005C4902"/>
    <w:rsid w:val="005C6D21"/>
    <w:rsid w:val="005C6E67"/>
    <w:rsid w:val="005C6F2A"/>
    <w:rsid w:val="005C7642"/>
    <w:rsid w:val="005D002A"/>
    <w:rsid w:val="005D08C3"/>
    <w:rsid w:val="005D11E7"/>
    <w:rsid w:val="005D125C"/>
    <w:rsid w:val="005D2C3A"/>
    <w:rsid w:val="005D4771"/>
    <w:rsid w:val="005D4937"/>
    <w:rsid w:val="005D5564"/>
    <w:rsid w:val="005D5C3E"/>
    <w:rsid w:val="005D5CE6"/>
    <w:rsid w:val="005D5DFA"/>
    <w:rsid w:val="005D5E94"/>
    <w:rsid w:val="005D5F97"/>
    <w:rsid w:val="005D67EC"/>
    <w:rsid w:val="005D6A05"/>
    <w:rsid w:val="005D73EC"/>
    <w:rsid w:val="005D75EA"/>
    <w:rsid w:val="005D77FF"/>
    <w:rsid w:val="005E02A8"/>
    <w:rsid w:val="005E048B"/>
    <w:rsid w:val="005E0E71"/>
    <w:rsid w:val="005E1516"/>
    <w:rsid w:val="005E1A2D"/>
    <w:rsid w:val="005E1D4C"/>
    <w:rsid w:val="005E222B"/>
    <w:rsid w:val="005E2A6A"/>
    <w:rsid w:val="005E41CB"/>
    <w:rsid w:val="005E4270"/>
    <w:rsid w:val="005E5670"/>
    <w:rsid w:val="005E590E"/>
    <w:rsid w:val="005E7230"/>
    <w:rsid w:val="005E7404"/>
    <w:rsid w:val="005E7B60"/>
    <w:rsid w:val="005E7BE0"/>
    <w:rsid w:val="005F014A"/>
    <w:rsid w:val="005F10D9"/>
    <w:rsid w:val="005F36D9"/>
    <w:rsid w:val="005F415D"/>
    <w:rsid w:val="005F4566"/>
    <w:rsid w:val="005F498B"/>
    <w:rsid w:val="005F4B6A"/>
    <w:rsid w:val="005F4E56"/>
    <w:rsid w:val="005F5330"/>
    <w:rsid w:val="005F53FC"/>
    <w:rsid w:val="005F62B2"/>
    <w:rsid w:val="005F6B4D"/>
    <w:rsid w:val="00601527"/>
    <w:rsid w:val="00602088"/>
    <w:rsid w:val="00602725"/>
    <w:rsid w:val="00602BCD"/>
    <w:rsid w:val="00602DD5"/>
    <w:rsid w:val="00603879"/>
    <w:rsid w:val="00606182"/>
    <w:rsid w:val="00606AE1"/>
    <w:rsid w:val="00606B46"/>
    <w:rsid w:val="00610AAA"/>
    <w:rsid w:val="00610E6A"/>
    <w:rsid w:val="00612C02"/>
    <w:rsid w:val="00612F47"/>
    <w:rsid w:val="00613885"/>
    <w:rsid w:val="00615475"/>
    <w:rsid w:val="00616A6D"/>
    <w:rsid w:val="00617C5D"/>
    <w:rsid w:val="00617DE3"/>
    <w:rsid w:val="00620B79"/>
    <w:rsid w:val="00622404"/>
    <w:rsid w:val="0062259C"/>
    <w:rsid w:val="00622FC3"/>
    <w:rsid w:val="00623E92"/>
    <w:rsid w:val="006243FB"/>
    <w:rsid w:val="00627900"/>
    <w:rsid w:val="0062796E"/>
    <w:rsid w:val="006279F4"/>
    <w:rsid w:val="00627F58"/>
    <w:rsid w:val="00630174"/>
    <w:rsid w:val="00630355"/>
    <w:rsid w:val="00632015"/>
    <w:rsid w:val="00632231"/>
    <w:rsid w:val="00632C10"/>
    <w:rsid w:val="006330B5"/>
    <w:rsid w:val="00633954"/>
    <w:rsid w:val="00634F73"/>
    <w:rsid w:val="006366ED"/>
    <w:rsid w:val="00636EC9"/>
    <w:rsid w:val="00636EF1"/>
    <w:rsid w:val="00637BB5"/>
    <w:rsid w:val="00640B4D"/>
    <w:rsid w:val="006412E1"/>
    <w:rsid w:val="00641A07"/>
    <w:rsid w:val="006436A4"/>
    <w:rsid w:val="0064610B"/>
    <w:rsid w:val="0064787D"/>
    <w:rsid w:val="006479AF"/>
    <w:rsid w:val="006522D1"/>
    <w:rsid w:val="006524DB"/>
    <w:rsid w:val="00652D6F"/>
    <w:rsid w:val="006535A2"/>
    <w:rsid w:val="00654515"/>
    <w:rsid w:val="00654518"/>
    <w:rsid w:val="00655705"/>
    <w:rsid w:val="00656DB8"/>
    <w:rsid w:val="00657309"/>
    <w:rsid w:val="00657DFF"/>
    <w:rsid w:val="0066055B"/>
    <w:rsid w:val="00661823"/>
    <w:rsid w:val="0066199A"/>
    <w:rsid w:val="00662C4B"/>
    <w:rsid w:val="00662EF2"/>
    <w:rsid w:val="006636C9"/>
    <w:rsid w:val="006640DC"/>
    <w:rsid w:val="00664454"/>
    <w:rsid w:val="00664EF4"/>
    <w:rsid w:val="00666F21"/>
    <w:rsid w:val="00670529"/>
    <w:rsid w:val="00671556"/>
    <w:rsid w:val="00672304"/>
    <w:rsid w:val="006726D8"/>
    <w:rsid w:val="00673484"/>
    <w:rsid w:val="00673575"/>
    <w:rsid w:val="0067439B"/>
    <w:rsid w:val="006749C1"/>
    <w:rsid w:val="006755D0"/>
    <w:rsid w:val="006759F9"/>
    <w:rsid w:val="00676004"/>
    <w:rsid w:val="00677933"/>
    <w:rsid w:val="00677E9B"/>
    <w:rsid w:val="00680651"/>
    <w:rsid w:val="006806D7"/>
    <w:rsid w:val="006811EC"/>
    <w:rsid w:val="00682051"/>
    <w:rsid w:val="00683B51"/>
    <w:rsid w:val="00683F7A"/>
    <w:rsid w:val="00684116"/>
    <w:rsid w:val="006850E6"/>
    <w:rsid w:val="0068584E"/>
    <w:rsid w:val="0068639D"/>
    <w:rsid w:val="00686E65"/>
    <w:rsid w:val="00695874"/>
    <w:rsid w:val="006970F0"/>
    <w:rsid w:val="0069745B"/>
    <w:rsid w:val="006A00F7"/>
    <w:rsid w:val="006A05EB"/>
    <w:rsid w:val="006A1E57"/>
    <w:rsid w:val="006A4146"/>
    <w:rsid w:val="006A41D8"/>
    <w:rsid w:val="006A4C78"/>
    <w:rsid w:val="006A50DE"/>
    <w:rsid w:val="006A57E9"/>
    <w:rsid w:val="006A7003"/>
    <w:rsid w:val="006A7020"/>
    <w:rsid w:val="006B096A"/>
    <w:rsid w:val="006B1038"/>
    <w:rsid w:val="006B1198"/>
    <w:rsid w:val="006B213B"/>
    <w:rsid w:val="006B3D2F"/>
    <w:rsid w:val="006B43AF"/>
    <w:rsid w:val="006B4E99"/>
    <w:rsid w:val="006B4F96"/>
    <w:rsid w:val="006B599E"/>
    <w:rsid w:val="006B5EBD"/>
    <w:rsid w:val="006B74BE"/>
    <w:rsid w:val="006B7599"/>
    <w:rsid w:val="006C06D7"/>
    <w:rsid w:val="006C1728"/>
    <w:rsid w:val="006C52A6"/>
    <w:rsid w:val="006C5AEF"/>
    <w:rsid w:val="006C6484"/>
    <w:rsid w:val="006C77BE"/>
    <w:rsid w:val="006C7EC7"/>
    <w:rsid w:val="006C7F1B"/>
    <w:rsid w:val="006D0044"/>
    <w:rsid w:val="006D0C59"/>
    <w:rsid w:val="006D0DE4"/>
    <w:rsid w:val="006D2273"/>
    <w:rsid w:val="006D2BAA"/>
    <w:rsid w:val="006D43C0"/>
    <w:rsid w:val="006D573C"/>
    <w:rsid w:val="006D68AF"/>
    <w:rsid w:val="006E0483"/>
    <w:rsid w:val="006E0F2A"/>
    <w:rsid w:val="006E312A"/>
    <w:rsid w:val="006E3642"/>
    <w:rsid w:val="006E3921"/>
    <w:rsid w:val="006E4649"/>
    <w:rsid w:val="006E46B5"/>
    <w:rsid w:val="006E4767"/>
    <w:rsid w:val="006E4B1A"/>
    <w:rsid w:val="006E4C18"/>
    <w:rsid w:val="006E4CEA"/>
    <w:rsid w:val="006E6AC5"/>
    <w:rsid w:val="006E7141"/>
    <w:rsid w:val="006E7BB8"/>
    <w:rsid w:val="006F0261"/>
    <w:rsid w:val="006F1DD0"/>
    <w:rsid w:val="006F387E"/>
    <w:rsid w:val="006F3C15"/>
    <w:rsid w:val="006F4218"/>
    <w:rsid w:val="006F4767"/>
    <w:rsid w:val="006F5267"/>
    <w:rsid w:val="006F58C0"/>
    <w:rsid w:val="006F685F"/>
    <w:rsid w:val="006F6E50"/>
    <w:rsid w:val="006F77E3"/>
    <w:rsid w:val="007003E8"/>
    <w:rsid w:val="00700948"/>
    <w:rsid w:val="00700C4B"/>
    <w:rsid w:val="00703DBB"/>
    <w:rsid w:val="00703FD7"/>
    <w:rsid w:val="00704AF8"/>
    <w:rsid w:val="00705007"/>
    <w:rsid w:val="00705816"/>
    <w:rsid w:val="0071001D"/>
    <w:rsid w:val="00710919"/>
    <w:rsid w:val="00711D94"/>
    <w:rsid w:val="00715BAE"/>
    <w:rsid w:val="00716402"/>
    <w:rsid w:val="00716E5B"/>
    <w:rsid w:val="00717B9E"/>
    <w:rsid w:val="00717C8C"/>
    <w:rsid w:val="00717EE7"/>
    <w:rsid w:val="00720AA9"/>
    <w:rsid w:val="007212FE"/>
    <w:rsid w:val="00721985"/>
    <w:rsid w:val="00722197"/>
    <w:rsid w:val="0072276C"/>
    <w:rsid w:val="00722A7B"/>
    <w:rsid w:val="0072380B"/>
    <w:rsid w:val="00723CEE"/>
    <w:rsid w:val="00724859"/>
    <w:rsid w:val="007267A4"/>
    <w:rsid w:val="00730CA7"/>
    <w:rsid w:val="00731402"/>
    <w:rsid w:val="00731A13"/>
    <w:rsid w:val="007327B4"/>
    <w:rsid w:val="00732A4B"/>
    <w:rsid w:val="00733904"/>
    <w:rsid w:val="007361C7"/>
    <w:rsid w:val="007374A3"/>
    <w:rsid w:val="00740A59"/>
    <w:rsid w:val="007418F6"/>
    <w:rsid w:val="007425F3"/>
    <w:rsid w:val="00742C16"/>
    <w:rsid w:val="007432BD"/>
    <w:rsid w:val="00744140"/>
    <w:rsid w:val="007446BC"/>
    <w:rsid w:val="00745903"/>
    <w:rsid w:val="00745A1D"/>
    <w:rsid w:val="00745BD4"/>
    <w:rsid w:val="0074612F"/>
    <w:rsid w:val="007466E1"/>
    <w:rsid w:val="00747B61"/>
    <w:rsid w:val="00747CE6"/>
    <w:rsid w:val="00750F6B"/>
    <w:rsid w:val="007511C1"/>
    <w:rsid w:val="00752759"/>
    <w:rsid w:val="00754321"/>
    <w:rsid w:val="00754446"/>
    <w:rsid w:val="007544FC"/>
    <w:rsid w:val="00756BDF"/>
    <w:rsid w:val="007572FA"/>
    <w:rsid w:val="00760839"/>
    <w:rsid w:val="00761345"/>
    <w:rsid w:val="00764477"/>
    <w:rsid w:val="00764A15"/>
    <w:rsid w:val="00765A9E"/>
    <w:rsid w:val="007662B4"/>
    <w:rsid w:val="00766BF7"/>
    <w:rsid w:val="00767FFB"/>
    <w:rsid w:val="007721BC"/>
    <w:rsid w:val="007721C2"/>
    <w:rsid w:val="00772B18"/>
    <w:rsid w:val="00772BB0"/>
    <w:rsid w:val="00774434"/>
    <w:rsid w:val="00774800"/>
    <w:rsid w:val="00776280"/>
    <w:rsid w:val="00776964"/>
    <w:rsid w:val="007812E3"/>
    <w:rsid w:val="007822FB"/>
    <w:rsid w:val="007826CB"/>
    <w:rsid w:val="007829D0"/>
    <w:rsid w:val="0078541C"/>
    <w:rsid w:val="0078544C"/>
    <w:rsid w:val="00785C5E"/>
    <w:rsid w:val="007864F9"/>
    <w:rsid w:val="00787CBE"/>
    <w:rsid w:val="00790818"/>
    <w:rsid w:val="007908D0"/>
    <w:rsid w:val="00790D61"/>
    <w:rsid w:val="007916E1"/>
    <w:rsid w:val="007930B0"/>
    <w:rsid w:val="00793371"/>
    <w:rsid w:val="00793811"/>
    <w:rsid w:val="007944A4"/>
    <w:rsid w:val="007945A7"/>
    <w:rsid w:val="00795AD1"/>
    <w:rsid w:val="00795BE8"/>
    <w:rsid w:val="00795D2C"/>
    <w:rsid w:val="00796254"/>
    <w:rsid w:val="0079633C"/>
    <w:rsid w:val="00797D64"/>
    <w:rsid w:val="007A0419"/>
    <w:rsid w:val="007A0655"/>
    <w:rsid w:val="007A06A3"/>
    <w:rsid w:val="007A0FFA"/>
    <w:rsid w:val="007A14A2"/>
    <w:rsid w:val="007A1F07"/>
    <w:rsid w:val="007A488A"/>
    <w:rsid w:val="007A5F24"/>
    <w:rsid w:val="007A6759"/>
    <w:rsid w:val="007A7A14"/>
    <w:rsid w:val="007A7AC7"/>
    <w:rsid w:val="007B046C"/>
    <w:rsid w:val="007B11DE"/>
    <w:rsid w:val="007B13AF"/>
    <w:rsid w:val="007B3D76"/>
    <w:rsid w:val="007B3DE5"/>
    <w:rsid w:val="007B5F94"/>
    <w:rsid w:val="007B6365"/>
    <w:rsid w:val="007B748B"/>
    <w:rsid w:val="007B7EB4"/>
    <w:rsid w:val="007C0703"/>
    <w:rsid w:val="007C2625"/>
    <w:rsid w:val="007C3521"/>
    <w:rsid w:val="007C384D"/>
    <w:rsid w:val="007C4B3D"/>
    <w:rsid w:val="007C4CE3"/>
    <w:rsid w:val="007C5175"/>
    <w:rsid w:val="007C5F95"/>
    <w:rsid w:val="007C681A"/>
    <w:rsid w:val="007C7117"/>
    <w:rsid w:val="007D1015"/>
    <w:rsid w:val="007D3867"/>
    <w:rsid w:val="007D39CD"/>
    <w:rsid w:val="007D3B64"/>
    <w:rsid w:val="007D3CDB"/>
    <w:rsid w:val="007D4069"/>
    <w:rsid w:val="007D424D"/>
    <w:rsid w:val="007D4309"/>
    <w:rsid w:val="007D5251"/>
    <w:rsid w:val="007D7B28"/>
    <w:rsid w:val="007E03C8"/>
    <w:rsid w:val="007E18D0"/>
    <w:rsid w:val="007E4165"/>
    <w:rsid w:val="007E421F"/>
    <w:rsid w:val="007E44D5"/>
    <w:rsid w:val="007E4B4C"/>
    <w:rsid w:val="007E7612"/>
    <w:rsid w:val="007F0589"/>
    <w:rsid w:val="007F0BC4"/>
    <w:rsid w:val="007F0CAE"/>
    <w:rsid w:val="007F2F77"/>
    <w:rsid w:val="007F2FA7"/>
    <w:rsid w:val="007F37B3"/>
    <w:rsid w:val="007F3B34"/>
    <w:rsid w:val="007F3DDF"/>
    <w:rsid w:val="007F4770"/>
    <w:rsid w:val="007F48D9"/>
    <w:rsid w:val="007F4C2C"/>
    <w:rsid w:val="007F6304"/>
    <w:rsid w:val="007F78E6"/>
    <w:rsid w:val="00801830"/>
    <w:rsid w:val="0080408E"/>
    <w:rsid w:val="00804D4D"/>
    <w:rsid w:val="00805CD6"/>
    <w:rsid w:val="0080678A"/>
    <w:rsid w:val="00806F50"/>
    <w:rsid w:val="00810818"/>
    <w:rsid w:val="008119E0"/>
    <w:rsid w:val="00811B31"/>
    <w:rsid w:val="00811D5D"/>
    <w:rsid w:val="008128D9"/>
    <w:rsid w:val="008133A2"/>
    <w:rsid w:val="00813A00"/>
    <w:rsid w:val="00813DA5"/>
    <w:rsid w:val="00814869"/>
    <w:rsid w:val="00815268"/>
    <w:rsid w:val="00815FF3"/>
    <w:rsid w:val="008163CC"/>
    <w:rsid w:val="008163F0"/>
    <w:rsid w:val="00816F7A"/>
    <w:rsid w:val="008174A9"/>
    <w:rsid w:val="00817681"/>
    <w:rsid w:val="00817CE3"/>
    <w:rsid w:val="00820AAD"/>
    <w:rsid w:val="00820CD6"/>
    <w:rsid w:val="00821F8B"/>
    <w:rsid w:val="0082243E"/>
    <w:rsid w:val="00822B8F"/>
    <w:rsid w:val="00823413"/>
    <w:rsid w:val="00824A0F"/>
    <w:rsid w:val="0082521B"/>
    <w:rsid w:val="00826E08"/>
    <w:rsid w:val="00826F6C"/>
    <w:rsid w:val="008272EC"/>
    <w:rsid w:val="00827666"/>
    <w:rsid w:val="00830C28"/>
    <w:rsid w:val="0083682B"/>
    <w:rsid w:val="00836CCD"/>
    <w:rsid w:val="00836DB2"/>
    <w:rsid w:val="00837AE1"/>
    <w:rsid w:val="00840B5D"/>
    <w:rsid w:val="00841A60"/>
    <w:rsid w:val="008423BC"/>
    <w:rsid w:val="00843F34"/>
    <w:rsid w:val="00844393"/>
    <w:rsid w:val="00844859"/>
    <w:rsid w:val="008449E4"/>
    <w:rsid w:val="008449F7"/>
    <w:rsid w:val="00844C41"/>
    <w:rsid w:val="008471DF"/>
    <w:rsid w:val="00847C33"/>
    <w:rsid w:val="00847D21"/>
    <w:rsid w:val="00852AC5"/>
    <w:rsid w:val="00853E9F"/>
    <w:rsid w:val="00855691"/>
    <w:rsid w:val="00855AAE"/>
    <w:rsid w:val="00855E40"/>
    <w:rsid w:val="0085633A"/>
    <w:rsid w:val="008605D7"/>
    <w:rsid w:val="00860902"/>
    <w:rsid w:val="00862E3A"/>
    <w:rsid w:val="00865731"/>
    <w:rsid w:val="00865B22"/>
    <w:rsid w:val="00865E85"/>
    <w:rsid w:val="008663B8"/>
    <w:rsid w:val="0086685F"/>
    <w:rsid w:val="00867A25"/>
    <w:rsid w:val="00867B74"/>
    <w:rsid w:val="00870DBA"/>
    <w:rsid w:val="00871362"/>
    <w:rsid w:val="00872596"/>
    <w:rsid w:val="008731CB"/>
    <w:rsid w:val="0087382A"/>
    <w:rsid w:val="008741FA"/>
    <w:rsid w:val="00876682"/>
    <w:rsid w:val="00876781"/>
    <w:rsid w:val="008768DC"/>
    <w:rsid w:val="00876C2C"/>
    <w:rsid w:val="00876D59"/>
    <w:rsid w:val="008771C7"/>
    <w:rsid w:val="00877261"/>
    <w:rsid w:val="008777D6"/>
    <w:rsid w:val="008778C1"/>
    <w:rsid w:val="00877BC6"/>
    <w:rsid w:val="008800BD"/>
    <w:rsid w:val="00880746"/>
    <w:rsid w:val="0088255C"/>
    <w:rsid w:val="00883F56"/>
    <w:rsid w:val="00884B1D"/>
    <w:rsid w:val="00884B66"/>
    <w:rsid w:val="00884F1A"/>
    <w:rsid w:val="0088572B"/>
    <w:rsid w:val="0088577F"/>
    <w:rsid w:val="008858D7"/>
    <w:rsid w:val="008861AC"/>
    <w:rsid w:val="00886DE0"/>
    <w:rsid w:val="00887E7C"/>
    <w:rsid w:val="0089169D"/>
    <w:rsid w:val="0089197E"/>
    <w:rsid w:val="00893071"/>
    <w:rsid w:val="00895CC5"/>
    <w:rsid w:val="00896839"/>
    <w:rsid w:val="00896985"/>
    <w:rsid w:val="008976E9"/>
    <w:rsid w:val="008A12B8"/>
    <w:rsid w:val="008A2027"/>
    <w:rsid w:val="008A4FC3"/>
    <w:rsid w:val="008A6549"/>
    <w:rsid w:val="008A6972"/>
    <w:rsid w:val="008A730E"/>
    <w:rsid w:val="008A78EE"/>
    <w:rsid w:val="008B0AEA"/>
    <w:rsid w:val="008B0E94"/>
    <w:rsid w:val="008B1FCE"/>
    <w:rsid w:val="008B257B"/>
    <w:rsid w:val="008B351B"/>
    <w:rsid w:val="008B3897"/>
    <w:rsid w:val="008B541A"/>
    <w:rsid w:val="008B6C1B"/>
    <w:rsid w:val="008B780D"/>
    <w:rsid w:val="008C172B"/>
    <w:rsid w:val="008C1951"/>
    <w:rsid w:val="008C403B"/>
    <w:rsid w:val="008C44F3"/>
    <w:rsid w:val="008C4724"/>
    <w:rsid w:val="008C4C6F"/>
    <w:rsid w:val="008C5322"/>
    <w:rsid w:val="008C56D8"/>
    <w:rsid w:val="008C5903"/>
    <w:rsid w:val="008C5B6E"/>
    <w:rsid w:val="008C5EDE"/>
    <w:rsid w:val="008C739B"/>
    <w:rsid w:val="008C799D"/>
    <w:rsid w:val="008C7A49"/>
    <w:rsid w:val="008C7B5A"/>
    <w:rsid w:val="008C7C7A"/>
    <w:rsid w:val="008C7F11"/>
    <w:rsid w:val="008D082A"/>
    <w:rsid w:val="008D2B57"/>
    <w:rsid w:val="008D3082"/>
    <w:rsid w:val="008D3847"/>
    <w:rsid w:val="008D4659"/>
    <w:rsid w:val="008D575F"/>
    <w:rsid w:val="008D6297"/>
    <w:rsid w:val="008D6886"/>
    <w:rsid w:val="008E0B5E"/>
    <w:rsid w:val="008E20EF"/>
    <w:rsid w:val="008E2942"/>
    <w:rsid w:val="008E2C2C"/>
    <w:rsid w:val="008E2F4C"/>
    <w:rsid w:val="008E35E6"/>
    <w:rsid w:val="008E3768"/>
    <w:rsid w:val="008E66FF"/>
    <w:rsid w:val="008E7025"/>
    <w:rsid w:val="008E732A"/>
    <w:rsid w:val="008E7A9F"/>
    <w:rsid w:val="008F0823"/>
    <w:rsid w:val="008F0A4A"/>
    <w:rsid w:val="008F0FFE"/>
    <w:rsid w:val="008F2B64"/>
    <w:rsid w:val="008F3880"/>
    <w:rsid w:val="008F4324"/>
    <w:rsid w:val="008F47DB"/>
    <w:rsid w:val="008F52D8"/>
    <w:rsid w:val="008F610B"/>
    <w:rsid w:val="008F675F"/>
    <w:rsid w:val="008F6DC4"/>
    <w:rsid w:val="008F726F"/>
    <w:rsid w:val="0090172F"/>
    <w:rsid w:val="009025D9"/>
    <w:rsid w:val="0090459E"/>
    <w:rsid w:val="0090464F"/>
    <w:rsid w:val="009049D4"/>
    <w:rsid w:val="00904C5C"/>
    <w:rsid w:val="0090559D"/>
    <w:rsid w:val="00906313"/>
    <w:rsid w:val="009066D8"/>
    <w:rsid w:val="0090787A"/>
    <w:rsid w:val="00910E3C"/>
    <w:rsid w:val="00911089"/>
    <w:rsid w:val="009118D7"/>
    <w:rsid w:val="00912E7B"/>
    <w:rsid w:val="00913EB9"/>
    <w:rsid w:val="0091736F"/>
    <w:rsid w:val="00917BB6"/>
    <w:rsid w:val="009204EE"/>
    <w:rsid w:val="00920BF2"/>
    <w:rsid w:val="00921550"/>
    <w:rsid w:val="00922DD0"/>
    <w:rsid w:val="00923137"/>
    <w:rsid w:val="009239F8"/>
    <w:rsid w:val="00925C3F"/>
    <w:rsid w:val="00927306"/>
    <w:rsid w:val="00930003"/>
    <w:rsid w:val="009301EF"/>
    <w:rsid w:val="009310A2"/>
    <w:rsid w:val="00931B21"/>
    <w:rsid w:val="00932A06"/>
    <w:rsid w:val="0093342F"/>
    <w:rsid w:val="0093643B"/>
    <w:rsid w:val="00937D10"/>
    <w:rsid w:val="00941659"/>
    <w:rsid w:val="009426EA"/>
    <w:rsid w:val="009432A9"/>
    <w:rsid w:val="0094432E"/>
    <w:rsid w:val="00944B9C"/>
    <w:rsid w:val="00946686"/>
    <w:rsid w:val="00946F88"/>
    <w:rsid w:val="00947BFE"/>
    <w:rsid w:val="00950F30"/>
    <w:rsid w:val="009524D5"/>
    <w:rsid w:val="0095412F"/>
    <w:rsid w:val="00954AA6"/>
    <w:rsid w:val="0095699A"/>
    <w:rsid w:val="00956D01"/>
    <w:rsid w:val="00961BCA"/>
    <w:rsid w:val="00963C96"/>
    <w:rsid w:val="00964313"/>
    <w:rsid w:val="00964E32"/>
    <w:rsid w:val="00965836"/>
    <w:rsid w:val="009665ED"/>
    <w:rsid w:val="00970BDF"/>
    <w:rsid w:val="009718FC"/>
    <w:rsid w:val="00971BB1"/>
    <w:rsid w:val="0097287C"/>
    <w:rsid w:val="00973320"/>
    <w:rsid w:val="009737B2"/>
    <w:rsid w:val="00973CE1"/>
    <w:rsid w:val="00975D84"/>
    <w:rsid w:val="00976D87"/>
    <w:rsid w:val="00976DCB"/>
    <w:rsid w:val="00977062"/>
    <w:rsid w:val="0097755B"/>
    <w:rsid w:val="009779A2"/>
    <w:rsid w:val="00977D0E"/>
    <w:rsid w:val="00980959"/>
    <w:rsid w:val="00980A1A"/>
    <w:rsid w:val="009814A6"/>
    <w:rsid w:val="00981C89"/>
    <w:rsid w:val="009827D3"/>
    <w:rsid w:val="009839F3"/>
    <w:rsid w:val="00984463"/>
    <w:rsid w:val="00984A26"/>
    <w:rsid w:val="00987E96"/>
    <w:rsid w:val="00990DE9"/>
    <w:rsid w:val="00990E45"/>
    <w:rsid w:val="0099143B"/>
    <w:rsid w:val="00991B20"/>
    <w:rsid w:val="009921E6"/>
    <w:rsid w:val="00993288"/>
    <w:rsid w:val="00993584"/>
    <w:rsid w:val="00994D1E"/>
    <w:rsid w:val="00995401"/>
    <w:rsid w:val="009979CE"/>
    <w:rsid w:val="009A0209"/>
    <w:rsid w:val="009A04F2"/>
    <w:rsid w:val="009A1326"/>
    <w:rsid w:val="009A1C7C"/>
    <w:rsid w:val="009A1F31"/>
    <w:rsid w:val="009A22B7"/>
    <w:rsid w:val="009A27AE"/>
    <w:rsid w:val="009A2F6C"/>
    <w:rsid w:val="009A3E62"/>
    <w:rsid w:val="009A53C6"/>
    <w:rsid w:val="009A54CA"/>
    <w:rsid w:val="009A5D1A"/>
    <w:rsid w:val="009A7EC2"/>
    <w:rsid w:val="009A7EC6"/>
    <w:rsid w:val="009B0712"/>
    <w:rsid w:val="009B2A7A"/>
    <w:rsid w:val="009B2C1C"/>
    <w:rsid w:val="009B304D"/>
    <w:rsid w:val="009B37ED"/>
    <w:rsid w:val="009B3906"/>
    <w:rsid w:val="009B3B96"/>
    <w:rsid w:val="009B425F"/>
    <w:rsid w:val="009B49A8"/>
    <w:rsid w:val="009B532B"/>
    <w:rsid w:val="009B6460"/>
    <w:rsid w:val="009B6765"/>
    <w:rsid w:val="009B6A7C"/>
    <w:rsid w:val="009C013A"/>
    <w:rsid w:val="009C1AAB"/>
    <w:rsid w:val="009C1E05"/>
    <w:rsid w:val="009C237A"/>
    <w:rsid w:val="009C2836"/>
    <w:rsid w:val="009C2CBA"/>
    <w:rsid w:val="009C2E5E"/>
    <w:rsid w:val="009C3474"/>
    <w:rsid w:val="009C4DEF"/>
    <w:rsid w:val="009C4F84"/>
    <w:rsid w:val="009C5243"/>
    <w:rsid w:val="009C6658"/>
    <w:rsid w:val="009C6765"/>
    <w:rsid w:val="009C6AE2"/>
    <w:rsid w:val="009C7347"/>
    <w:rsid w:val="009C7C23"/>
    <w:rsid w:val="009C7F0D"/>
    <w:rsid w:val="009C7FBE"/>
    <w:rsid w:val="009D0E60"/>
    <w:rsid w:val="009D1538"/>
    <w:rsid w:val="009D2129"/>
    <w:rsid w:val="009D2C7D"/>
    <w:rsid w:val="009D3C5D"/>
    <w:rsid w:val="009D3FEB"/>
    <w:rsid w:val="009D483A"/>
    <w:rsid w:val="009D548B"/>
    <w:rsid w:val="009D5FA5"/>
    <w:rsid w:val="009D6032"/>
    <w:rsid w:val="009E0194"/>
    <w:rsid w:val="009E2B22"/>
    <w:rsid w:val="009E2E81"/>
    <w:rsid w:val="009E371E"/>
    <w:rsid w:val="009E4416"/>
    <w:rsid w:val="009E47AD"/>
    <w:rsid w:val="009E5662"/>
    <w:rsid w:val="009E710A"/>
    <w:rsid w:val="009E78EA"/>
    <w:rsid w:val="009E7A33"/>
    <w:rsid w:val="009E7B75"/>
    <w:rsid w:val="009E7BB9"/>
    <w:rsid w:val="009F0DC0"/>
    <w:rsid w:val="009F159E"/>
    <w:rsid w:val="009F2A6A"/>
    <w:rsid w:val="009F3CF4"/>
    <w:rsid w:val="009F3E9E"/>
    <w:rsid w:val="009F4B40"/>
    <w:rsid w:val="009F6A0C"/>
    <w:rsid w:val="00A0072F"/>
    <w:rsid w:val="00A028E3"/>
    <w:rsid w:val="00A03D14"/>
    <w:rsid w:val="00A041CF"/>
    <w:rsid w:val="00A04298"/>
    <w:rsid w:val="00A05DC5"/>
    <w:rsid w:val="00A114E5"/>
    <w:rsid w:val="00A11FE1"/>
    <w:rsid w:val="00A1314E"/>
    <w:rsid w:val="00A133CB"/>
    <w:rsid w:val="00A1477B"/>
    <w:rsid w:val="00A14EB5"/>
    <w:rsid w:val="00A21467"/>
    <w:rsid w:val="00A21A94"/>
    <w:rsid w:val="00A2222E"/>
    <w:rsid w:val="00A23B86"/>
    <w:rsid w:val="00A248D5"/>
    <w:rsid w:val="00A24912"/>
    <w:rsid w:val="00A25B9B"/>
    <w:rsid w:val="00A26C60"/>
    <w:rsid w:val="00A2740E"/>
    <w:rsid w:val="00A3030E"/>
    <w:rsid w:val="00A3069A"/>
    <w:rsid w:val="00A31678"/>
    <w:rsid w:val="00A31AD3"/>
    <w:rsid w:val="00A327B2"/>
    <w:rsid w:val="00A32BE0"/>
    <w:rsid w:val="00A3377C"/>
    <w:rsid w:val="00A35672"/>
    <w:rsid w:val="00A35747"/>
    <w:rsid w:val="00A3587C"/>
    <w:rsid w:val="00A36990"/>
    <w:rsid w:val="00A406EC"/>
    <w:rsid w:val="00A40741"/>
    <w:rsid w:val="00A40C10"/>
    <w:rsid w:val="00A430CC"/>
    <w:rsid w:val="00A43B07"/>
    <w:rsid w:val="00A43C71"/>
    <w:rsid w:val="00A4481D"/>
    <w:rsid w:val="00A47E10"/>
    <w:rsid w:val="00A514BE"/>
    <w:rsid w:val="00A520A8"/>
    <w:rsid w:val="00A53611"/>
    <w:rsid w:val="00A54B66"/>
    <w:rsid w:val="00A55527"/>
    <w:rsid w:val="00A56D5A"/>
    <w:rsid w:val="00A57257"/>
    <w:rsid w:val="00A60193"/>
    <w:rsid w:val="00A60848"/>
    <w:rsid w:val="00A60BCB"/>
    <w:rsid w:val="00A6232A"/>
    <w:rsid w:val="00A631AB"/>
    <w:rsid w:val="00A63F32"/>
    <w:rsid w:val="00A646A0"/>
    <w:rsid w:val="00A6568D"/>
    <w:rsid w:val="00A65719"/>
    <w:rsid w:val="00A66A84"/>
    <w:rsid w:val="00A70048"/>
    <w:rsid w:val="00A70920"/>
    <w:rsid w:val="00A712D8"/>
    <w:rsid w:val="00A713C9"/>
    <w:rsid w:val="00A76632"/>
    <w:rsid w:val="00A76B46"/>
    <w:rsid w:val="00A76BF9"/>
    <w:rsid w:val="00A76E48"/>
    <w:rsid w:val="00A774E3"/>
    <w:rsid w:val="00A779F6"/>
    <w:rsid w:val="00A8076A"/>
    <w:rsid w:val="00A83CD5"/>
    <w:rsid w:val="00A8694B"/>
    <w:rsid w:val="00A8784E"/>
    <w:rsid w:val="00A90324"/>
    <w:rsid w:val="00A908BC"/>
    <w:rsid w:val="00A90B3B"/>
    <w:rsid w:val="00A91147"/>
    <w:rsid w:val="00A91561"/>
    <w:rsid w:val="00A92617"/>
    <w:rsid w:val="00A9262C"/>
    <w:rsid w:val="00A92789"/>
    <w:rsid w:val="00A931EA"/>
    <w:rsid w:val="00A93AEE"/>
    <w:rsid w:val="00A95939"/>
    <w:rsid w:val="00A95C24"/>
    <w:rsid w:val="00A95F80"/>
    <w:rsid w:val="00A9604A"/>
    <w:rsid w:val="00A96441"/>
    <w:rsid w:val="00AA00CF"/>
    <w:rsid w:val="00AA0D35"/>
    <w:rsid w:val="00AA1557"/>
    <w:rsid w:val="00AA16C7"/>
    <w:rsid w:val="00AA29F5"/>
    <w:rsid w:val="00AA2FE3"/>
    <w:rsid w:val="00AA3810"/>
    <w:rsid w:val="00AA4FC3"/>
    <w:rsid w:val="00AA52E4"/>
    <w:rsid w:val="00AA5BF7"/>
    <w:rsid w:val="00AA5D30"/>
    <w:rsid w:val="00AA60CB"/>
    <w:rsid w:val="00AA6688"/>
    <w:rsid w:val="00AA67CA"/>
    <w:rsid w:val="00AA7878"/>
    <w:rsid w:val="00AA7BEA"/>
    <w:rsid w:val="00AB1CAC"/>
    <w:rsid w:val="00AB1EC5"/>
    <w:rsid w:val="00AB30CF"/>
    <w:rsid w:val="00AB3992"/>
    <w:rsid w:val="00AB458B"/>
    <w:rsid w:val="00AB628B"/>
    <w:rsid w:val="00AC0E09"/>
    <w:rsid w:val="00AC13E3"/>
    <w:rsid w:val="00AC2B1E"/>
    <w:rsid w:val="00AC391F"/>
    <w:rsid w:val="00AC3D97"/>
    <w:rsid w:val="00AC4EAC"/>
    <w:rsid w:val="00AC5079"/>
    <w:rsid w:val="00AC5E03"/>
    <w:rsid w:val="00AC6924"/>
    <w:rsid w:val="00AC6B9D"/>
    <w:rsid w:val="00AD3278"/>
    <w:rsid w:val="00AD35A8"/>
    <w:rsid w:val="00AD50AF"/>
    <w:rsid w:val="00AD7394"/>
    <w:rsid w:val="00AD7DE1"/>
    <w:rsid w:val="00AE0332"/>
    <w:rsid w:val="00AE0461"/>
    <w:rsid w:val="00AE406C"/>
    <w:rsid w:val="00AE46AF"/>
    <w:rsid w:val="00AE557A"/>
    <w:rsid w:val="00AE5FEF"/>
    <w:rsid w:val="00AE605A"/>
    <w:rsid w:val="00AE6BD0"/>
    <w:rsid w:val="00AE6C1F"/>
    <w:rsid w:val="00AF227D"/>
    <w:rsid w:val="00AF29F6"/>
    <w:rsid w:val="00AF3BC7"/>
    <w:rsid w:val="00AF65A9"/>
    <w:rsid w:val="00AF6ADB"/>
    <w:rsid w:val="00AF79E3"/>
    <w:rsid w:val="00B00348"/>
    <w:rsid w:val="00B00E01"/>
    <w:rsid w:val="00B01BD6"/>
    <w:rsid w:val="00B023A6"/>
    <w:rsid w:val="00B037A9"/>
    <w:rsid w:val="00B03C87"/>
    <w:rsid w:val="00B040ED"/>
    <w:rsid w:val="00B048C4"/>
    <w:rsid w:val="00B04B60"/>
    <w:rsid w:val="00B073B4"/>
    <w:rsid w:val="00B07948"/>
    <w:rsid w:val="00B07A40"/>
    <w:rsid w:val="00B07C7D"/>
    <w:rsid w:val="00B12B0E"/>
    <w:rsid w:val="00B131B6"/>
    <w:rsid w:val="00B13E94"/>
    <w:rsid w:val="00B140FB"/>
    <w:rsid w:val="00B144B1"/>
    <w:rsid w:val="00B20361"/>
    <w:rsid w:val="00B20999"/>
    <w:rsid w:val="00B221A0"/>
    <w:rsid w:val="00B2225D"/>
    <w:rsid w:val="00B239C7"/>
    <w:rsid w:val="00B23B36"/>
    <w:rsid w:val="00B23CDF"/>
    <w:rsid w:val="00B244BF"/>
    <w:rsid w:val="00B24AB3"/>
    <w:rsid w:val="00B25FAB"/>
    <w:rsid w:val="00B268A8"/>
    <w:rsid w:val="00B305F5"/>
    <w:rsid w:val="00B30D05"/>
    <w:rsid w:val="00B30FBE"/>
    <w:rsid w:val="00B35322"/>
    <w:rsid w:val="00B37750"/>
    <w:rsid w:val="00B37CA7"/>
    <w:rsid w:val="00B40DD1"/>
    <w:rsid w:val="00B41C53"/>
    <w:rsid w:val="00B507D8"/>
    <w:rsid w:val="00B509B4"/>
    <w:rsid w:val="00B5216C"/>
    <w:rsid w:val="00B53E40"/>
    <w:rsid w:val="00B552FF"/>
    <w:rsid w:val="00B5568B"/>
    <w:rsid w:val="00B5585F"/>
    <w:rsid w:val="00B56542"/>
    <w:rsid w:val="00B60052"/>
    <w:rsid w:val="00B60CB3"/>
    <w:rsid w:val="00B61380"/>
    <w:rsid w:val="00B63D5C"/>
    <w:rsid w:val="00B643E8"/>
    <w:rsid w:val="00B653B5"/>
    <w:rsid w:val="00B657FE"/>
    <w:rsid w:val="00B65C1B"/>
    <w:rsid w:val="00B67330"/>
    <w:rsid w:val="00B7183F"/>
    <w:rsid w:val="00B71B3A"/>
    <w:rsid w:val="00B71BB7"/>
    <w:rsid w:val="00B747D9"/>
    <w:rsid w:val="00B75FC4"/>
    <w:rsid w:val="00B76310"/>
    <w:rsid w:val="00B76725"/>
    <w:rsid w:val="00B80208"/>
    <w:rsid w:val="00B819B5"/>
    <w:rsid w:val="00B81B5E"/>
    <w:rsid w:val="00B82F49"/>
    <w:rsid w:val="00B837B4"/>
    <w:rsid w:val="00B838E3"/>
    <w:rsid w:val="00B84F52"/>
    <w:rsid w:val="00B8516B"/>
    <w:rsid w:val="00B85795"/>
    <w:rsid w:val="00B908FF"/>
    <w:rsid w:val="00B925CE"/>
    <w:rsid w:val="00B92983"/>
    <w:rsid w:val="00B92BA4"/>
    <w:rsid w:val="00B9325C"/>
    <w:rsid w:val="00B93D6F"/>
    <w:rsid w:val="00B94C5C"/>
    <w:rsid w:val="00B95510"/>
    <w:rsid w:val="00B95CD0"/>
    <w:rsid w:val="00B964E4"/>
    <w:rsid w:val="00B97678"/>
    <w:rsid w:val="00B97C5C"/>
    <w:rsid w:val="00B97DFE"/>
    <w:rsid w:val="00BA047C"/>
    <w:rsid w:val="00BA0F9D"/>
    <w:rsid w:val="00BA1BCF"/>
    <w:rsid w:val="00BA2211"/>
    <w:rsid w:val="00BA2652"/>
    <w:rsid w:val="00BA2975"/>
    <w:rsid w:val="00BA3F64"/>
    <w:rsid w:val="00BA42C5"/>
    <w:rsid w:val="00BA5258"/>
    <w:rsid w:val="00BA5C9D"/>
    <w:rsid w:val="00BA5E10"/>
    <w:rsid w:val="00BA6682"/>
    <w:rsid w:val="00BA6A2C"/>
    <w:rsid w:val="00BA6A39"/>
    <w:rsid w:val="00BA6E6B"/>
    <w:rsid w:val="00BA7171"/>
    <w:rsid w:val="00BA770B"/>
    <w:rsid w:val="00BB3525"/>
    <w:rsid w:val="00BB4A1D"/>
    <w:rsid w:val="00BB52A7"/>
    <w:rsid w:val="00BB65AE"/>
    <w:rsid w:val="00BC092D"/>
    <w:rsid w:val="00BC32CC"/>
    <w:rsid w:val="00BC4391"/>
    <w:rsid w:val="00BC5367"/>
    <w:rsid w:val="00BC5D39"/>
    <w:rsid w:val="00BC6541"/>
    <w:rsid w:val="00BC7905"/>
    <w:rsid w:val="00BD0242"/>
    <w:rsid w:val="00BD05DB"/>
    <w:rsid w:val="00BD20EF"/>
    <w:rsid w:val="00BD3610"/>
    <w:rsid w:val="00BD5A64"/>
    <w:rsid w:val="00BD5A9F"/>
    <w:rsid w:val="00BD700E"/>
    <w:rsid w:val="00BE0C1E"/>
    <w:rsid w:val="00BE139F"/>
    <w:rsid w:val="00BE1C81"/>
    <w:rsid w:val="00BE2268"/>
    <w:rsid w:val="00BE31A8"/>
    <w:rsid w:val="00BE3C96"/>
    <w:rsid w:val="00BE55AB"/>
    <w:rsid w:val="00BE72DF"/>
    <w:rsid w:val="00BE7929"/>
    <w:rsid w:val="00BE7B09"/>
    <w:rsid w:val="00BF015A"/>
    <w:rsid w:val="00BF06E4"/>
    <w:rsid w:val="00BF0D08"/>
    <w:rsid w:val="00BF1CA0"/>
    <w:rsid w:val="00BF2731"/>
    <w:rsid w:val="00BF5001"/>
    <w:rsid w:val="00BF5538"/>
    <w:rsid w:val="00BF6B96"/>
    <w:rsid w:val="00C0003D"/>
    <w:rsid w:val="00C004EE"/>
    <w:rsid w:val="00C00EF7"/>
    <w:rsid w:val="00C02398"/>
    <w:rsid w:val="00C04786"/>
    <w:rsid w:val="00C04EA3"/>
    <w:rsid w:val="00C0511D"/>
    <w:rsid w:val="00C05238"/>
    <w:rsid w:val="00C06CE6"/>
    <w:rsid w:val="00C06F60"/>
    <w:rsid w:val="00C07FAF"/>
    <w:rsid w:val="00C1064C"/>
    <w:rsid w:val="00C10FCA"/>
    <w:rsid w:val="00C11301"/>
    <w:rsid w:val="00C1155A"/>
    <w:rsid w:val="00C1267A"/>
    <w:rsid w:val="00C13638"/>
    <w:rsid w:val="00C144BE"/>
    <w:rsid w:val="00C1556C"/>
    <w:rsid w:val="00C1615D"/>
    <w:rsid w:val="00C16EE1"/>
    <w:rsid w:val="00C17E5B"/>
    <w:rsid w:val="00C211ED"/>
    <w:rsid w:val="00C21541"/>
    <w:rsid w:val="00C21577"/>
    <w:rsid w:val="00C21D2E"/>
    <w:rsid w:val="00C22122"/>
    <w:rsid w:val="00C23DF0"/>
    <w:rsid w:val="00C23FEF"/>
    <w:rsid w:val="00C26332"/>
    <w:rsid w:val="00C26653"/>
    <w:rsid w:val="00C269B6"/>
    <w:rsid w:val="00C30E78"/>
    <w:rsid w:val="00C3400B"/>
    <w:rsid w:val="00C35A58"/>
    <w:rsid w:val="00C36217"/>
    <w:rsid w:val="00C3684D"/>
    <w:rsid w:val="00C36F45"/>
    <w:rsid w:val="00C374B5"/>
    <w:rsid w:val="00C416E4"/>
    <w:rsid w:val="00C42626"/>
    <w:rsid w:val="00C439D1"/>
    <w:rsid w:val="00C443B6"/>
    <w:rsid w:val="00C44865"/>
    <w:rsid w:val="00C457CF"/>
    <w:rsid w:val="00C47682"/>
    <w:rsid w:val="00C50534"/>
    <w:rsid w:val="00C512D4"/>
    <w:rsid w:val="00C517D6"/>
    <w:rsid w:val="00C55943"/>
    <w:rsid w:val="00C60552"/>
    <w:rsid w:val="00C611FF"/>
    <w:rsid w:val="00C61AD6"/>
    <w:rsid w:val="00C61C1C"/>
    <w:rsid w:val="00C6205F"/>
    <w:rsid w:val="00C62DE4"/>
    <w:rsid w:val="00C630F6"/>
    <w:rsid w:val="00C64C53"/>
    <w:rsid w:val="00C65375"/>
    <w:rsid w:val="00C65EB4"/>
    <w:rsid w:val="00C717C3"/>
    <w:rsid w:val="00C72D02"/>
    <w:rsid w:val="00C72DA5"/>
    <w:rsid w:val="00C745AA"/>
    <w:rsid w:val="00C7575F"/>
    <w:rsid w:val="00C774A8"/>
    <w:rsid w:val="00C778C0"/>
    <w:rsid w:val="00C81B5F"/>
    <w:rsid w:val="00C82C0C"/>
    <w:rsid w:val="00C83E00"/>
    <w:rsid w:val="00C8505B"/>
    <w:rsid w:val="00C855DA"/>
    <w:rsid w:val="00C86051"/>
    <w:rsid w:val="00C867AD"/>
    <w:rsid w:val="00C86CBA"/>
    <w:rsid w:val="00C86CDB"/>
    <w:rsid w:val="00C905C1"/>
    <w:rsid w:val="00C9144C"/>
    <w:rsid w:val="00C92A36"/>
    <w:rsid w:val="00C938F0"/>
    <w:rsid w:val="00C958F9"/>
    <w:rsid w:val="00C95BA0"/>
    <w:rsid w:val="00C960E4"/>
    <w:rsid w:val="00C9615A"/>
    <w:rsid w:val="00C979B8"/>
    <w:rsid w:val="00C979D8"/>
    <w:rsid w:val="00C97ED5"/>
    <w:rsid w:val="00CA0D00"/>
    <w:rsid w:val="00CA0D08"/>
    <w:rsid w:val="00CA1C37"/>
    <w:rsid w:val="00CA223D"/>
    <w:rsid w:val="00CA298C"/>
    <w:rsid w:val="00CA3855"/>
    <w:rsid w:val="00CA4B2A"/>
    <w:rsid w:val="00CA639D"/>
    <w:rsid w:val="00CA7AAA"/>
    <w:rsid w:val="00CB00E4"/>
    <w:rsid w:val="00CB0696"/>
    <w:rsid w:val="00CB1EC8"/>
    <w:rsid w:val="00CB2D49"/>
    <w:rsid w:val="00CB3084"/>
    <w:rsid w:val="00CB36A0"/>
    <w:rsid w:val="00CB3D10"/>
    <w:rsid w:val="00CB538D"/>
    <w:rsid w:val="00CB6155"/>
    <w:rsid w:val="00CB63BB"/>
    <w:rsid w:val="00CB6E46"/>
    <w:rsid w:val="00CB6E4C"/>
    <w:rsid w:val="00CB7B9A"/>
    <w:rsid w:val="00CC033C"/>
    <w:rsid w:val="00CC096C"/>
    <w:rsid w:val="00CC0E87"/>
    <w:rsid w:val="00CC12D0"/>
    <w:rsid w:val="00CC1910"/>
    <w:rsid w:val="00CC1E73"/>
    <w:rsid w:val="00CC48D0"/>
    <w:rsid w:val="00CC4AB8"/>
    <w:rsid w:val="00CC702C"/>
    <w:rsid w:val="00CD1EB1"/>
    <w:rsid w:val="00CD5090"/>
    <w:rsid w:val="00CD53C7"/>
    <w:rsid w:val="00CD6679"/>
    <w:rsid w:val="00CD695D"/>
    <w:rsid w:val="00CD7433"/>
    <w:rsid w:val="00CE1030"/>
    <w:rsid w:val="00CE1CB1"/>
    <w:rsid w:val="00CE4319"/>
    <w:rsid w:val="00CE4CFE"/>
    <w:rsid w:val="00CE508E"/>
    <w:rsid w:val="00CE5546"/>
    <w:rsid w:val="00CE5821"/>
    <w:rsid w:val="00CE6C22"/>
    <w:rsid w:val="00CF07AF"/>
    <w:rsid w:val="00CF24A7"/>
    <w:rsid w:val="00CF2E0D"/>
    <w:rsid w:val="00CF3DA6"/>
    <w:rsid w:val="00CF4298"/>
    <w:rsid w:val="00CF4371"/>
    <w:rsid w:val="00CF4432"/>
    <w:rsid w:val="00CF52A4"/>
    <w:rsid w:val="00CF64FD"/>
    <w:rsid w:val="00CF6E68"/>
    <w:rsid w:val="00CF7D96"/>
    <w:rsid w:val="00D006F2"/>
    <w:rsid w:val="00D01653"/>
    <w:rsid w:val="00D02371"/>
    <w:rsid w:val="00D036BF"/>
    <w:rsid w:val="00D03AF3"/>
    <w:rsid w:val="00D03E7C"/>
    <w:rsid w:val="00D042EC"/>
    <w:rsid w:val="00D05E32"/>
    <w:rsid w:val="00D05F0E"/>
    <w:rsid w:val="00D06BB9"/>
    <w:rsid w:val="00D06C18"/>
    <w:rsid w:val="00D070F1"/>
    <w:rsid w:val="00D07472"/>
    <w:rsid w:val="00D10D46"/>
    <w:rsid w:val="00D1177C"/>
    <w:rsid w:val="00D12E1F"/>
    <w:rsid w:val="00D144A8"/>
    <w:rsid w:val="00D159F4"/>
    <w:rsid w:val="00D16B51"/>
    <w:rsid w:val="00D17957"/>
    <w:rsid w:val="00D20C2E"/>
    <w:rsid w:val="00D20D2B"/>
    <w:rsid w:val="00D216FA"/>
    <w:rsid w:val="00D2319A"/>
    <w:rsid w:val="00D23781"/>
    <w:rsid w:val="00D24702"/>
    <w:rsid w:val="00D27929"/>
    <w:rsid w:val="00D27F54"/>
    <w:rsid w:val="00D309DA"/>
    <w:rsid w:val="00D31D58"/>
    <w:rsid w:val="00D31F69"/>
    <w:rsid w:val="00D32CF9"/>
    <w:rsid w:val="00D34B4E"/>
    <w:rsid w:val="00D34C53"/>
    <w:rsid w:val="00D34F46"/>
    <w:rsid w:val="00D35628"/>
    <w:rsid w:val="00D35EE9"/>
    <w:rsid w:val="00D36853"/>
    <w:rsid w:val="00D36A5B"/>
    <w:rsid w:val="00D4093A"/>
    <w:rsid w:val="00D41DB7"/>
    <w:rsid w:val="00D426C5"/>
    <w:rsid w:val="00D4466E"/>
    <w:rsid w:val="00D4530C"/>
    <w:rsid w:val="00D45441"/>
    <w:rsid w:val="00D4570E"/>
    <w:rsid w:val="00D46A05"/>
    <w:rsid w:val="00D47BE1"/>
    <w:rsid w:val="00D51811"/>
    <w:rsid w:val="00D52C1A"/>
    <w:rsid w:val="00D53169"/>
    <w:rsid w:val="00D534A5"/>
    <w:rsid w:val="00D537B5"/>
    <w:rsid w:val="00D54304"/>
    <w:rsid w:val="00D54D17"/>
    <w:rsid w:val="00D56083"/>
    <w:rsid w:val="00D574B7"/>
    <w:rsid w:val="00D57F5C"/>
    <w:rsid w:val="00D612C9"/>
    <w:rsid w:val="00D616C8"/>
    <w:rsid w:val="00D62C85"/>
    <w:rsid w:val="00D62C91"/>
    <w:rsid w:val="00D62D7E"/>
    <w:rsid w:val="00D63331"/>
    <w:rsid w:val="00D63733"/>
    <w:rsid w:val="00D63EA3"/>
    <w:rsid w:val="00D6439C"/>
    <w:rsid w:val="00D649C5"/>
    <w:rsid w:val="00D64B4D"/>
    <w:rsid w:val="00D65152"/>
    <w:rsid w:val="00D65D5C"/>
    <w:rsid w:val="00D66097"/>
    <w:rsid w:val="00D66CDA"/>
    <w:rsid w:val="00D66D1F"/>
    <w:rsid w:val="00D67ED2"/>
    <w:rsid w:val="00D721D9"/>
    <w:rsid w:val="00D73318"/>
    <w:rsid w:val="00D73424"/>
    <w:rsid w:val="00D758DF"/>
    <w:rsid w:val="00D76802"/>
    <w:rsid w:val="00D76E8F"/>
    <w:rsid w:val="00D77AC0"/>
    <w:rsid w:val="00D817A8"/>
    <w:rsid w:val="00D81A33"/>
    <w:rsid w:val="00D81ED4"/>
    <w:rsid w:val="00D833CA"/>
    <w:rsid w:val="00D83FC8"/>
    <w:rsid w:val="00D85050"/>
    <w:rsid w:val="00D850AA"/>
    <w:rsid w:val="00D8645E"/>
    <w:rsid w:val="00D87249"/>
    <w:rsid w:val="00D873CE"/>
    <w:rsid w:val="00D875AC"/>
    <w:rsid w:val="00D87AA1"/>
    <w:rsid w:val="00D87AE8"/>
    <w:rsid w:val="00D87B97"/>
    <w:rsid w:val="00D919A3"/>
    <w:rsid w:val="00D91A5E"/>
    <w:rsid w:val="00D91D2D"/>
    <w:rsid w:val="00D9386D"/>
    <w:rsid w:val="00D96844"/>
    <w:rsid w:val="00D9773F"/>
    <w:rsid w:val="00DA1B3C"/>
    <w:rsid w:val="00DA1EF8"/>
    <w:rsid w:val="00DA1F8C"/>
    <w:rsid w:val="00DA4377"/>
    <w:rsid w:val="00DA55E7"/>
    <w:rsid w:val="00DA6934"/>
    <w:rsid w:val="00DA6A7D"/>
    <w:rsid w:val="00DB0051"/>
    <w:rsid w:val="00DB0C2E"/>
    <w:rsid w:val="00DB0F7D"/>
    <w:rsid w:val="00DB169E"/>
    <w:rsid w:val="00DB3540"/>
    <w:rsid w:val="00DB3A4B"/>
    <w:rsid w:val="00DB4614"/>
    <w:rsid w:val="00DB5639"/>
    <w:rsid w:val="00DB5A10"/>
    <w:rsid w:val="00DB6EB5"/>
    <w:rsid w:val="00DB6F68"/>
    <w:rsid w:val="00DC0E9E"/>
    <w:rsid w:val="00DC122E"/>
    <w:rsid w:val="00DC3C1D"/>
    <w:rsid w:val="00DC5C21"/>
    <w:rsid w:val="00DC5EB8"/>
    <w:rsid w:val="00DC609A"/>
    <w:rsid w:val="00DC7164"/>
    <w:rsid w:val="00DD0FCE"/>
    <w:rsid w:val="00DD1E2C"/>
    <w:rsid w:val="00DD25C0"/>
    <w:rsid w:val="00DD2C05"/>
    <w:rsid w:val="00DD3A68"/>
    <w:rsid w:val="00DE0D7C"/>
    <w:rsid w:val="00DE40EC"/>
    <w:rsid w:val="00DE4C26"/>
    <w:rsid w:val="00DE6AFD"/>
    <w:rsid w:val="00DE6B2C"/>
    <w:rsid w:val="00DE6DCB"/>
    <w:rsid w:val="00DE7395"/>
    <w:rsid w:val="00DE79E8"/>
    <w:rsid w:val="00DE7FC4"/>
    <w:rsid w:val="00DF60AC"/>
    <w:rsid w:val="00DF6E39"/>
    <w:rsid w:val="00DF6F8A"/>
    <w:rsid w:val="00DF743D"/>
    <w:rsid w:val="00E0037F"/>
    <w:rsid w:val="00E0077F"/>
    <w:rsid w:val="00E00BA3"/>
    <w:rsid w:val="00E027C0"/>
    <w:rsid w:val="00E03DBE"/>
    <w:rsid w:val="00E0407D"/>
    <w:rsid w:val="00E041C7"/>
    <w:rsid w:val="00E0444F"/>
    <w:rsid w:val="00E07081"/>
    <w:rsid w:val="00E0731A"/>
    <w:rsid w:val="00E0758E"/>
    <w:rsid w:val="00E102EF"/>
    <w:rsid w:val="00E11BBB"/>
    <w:rsid w:val="00E11E7A"/>
    <w:rsid w:val="00E12736"/>
    <w:rsid w:val="00E1337E"/>
    <w:rsid w:val="00E13F0A"/>
    <w:rsid w:val="00E14B31"/>
    <w:rsid w:val="00E17914"/>
    <w:rsid w:val="00E17CBE"/>
    <w:rsid w:val="00E17CEE"/>
    <w:rsid w:val="00E20D90"/>
    <w:rsid w:val="00E2129D"/>
    <w:rsid w:val="00E21E42"/>
    <w:rsid w:val="00E22D18"/>
    <w:rsid w:val="00E24324"/>
    <w:rsid w:val="00E25054"/>
    <w:rsid w:val="00E25E69"/>
    <w:rsid w:val="00E26130"/>
    <w:rsid w:val="00E27481"/>
    <w:rsid w:val="00E30047"/>
    <w:rsid w:val="00E302D0"/>
    <w:rsid w:val="00E315F3"/>
    <w:rsid w:val="00E318C3"/>
    <w:rsid w:val="00E32A2B"/>
    <w:rsid w:val="00E33BE0"/>
    <w:rsid w:val="00E33DBD"/>
    <w:rsid w:val="00E34882"/>
    <w:rsid w:val="00E349F8"/>
    <w:rsid w:val="00E35E14"/>
    <w:rsid w:val="00E40B75"/>
    <w:rsid w:val="00E41A68"/>
    <w:rsid w:val="00E4267F"/>
    <w:rsid w:val="00E429DB"/>
    <w:rsid w:val="00E44514"/>
    <w:rsid w:val="00E450F3"/>
    <w:rsid w:val="00E46B31"/>
    <w:rsid w:val="00E47715"/>
    <w:rsid w:val="00E502E9"/>
    <w:rsid w:val="00E50B30"/>
    <w:rsid w:val="00E51774"/>
    <w:rsid w:val="00E538C3"/>
    <w:rsid w:val="00E552A6"/>
    <w:rsid w:val="00E5539C"/>
    <w:rsid w:val="00E55936"/>
    <w:rsid w:val="00E55D8A"/>
    <w:rsid w:val="00E55EA3"/>
    <w:rsid w:val="00E5639B"/>
    <w:rsid w:val="00E56940"/>
    <w:rsid w:val="00E56BE3"/>
    <w:rsid w:val="00E604DB"/>
    <w:rsid w:val="00E609A1"/>
    <w:rsid w:val="00E610B5"/>
    <w:rsid w:val="00E61FC7"/>
    <w:rsid w:val="00E621C5"/>
    <w:rsid w:val="00E62F8E"/>
    <w:rsid w:val="00E63562"/>
    <w:rsid w:val="00E65B14"/>
    <w:rsid w:val="00E65CBC"/>
    <w:rsid w:val="00E65D8B"/>
    <w:rsid w:val="00E66C39"/>
    <w:rsid w:val="00E70554"/>
    <w:rsid w:val="00E70B3D"/>
    <w:rsid w:val="00E7161C"/>
    <w:rsid w:val="00E72F70"/>
    <w:rsid w:val="00E74338"/>
    <w:rsid w:val="00E74E70"/>
    <w:rsid w:val="00E75B94"/>
    <w:rsid w:val="00E763C1"/>
    <w:rsid w:val="00E76B0F"/>
    <w:rsid w:val="00E7712B"/>
    <w:rsid w:val="00E77294"/>
    <w:rsid w:val="00E77918"/>
    <w:rsid w:val="00E77DB1"/>
    <w:rsid w:val="00E818C8"/>
    <w:rsid w:val="00E81942"/>
    <w:rsid w:val="00E81DB6"/>
    <w:rsid w:val="00E82480"/>
    <w:rsid w:val="00E83385"/>
    <w:rsid w:val="00E84485"/>
    <w:rsid w:val="00E85264"/>
    <w:rsid w:val="00E85ACB"/>
    <w:rsid w:val="00E900E2"/>
    <w:rsid w:val="00E90503"/>
    <w:rsid w:val="00E90E7D"/>
    <w:rsid w:val="00E919C4"/>
    <w:rsid w:val="00E92B47"/>
    <w:rsid w:val="00E94C13"/>
    <w:rsid w:val="00E9753B"/>
    <w:rsid w:val="00E976DF"/>
    <w:rsid w:val="00E97A8C"/>
    <w:rsid w:val="00E97D7A"/>
    <w:rsid w:val="00EA0A46"/>
    <w:rsid w:val="00EA2A40"/>
    <w:rsid w:val="00EA315A"/>
    <w:rsid w:val="00EA329E"/>
    <w:rsid w:val="00EA50E2"/>
    <w:rsid w:val="00EA6271"/>
    <w:rsid w:val="00EA6BF9"/>
    <w:rsid w:val="00EA6DF2"/>
    <w:rsid w:val="00EA776D"/>
    <w:rsid w:val="00EB2843"/>
    <w:rsid w:val="00EB34E2"/>
    <w:rsid w:val="00EB396B"/>
    <w:rsid w:val="00EB46A4"/>
    <w:rsid w:val="00EB56EB"/>
    <w:rsid w:val="00EB6791"/>
    <w:rsid w:val="00EB7B5E"/>
    <w:rsid w:val="00EB7F63"/>
    <w:rsid w:val="00EC04DA"/>
    <w:rsid w:val="00EC14BD"/>
    <w:rsid w:val="00EC1B3B"/>
    <w:rsid w:val="00EC3787"/>
    <w:rsid w:val="00EC3901"/>
    <w:rsid w:val="00EC3C82"/>
    <w:rsid w:val="00EC4A4C"/>
    <w:rsid w:val="00EC57FA"/>
    <w:rsid w:val="00EC6BE8"/>
    <w:rsid w:val="00ED15CA"/>
    <w:rsid w:val="00ED223C"/>
    <w:rsid w:val="00ED23C8"/>
    <w:rsid w:val="00ED3E07"/>
    <w:rsid w:val="00ED49C7"/>
    <w:rsid w:val="00ED589F"/>
    <w:rsid w:val="00ED5B89"/>
    <w:rsid w:val="00ED6198"/>
    <w:rsid w:val="00ED690D"/>
    <w:rsid w:val="00EE027A"/>
    <w:rsid w:val="00EE1C86"/>
    <w:rsid w:val="00EE5358"/>
    <w:rsid w:val="00EE5611"/>
    <w:rsid w:val="00EE5FA5"/>
    <w:rsid w:val="00EE66BD"/>
    <w:rsid w:val="00EE67CD"/>
    <w:rsid w:val="00EF0951"/>
    <w:rsid w:val="00EF0958"/>
    <w:rsid w:val="00EF3BF9"/>
    <w:rsid w:val="00EF42D2"/>
    <w:rsid w:val="00EF4502"/>
    <w:rsid w:val="00EF50F0"/>
    <w:rsid w:val="00EF5FCE"/>
    <w:rsid w:val="00EF6410"/>
    <w:rsid w:val="00EF6D3F"/>
    <w:rsid w:val="00EF6D6C"/>
    <w:rsid w:val="00EF728E"/>
    <w:rsid w:val="00EF7970"/>
    <w:rsid w:val="00F00B55"/>
    <w:rsid w:val="00F0180B"/>
    <w:rsid w:val="00F01B65"/>
    <w:rsid w:val="00F027A5"/>
    <w:rsid w:val="00F02E22"/>
    <w:rsid w:val="00F03489"/>
    <w:rsid w:val="00F0453D"/>
    <w:rsid w:val="00F05D9B"/>
    <w:rsid w:val="00F06663"/>
    <w:rsid w:val="00F0677F"/>
    <w:rsid w:val="00F06BB2"/>
    <w:rsid w:val="00F073D5"/>
    <w:rsid w:val="00F079E4"/>
    <w:rsid w:val="00F1150D"/>
    <w:rsid w:val="00F12F5D"/>
    <w:rsid w:val="00F13B1A"/>
    <w:rsid w:val="00F15F77"/>
    <w:rsid w:val="00F17071"/>
    <w:rsid w:val="00F17378"/>
    <w:rsid w:val="00F201A0"/>
    <w:rsid w:val="00F2030B"/>
    <w:rsid w:val="00F22B3E"/>
    <w:rsid w:val="00F2389E"/>
    <w:rsid w:val="00F23DB4"/>
    <w:rsid w:val="00F23E9A"/>
    <w:rsid w:val="00F24A3E"/>
    <w:rsid w:val="00F261BC"/>
    <w:rsid w:val="00F264BD"/>
    <w:rsid w:val="00F276AD"/>
    <w:rsid w:val="00F300F5"/>
    <w:rsid w:val="00F30A0E"/>
    <w:rsid w:val="00F30BC6"/>
    <w:rsid w:val="00F32441"/>
    <w:rsid w:val="00F32812"/>
    <w:rsid w:val="00F32DF7"/>
    <w:rsid w:val="00F32FAB"/>
    <w:rsid w:val="00F33AC4"/>
    <w:rsid w:val="00F35066"/>
    <w:rsid w:val="00F355BC"/>
    <w:rsid w:val="00F36136"/>
    <w:rsid w:val="00F41D78"/>
    <w:rsid w:val="00F445FE"/>
    <w:rsid w:val="00F451C0"/>
    <w:rsid w:val="00F46AB0"/>
    <w:rsid w:val="00F50340"/>
    <w:rsid w:val="00F5056C"/>
    <w:rsid w:val="00F50783"/>
    <w:rsid w:val="00F52B8E"/>
    <w:rsid w:val="00F531D9"/>
    <w:rsid w:val="00F5479C"/>
    <w:rsid w:val="00F559D1"/>
    <w:rsid w:val="00F576B7"/>
    <w:rsid w:val="00F615D6"/>
    <w:rsid w:val="00F6294F"/>
    <w:rsid w:val="00F63539"/>
    <w:rsid w:val="00F646B2"/>
    <w:rsid w:val="00F6605A"/>
    <w:rsid w:val="00F6756E"/>
    <w:rsid w:val="00F67934"/>
    <w:rsid w:val="00F70088"/>
    <w:rsid w:val="00F70A01"/>
    <w:rsid w:val="00F7184A"/>
    <w:rsid w:val="00F722A6"/>
    <w:rsid w:val="00F723D7"/>
    <w:rsid w:val="00F72ECA"/>
    <w:rsid w:val="00F73C42"/>
    <w:rsid w:val="00F7435B"/>
    <w:rsid w:val="00F772B6"/>
    <w:rsid w:val="00F77527"/>
    <w:rsid w:val="00F778DC"/>
    <w:rsid w:val="00F826C7"/>
    <w:rsid w:val="00F841DD"/>
    <w:rsid w:val="00F8432D"/>
    <w:rsid w:val="00F85AFE"/>
    <w:rsid w:val="00F86178"/>
    <w:rsid w:val="00F864BE"/>
    <w:rsid w:val="00F9291F"/>
    <w:rsid w:val="00F933F1"/>
    <w:rsid w:val="00F935A8"/>
    <w:rsid w:val="00F95249"/>
    <w:rsid w:val="00F961B6"/>
    <w:rsid w:val="00F96C1C"/>
    <w:rsid w:val="00F96DA1"/>
    <w:rsid w:val="00F96ED5"/>
    <w:rsid w:val="00F9711F"/>
    <w:rsid w:val="00F97B91"/>
    <w:rsid w:val="00FA0456"/>
    <w:rsid w:val="00FA1A7A"/>
    <w:rsid w:val="00FA27CF"/>
    <w:rsid w:val="00FA373F"/>
    <w:rsid w:val="00FA3C32"/>
    <w:rsid w:val="00FA460C"/>
    <w:rsid w:val="00FA6620"/>
    <w:rsid w:val="00FA66EA"/>
    <w:rsid w:val="00FA6869"/>
    <w:rsid w:val="00FA687C"/>
    <w:rsid w:val="00FA7400"/>
    <w:rsid w:val="00FB03B8"/>
    <w:rsid w:val="00FB0404"/>
    <w:rsid w:val="00FB078B"/>
    <w:rsid w:val="00FB0A83"/>
    <w:rsid w:val="00FB13B8"/>
    <w:rsid w:val="00FB172E"/>
    <w:rsid w:val="00FB18C9"/>
    <w:rsid w:val="00FB2114"/>
    <w:rsid w:val="00FB2358"/>
    <w:rsid w:val="00FB2490"/>
    <w:rsid w:val="00FB2A44"/>
    <w:rsid w:val="00FB4569"/>
    <w:rsid w:val="00FB51D9"/>
    <w:rsid w:val="00FB5C13"/>
    <w:rsid w:val="00FB65E4"/>
    <w:rsid w:val="00FB73BE"/>
    <w:rsid w:val="00FC0AD3"/>
    <w:rsid w:val="00FC2E48"/>
    <w:rsid w:val="00FC3313"/>
    <w:rsid w:val="00FC79E3"/>
    <w:rsid w:val="00FC7D31"/>
    <w:rsid w:val="00FD001E"/>
    <w:rsid w:val="00FD0C32"/>
    <w:rsid w:val="00FD0F39"/>
    <w:rsid w:val="00FD3D70"/>
    <w:rsid w:val="00FD450D"/>
    <w:rsid w:val="00FD4CF9"/>
    <w:rsid w:val="00FD58EB"/>
    <w:rsid w:val="00FE1CE1"/>
    <w:rsid w:val="00FE2134"/>
    <w:rsid w:val="00FE240A"/>
    <w:rsid w:val="00FE2DB4"/>
    <w:rsid w:val="00FE386F"/>
    <w:rsid w:val="00FE3FF9"/>
    <w:rsid w:val="00FE4426"/>
    <w:rsid w:val="00FE44F7"/>
    <w:rsid w:val="00FE5196"/>
    <w:rsid w:val="00FE59EE"/>
    <w:rsid w:val="00FE6850"/>
    <w:rsid w:val="00FF008D"/>
    <w:rsid w:val="00FF047B"/>
    <w:rsid w:val="00FF0957"/>
    <w:rsid w:val="00FF12F4"/>
    <w:rsid w:val="00FF21CE"/>
    <w:rsid w:val="00FF3683"/>
    <w:rsid w:val="00FF3C7D"/>
    <w:rsid w:val="00FF43D9"/>
    <w:rsid w:val="00FF490A"/>
    <w:rsid w:val="00FF4C1E"/>
    <w:rsid w:val="00FF564A"/>
    <w:rsid w:val="00FF773B"/>
    <w:rsid w:val="10E3D000"/>
    <w:rsid w:val="260C22B0"/>
    <w:rsid w:val="36458D02"/>
    <w:rsid w:val="37756950"/>
    <w:rsid w:val="5436EDB8"/>
    <w:rsid w:val="60F94999"/>
    <w:rsid w:val="6BE60BEF"/>
    <w:rsid w:val="7383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C8D657"/>
  <w15:docId w15:val="{CAE5A603-3A1C-4EF9-9538-0C4A4F70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510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hadow/>
      <w:sz w:val="44"/>
      <w:szCs w:val="36"/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hadow w:val="0"/>
      <w:sz w:val="28"/>
      <w:szCs w:val="28"/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BalloonText">
    <w:name w:val="Balloon Text"/>
    <w:basedOn w:val="Normal"/>
    <w:link w:val="BalloonTextChar"/>
    <w:uiPriority w:val="99"/>
    <w:semiHidden/>
    <w:unhideWhenUsed/>
    <w:rsid w:val="0048078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783"/>
    <w:rPr>
      <w:rFonts w:ascii="Segoe UI" w:hAnsi="Segoe UI" w:cs="Segoe UI"/>
      <w:sz w:val="18"/>
      <w:szCs w:val="18"/>
      <w:lang w:val="en-GB"/>
    </w:rPr>
  </w:style>
  <w:style w:type="paragraph" w:styleId="Revision">
    <w:name w:val="Revision"/>
    <w:hidden/>
    <w:uiPriority w:val="99"/>
    <w:semiHidden/>
    <w:rsid w:val="003C4F1D"/>
    <w:rPr>
      <w:sz w:val="24"/>
      <w:szCs w:val="24"/>
      <w:lang w:val="en-GB"/>
    </w:rPr>
  </w:style>
  <w:style w:type="table" w:styleId="ListTable4-Accent1">
    <w:name w:val="List Table 4 Accent 1"/>
    <w:basedOn w:val="TableNormal"/>
    <w:uiPriority w:val="49"/>
    <w:rsid w:val="0012114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1">
    <w:name w:val="Plain Table 1"/>
    <w:basedOn w:val="TableNormal"/>
    <w:uiPriority w:val="41"/>
    <w:rsid w:val="00730C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C37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37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3787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37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3787"/>
    <w:rPr>
      <w:b/>
      <w:bCs/>
      <w:lang w:val="en-GB"/>
    </w:rPr>
  </w:style>
  <w:style w:type="table" w:styleId="TableGridLight">
    <w:name w:val="Grid Table Light"/>
    <w:basedOn w:val="TableNormal"/>
    <w:uiPriority w:val="40"/>
    <w:rsid w:val="002D53A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250B0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FAKS\5\Analiza%20socijalnih%20mre&#382;a\projekat\2019-2020\ASM%20-%20Sablon%20za%20izves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3F1A8F7C1F2B49A745AC877E62FB86" ma:contentTypeVersion="2" ma:contentTypeDescription="Create a new document." ma:contentTypeScope="" ma:versionID="d0ef4eb5f178032e54c6ece38535961e">
  <xsd:schema xmlns:xsd="http://www.w3.org/2001/XMLSchema" xmlns:xs="http://www.w3.org/2001/XMLSchema" xmlns:p="http://schemas.microsoft.com/office/2006/metadata/properties" xmlns:ns3="1f66f3bf-ef52-4034-8968-6156894566f9" targetNamespace="http://schemas.microsoft.com/office/2006/metadata/properties" ma:root="true" ma:fieldsID="ea6a99a04cb348a413b9ea70b0ac9be4" ns3:_="">
    <xsd:import namespace="1f66f3bf-ef52-4034-8968-615689456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6f3bf-ef52-4034-8968-615689456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BED31-2362-4C15-ACA2-DAFF84FA4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66f3bf-ef52-4034-8968-615689456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5DBB1B-F7FD-44B3-BBCA-7189E5A1B1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E68BEE-598D-47CC-8ACB-7EE01C2776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E3C560-7649-4E56-BC6D-2D50AE7AF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ASM - Sablon za izvestaj.dotx</Template>
  <TotalTime>16</TotalTime>
  <Pages>17</Pages>
  <Words>4395</Words>
  <Characters>25052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29389</CharactersWithSpaces>
  <SharedDoc>false</SharedDoc>
  <HLinks>
    <vt:vector size="192" baseType="variant"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_Toc30247773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_Toc30247772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_Toc30247771</vt:lpwstr>
      </vt:variant>
      <vt:variant>
        <vt:i4>1310769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_Toc30247770</vt:lpwstr>
      </vt:variant>
      <vt:variant>
        <vt:i4>1900592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_Toc30247769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_Toc30247768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_Toc30247767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_Toc30247766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_Toc30247765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_Toc30247764</vt:lpwstr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_Toc30247763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_Toc30247762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_Toc30247761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_Toc30247760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_Toc30247759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_Toc30247758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_Toc30247757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_Toc30247756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_Toc30247755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_Toc30247754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_Toc30247753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_Toc30247752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_Toc30247751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_Toc30247750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_Toc30247749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_Toc30247748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_Toc30247747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_Toc30247746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_Toc30247745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_Toc30247744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_Toc30247743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_Toc30247742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subject/>
  <dc:creator>Стефан Милановић</dc:creator>
  <cp:keywords/>
  <cp:lastModifiedBy>Стефан Милановић</cp:lastModifiedBy>
  <cp:revision>4</cp:revision>
  <cp:lastPrinted>2010-03-22T17:00:00Z</cp:lastPrinted>
  <dcterms:created xsi:type="dcterms:W3CDTF">2020-01-27T16:07:00Z</dcterms:created>
  <dcterms:modified xsi:type="dcterms:W3CDTF">2020-01-27T16:24:00Z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  <property fmtid="{D5CDD505-2E9C-101B-9397-08002B2CF9AE}" pid="10" name="ContentTypeId">
    <vt:lpwstr>0x010100D03F1A8F7C1F2B49A745AC877E62FB86</vt:lpwstr>
  </property>
</Properties>
</file>